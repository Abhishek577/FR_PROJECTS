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567"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1106"/>
      </w:tblGrid>
      <w:tr w:rsidR="00B0688D" w:rsidRPr="00514B0C" w14:paraId="5403FE3E" w14:textId="77777777" w:rsidTr="00737BEC">
        <w:trPr>
          <w:trHeight w:val="1771"/>
        </w:trPr>
        <w:tc>
          <w:tcPr>
            <w:tcW w:w="9936" w:type="dxa"/>
            <w:tcBorders>
              <w:top w:val="nil"/>
              <w:left w:val="nil"/>
              <w:bottom w:val="nil"/>
              <w:right w:val="nil"/>
            </w:tcBorders>
            <w:vAlign w:val="center"/>
          </w:tcPr>
          <w:p w14:paraId="264584CA" w14:textId="6B34F953" w:rsidR="00B0688D" w:rsidRPr="00514B0C" w:rsidRDefault="00737BEC" w:rsidP="00854600">
            <w:pPr>
              <w:spacing w:line="360" w:lineRule="auto"/>
              <w:ind w:left="-426"/>
              <w:jc w:val="both"/>
              <w:rPr>
                <w:rFonts w:ascii="Times New Roman" w:hAnsi="Times New Roman" w:cs="Times New Roman"/>
                <w:b w:val="0"/>
                <w:bCs/>
                <w:color w:val="002060"/>
              </w:rPr>
            </w:pPr>
            <w:bookmarkStart w:id="0" w:name="_Hlk58096933"/>
            <w:bookmarkEnd w:id="0"/>
            <w:r w:rsidRPr="00514B0C">
              <w:rPr>
                <w:rFonts w:ascii="Times New Roman" w:hAnsi="Times New Roman" w:cs="Times New Roman"/>
                <w:b w:val="0"/>
                <w:bCs/>
                <w:noProof/>
                <w:color w:val="002060"/>
              </w:rPr>
              <mc:AlternateContent>
                <mc:Choice Requires="wps">
                  <w:drawing>
                    <wp:inline distT="0" distB="0" distL="0" distR="0" wp14:anchorId="6A4DCDE6" wp14:editId="693093F5">
                      <wp:extent cx="7663180" cy="1104900"/>
                      <wp:effectExtent l="0" t="0" r="0" b="0"/>
                      <wp:docPr id="8" name="Text Box 8"/>
                      <wp:cNvGraphicFramePr/>
                      <a:graphic xmlns:a="http://schemas.openxmlformats.org/drawingml/2006/main">
                        <a:graphicData uri="http://schemas.microsoft.com/office/word/2010/wordprocessingShape">
                          <wps:wsp>
                            <wps:cNvSpPr txBox="1"/>
                            <wps:spPr>
                              <a:xfrm>
                                <a:off x="0" y="0"/>
                                <a:ext cx="7663180" cy="1104900"/>
                              </a:xfrm>
                              <a:prstGeom prst="rect">
                                <a:avLst/>
                              </a:prstGeom>
                              <a:noFill/>
                              <a:ln w="6350">
                                <a:noFill/>
                              </a:ln>
                            </wps:spPr>
                            <wps:txbx>
                              <w:txbxContent>
                                <w:p w14:paraId="7DBAF2EB" w14:textId="45AA1D86" w:rsidR="00B01F1B" w:rsidRPr="00737BEC" w:rsidRDefault="00B01F1B" w:rsidP="00737BEC">
                                  <w:pPr>
                                    <w:rPr>
                                      <w:bCs/>
                                      <w:sz w:val="56"/>
                                      <w:szCs w:val="56"/>
                                    </w:rPr>
                                  </w:pPr>
                                  <w:r w:rsidRPr="00737BEC">
                                    <w:rPr>
                                      <w:bCs/>
                                      <w:sz w:val="56"/>
                                      <w:szCs w:val="56"/>
                                    </w:rPr>
                                    <w:t xml:space="preserve">  </w:t>
                                  </w:r>
                                  <w:r>
                                    <w:rPr>
                                      <w:bCs/>
                                      <w:sz w:val="56"/>
                                      <w:szCs w:val="56"/>
                                    </w:rPr>
                                    <w:t xml:space="preserve"> </w:t>
                                  </w:r>
                                  <w:r w:rsidRPr="00737BEC">
                                    <w:rPr>
                                      <w:bCs/>
                                      <w:sz w:val="56"/>
                                      <w:szCs w:val="56"/>
                                    </w:rPr>
                                    <w:t>MALIGNANT COMMENTS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4DCDE6" id="_x0000_t202" coordsize="21600,21600" o:spt="202" path="m,l,21600r21600,l21600,xe">
                      <v:stroke joinstyle="miter"/>
                      <v:path gradientshapeok="t" o:connecttype="rect"/>
                    </v:shapetype>
                    <v:shape id="Text Box 8" o:spid="_x0000_s1026" type="#_x0000_t202" style="width:603.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0ILwIAAFIEAAAOAAAAZHJzL2Uyb0RvYy54bWysVN9v2jAQfp+0/8Hy+0hCKaURoWKtmCah&#10;thJMfTaOTSLFPs82JOyv39kJFHV7mvbinO/O9+P77jJ/6FRDjsK6GnRBs1FKidAcylrvC/pju/oy&#10;o8R5pkvWgBYFPQlHHxafP81bk4sxVNCUwhIMol3emoJW3ps8SRyvhGJuBEZoNEqwinm82n1SWtZi&#10;dNUk4zSdJi3Y0ljgwjnUPvVGuojxpRTcv0jphCdNQbE2H08bz104k8Wc5XvLTFXzoQz2D1UoVmtM&#10;egn1xDwjB1v/EUrV3IID6UccVAJS1lzEHrCbLP3QzaZiRsReEBxnLjC5/xeWPx9fLanLgiJRmimk&#10;aCs6T75CR2YBnda4HJ02Bt18h2pk+ax3qAxNd9Kq8MV2CNoR59MF2xCMo/JuOr3JZmjiaMuydHKf&#10;RvST9+fGOv9NgCJBKKhF8iKm7Lh2HktB17NLyKZhVTdNJLDRpC3o9OY2jQ8uFnzRaHwYmuiLDZLv&#10;dt3Q2Q7KEzZmoR8MZ/iqxuRr5vwrszgJWDBOt3/BQzaASWCQKKnA/vqbPvgjQWilpMXJKqj7eWBW&#10;UNJ810jdfTaZhFGMl8nt3Rgv9tqyu7bog3oEHN4M98jwKAZ/35xFaUG94RIsQ1Y0Mc0xd0H9WXz0&#10;/bzjEnGxXEYnHD7D/FpvDA+hA5wB2m33xqwZ8PdI3TOcZ5DlH2jofXsilgcPso4cBYB7VAfccXAj&#10;dcOShc24vkev91/B4jcAAAD//wMAUEsDBBQABgAIAAAAIQDO8yMV3QAAAAYBAAAPAAAAZHJzL2Rv&#10;d25yZXYueG1sTI9BT8MwDIXvSPyHyEjcWEIFYypNp6nShITgsLELN7fx2orEKU22FX49GRe4WLbe&#10;0/P3iuXkrDjSGHrPGm5nCgRx403PrYbd2/pmASJEZIPWM2n4ogDL8vKiwNz4E2/ouI2tSCEcctTQ&#10;xTjkUoamI4dh5gfipO396DCmc2ylGfGUwp2VmVJz6bDn9KHDgaqOmo/twWl4rtavuKkzt/i21dPL&#10;fjV87t7vtb6+mlaPICJN8c8MZ/yEDmViqv2BTRBWQyoSf+dZy9Q89ajT9nCnQJaF/I9f/gAAAP//&#10;AwBQSwECLQAUAAYACAAAACEAtoM4kv4AAADhAQAAEwAAAAAAAAAAAAAAAAAAAAAAW0NvbnRlbnRf&#10;VHlwZXNdLnhtbFBLAQItABQABgAIAAAAIQA4/SH/1gAAAJQBAAALAAAAAAAAAAAAAAAAAC8BAABf&#10;cmVscy8ucmVsc1BLAQItABQABgAIAAAAIQDcLI0ILwIAAFIEAAAOAAAAAAAAAAAAAAAAAC4CAABk&#10;cnMvZTJvRG9jLnhtbFBLAQItABQABgAIAAAAIQDO8yMV3QAAAAYBAAAPAAAAAAAAAAAAAAAAAIkE&#10;AABkcnMvZG93bnJldi54bWxQSwUGAAAAAAQABADzAAAAkwUAAAAA&#10;" filled="f" stroked="f" strokeweight=".5pt">
                      <v:textbox>
                        <w:txbxContent>
                          <w:p w14:paraId="7DBAF2EB" w14:textId="45AA1D86" w:rsidR="00B01F1B" w:rsidRPr="00737BEC" w:rsidRDefault="00B01F1B" w:rsidP="00737BEC">
                            <w:pPr>
                              <w:rPr>
                                <w:bCs/>
                                <w:sz w:val="56"/>
                                <w:szCs w:val="56"/>
                              </w:rPr>
                            </w:pPr>
                            <w:r w:rsidRPr="00737BEC">
                              <w:rPr>
                                <w:bCs/>
                                <w:sz w:val="56"/>
                                <w:szCs w:val="56"/>
                              </w:rPr>
                              <w:t xml:space="preserve">  </w:t>
                            </w:r>
                            <w:r>
                              <w:rPr>
                                <w:bCs/>
                                <w:sz w:val="56"/>
                                <w:szCs w:val="56"/>
                              </w:rPr>
                              <w:t xml:space="preserve"> </w:t>
                            </w:r>
                            <w:r w:rsidRPr="00737BEC">
                              <w:rPr>
                                <w:bCs/>
                                <w:sz w:val="56"/>
                                <w:szCs w:val="56"/>
                              </w:rPr>
                              <w:t>MALIGNANT COMMENTS CLASSIFICATION</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5340"/>
      </w:tblGrid>
      <w:tr w:rsidR="00B0688D" w:rsidRPr="00514B0C" w14:paraId="26BBE83E" w14:textId="77777777" w:rsidTr="00B0688D">
        <w:trPr>
          <w:trHeight w:val="2043"/>
        </w:trPr>
        <w:tc>
          <w:tcPr>
            <w:tcW w:w="4572" w:type="dxa"/>
          </w:tcPr>
          <w:p w14:paraId="383D6797" w14:textId="4B8FB451" w:rsidR="00B0688D" w:rsidRPr="00514B0C" w:rsidRDefault="00FA4838"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sz w:val="144"/>
                <w:szCs w:val="144"/>
              </w:rPr>
              <w:drawing>
                <wp:inline distT="0" distB="0" distL="0" distR="0" wp14:anchorId="63055307" wp14:editId="61CE9FB2">
                  <wp:extent cx="3375688" cy="811033"/>
                  <wp:effectExtent l="0" t="0" r="152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l="7783" t="33943" r="22166" b="36570"/>
                          <a:stretch/>
                        </pic:blipFill>
                        <pic:spPr bwMode="auto">
                          <a:xfrm>
                            <a:off x="0" y="0"/>
                            <a:ext cx="3476177" cy="83517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RPr="00514B0C" w14:paraId="7D246EF8" w14:textId="77777777" w:rsidTr="007057F4">
        <w:trPr>
          <w:trHeight w:val="1080"/>
        </w:trPr>
        <w:tc>
          <w:tcPr>
            <w:tcW w:w="5449" w:type="dxa"/>
            <w:vAlign w:val="center"/>
          </w:tcPr>
          <w:p w14:paraId="11C96AF1" w14:textId="77777777" w:rsidR="00B0688D" w:rsidRPr="00514B0C" w:rsidRDefault="00B0688D"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mc:AlternateContent>
                <mc:Choice Requires="wps">
                  <w:drawing>
                    <wp:inline distT="0" distB="0" distL="0" distR="0" wp14:anchorId="28D18A5F" wp14:editId="1D835B11">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527E3029" w14:textId="1CE37244" w:rsidR="00B01F1B" w:rsidRPr="00FA4838" w:rsidRDefault="00B01F1B" w:rsidP="00FA4838">
                                  <w:pPr>
                                    <w:jc w:val="right"/>
                                    <w:rPr>
                                      <w:sz w:val="36"/>
                                      <w:szCs w:val="28"/>
                                    </w:rPr>
                                  </w:pPr>
                                  <w:r w:rsidRPr="00FA4838">
                                    <w:rPr>
                                      <w:sz w:val="40"/>
                                      <w:szCs w:val="40"/>
                                    </w:rPr>
                                    <w:t>ABHISHEK MISHRA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D18A5F" id="Text Box 13" o:spid="_x0000_s1027"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1xsMAIAAFoEAAAOAAAAZHJzL2Uyb0RvYy54bWysVFFv2jAQfp+0/2D5fSRQ0pWIULFWTJNQ&#10;WwmqPhvHJpEcn2cbEvbrd3YIRd2epr2Y893lO3/33TG/7xpFjsK6GnRBx6OUEqE5lLXeF/R1u/py&#10;R4nzTJdMgRYFPQlH7xefP81bk4sJVKBKYQmCaJe3pqCV9yZPEscr0TA3AiM0BiXYhnm82n1SWtYi&#10;eqOSSZreJi3Y0ljgwjn0PvZBuoj4Ugrun6V0whNVUHybj6eN5y6cyWLO8r1lpqr5+RnsH17RsFpj&#10;0QvUI/OMHGz9B1RTcwsOpB9xaBKQsuYickA24/QDm03FjIhcsDnOXNrk/h8sfzq+WFKXqN0NJZo1&#10;qNFWdJ58g46gC/vTGpdj2sZgou/Qj7mD36Ez0O6kbcIvEiIYx06fLt0NaBydk2l2N5tllHCM3abZ&#10;OMsCTPL+tbHOfxfQkGAU1KJ6sansuHa+Tx1SQjENq1qpqKDSpEXQmyyNH1wiCK401ggc+rcGy3e7&#10;ruc88NhBeUJ6FvoBcYavanzDmjn/wixOBDLCKffPeEgFWAvOFiUV2F9/84d8FAqjlLQ4YQV1Pw/M&#10;CkrUD40SzsbTaRjJeJlmXyd4sdeR3XVEH5oHwCEe4z4ZHs2Q79VgSgvNGy7DMlTFENMcaxfUD+aD&#10;7+cel4mL5TIm4RAa5td6Y3iADl0NHd52b8yaswweBXyCYRZZ/kGNPrfXY3nwIOsoVehz39Vz+3GA&#10;o9jnZQsbcn2PWe9/CYvfAAAA//8DAFBLAwQUAAYACAAAACEAnZnWzN0AAAAEAQAADwAAAGRycy9k&#10;b3ducmV2LnhtbEyPQUvDQBCF74L/YRnBm92YUo0xm1ICRRA9tPbibZKdJsHd2ZjdttFf79qLXgYe&#10;7/HeN8VyskYcafS9YwW3swQEceN0z62C3dv6JgPhA7JG45gUfJGHZXl5UWCu3Yk3dNyGVsQS9jkq&#10;6EIYcil905FFP3MDcfT2brQYohxbqUc8xXJrZJokd9Jiz3Ghw4GqjpqP7cEqeK7Wr7ipU5t9m+rp&#10;Zb8aPnfvC6Wur6bVI4hAU/gLwy9+RIcyMtXuwNoLoyA+Es43evPsPgVRK3hYzEGWhfwPX/4AAAD/&#10;/wMAUEsBAi0AFAAGAAgAAAAhALaDOJL+AAAA4QEAABMAAAAAAAAAAAAAAAAAAAAAAFtDb250ZW50&#10;X1R5cGVzXS54bWxQSwECLQAUAAYACAAAACEAOP0h/9YAAACUAQAACwAAAAAAAAAAAAAAAAAvAQAA&#10;X3JlbHMvLnJlbHNQSwECLQAUAAYACAAAACEAuzNcbDACAABaBAAADgAAAAAAAAAAAAAAAAAuAgAA&#10;ZHJzL2Uyb0RvYy54bWxQSwECLQAUAAYACAAAACEAnZnWzN0AAAAEAQAADwAAAAAAAAAAAAAAAACK&#10;BAAAZHJzL2Rvd25yZXYueG1sUEsFBgAAAAAEAAQA8wAAAJQFAAAAAA==&#10;" filled="f" stroked="f" strokeweight=".5pt">
                      <v:textbox>
                        <w:txbxContent>
                          <w:p w14:paraId="527E3029" w14:textId="1CE37244" w:rsidR="00B01F1B" w:rsidRPr="00FA4838" w:rsidRDefault="00B01F1B" w:rsidP="00FA4838">
                            <w:pPr>
                              <w:jc w:val="right"/>
                              <w:rPr>
                                <w:sz w:val="36"/>
                                <w:szCs w:val="28"/>
                              </w:rPr>
                            </w:pPr>
                            <w:r w:rsidRPr="00FA4838">
                              <w:rPr>
                                <w:sz w:val="40"/>
                                <w:szCs w:val="40"/>
                              </w:rPr>
                              <w:t>ABHISHEK MISHRA</w:t>
                            </w:r>
                          </w:p>
                        </w:txbxContent>
                      </v:textbox>
                      <w10:anchorlock/>
                    </v:shape>
                  </w:pict>
                </mc:Fallback>
              </mc:AlternateContent>
            </w:r>
          </w:p>
        </w:tc>
        <w:tc>
          <w:tcPr>
            <w:tcW w:w="4901" w:type="dxa"/>
            <w:vAlign w:val="center"/>
          </w:tcPr>
          <w:p w14:paraId="77185FE9" w14:textId="5AFDAB5D" w:rsidR="00B0688D" w:rsidRPr="00514B0C" w:rsidRDefault="00B0688D" w:rsidP="00854600">
            <w:pPr>
              <w:spacing w:line="360" w:lineRule="auto"/>
              <w:jc w:val="both"/>
              <w:rPr>
                <w:rFonts w:ascii="Times New Roman" w:hAnsi="Times New Roman" w:cs="Times New Roman"/>
                <w:b w:val="0"/>
                <w:bCs/>
                <w:color w:val="002060"/>
              </w:rPr>
            </w:pPr>
          </w:p>
        </w:tc>
      </w:tr>
    </w:tbl>
    <w:p w14:paraId="79C20DB6" w14:textId="555894F3" w:rsidR="008A3C95" w:rsidRPr="00514B0C" w:rsidRDefault="008A3C95" w:rsidP="00854600">
      <w:pPr>
        <w:spacing w:line="360" w:lineRule="auto"/>
        <w:jc w:val="both"/>
        <w:rPr>
          <w:rFonts w:ascii="Times New Roman" w:hAnsi="Times New Roman" w:cs="Times New Roman"/>
          <w:b w:val="0"/>
          <w:bCs/>
          <w:color w:val="002060"/>
        </w:rPr>
      </w:pPr>
    </w:p>
    <w:p w14:paraId="2494F56E" w14:textId="1F2571C6" w:rsidR="00FA4838" w:rsidRPr="00514B0C" w:rsidRDefault="00FA4838"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mc:AlternateContent>
          <mc:Choice Requires="wpg">
            <w:drawing>
              <wp:anchor distT="0" distB="0" distL="114300" distR="114300" simplePos="0" relativeHeight="251662336" behindDoc="1" locked="0" layoutInCell="1" allowOverlap="1" wp14:anchorId="36AFCE2B" wp14:editId="6AA95B03">
                <wp:simplePos x="0" y="0"/>
                <wp:positionH relativeFrom="margin">
                  <wp:posOffset>-443865</wp:posOffset>
                </wp:positionH>
                <wp:positionV relativeFrom="paragraph">
                  <wp:posOffset>1515745</wp:posOffset>
                </wp:positionV>
                <wp:extent cx="7731760" cy="5937060"/>
                <wp:effectExtent l="133350" t="95250" r="135890" b="1359535"/>
                <wp:wrapNone/>
                <wp:docPr id="9" name="Group 9"/>
                <wp:cNvGraphicFramePr/>
                <a:graphic xmlns:a="http://schemas.openxmlformats.org/drawingml/2006/main">
                  <a:graphicData uri="http://schemas.microsoft.com/office/word/2010/wordprocessingGroup">
                    <wpg:wgp>
                      <wpg:cNvGrpSpPr/>
                      <wpg:grpSpPr>
                        <a:xfrm>
                          <a:off x="0" y="0"/>
                          <a:ext cx="7731760" cy="5937060"/>
                          <a:chOff x="0" y="0"/>
                          <a:chExt cx="7732082" cy="5764047"/>
                        </a:xfrm>
                        <a:effectLst>
                          <a:outerShdw blurRad="50800" dist="38100" dir="16200000" rotWithShape="0">
                            <a:prstClr val="black">
                              <a:alpha val="40000"/>
                            </a:prstClr>
                          </a:outerShdw>
                        </a:effectLst>
                      </wpg:grpSpPr>
                      <pic:pic xmlns:pic="http://schemas.openxmlformats.org/drawingml/2006/picture">
                        <pic:nvPicPr>
                          <pic:cNvPr id="1" name="Graphic 1" descr="colored rectangle"/>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7517671" cy="2489835"/>
                          </a:xfrm>
                          <a:prstGeom prst="roundRect">
                            <a:avLst>
                              <a:gd name="adj" fmla="val 4167"/>
                            </a:avLst>
                          </a:prstGeom>
                          <a:effectLst>
                            <a:reflection blurRad="12700" stA="33000" endPos="28000" dist="5000" dir="5400000" sy="-100000" algn="bl" rotWithShape="0"/>
                          </a:effectLst>
                          <a:scene3d>
                            <a:camera prst="orthographicFront"/>
                            <a:lightRig rig="threePt" dir="t">
                              <a:rot lat="0" lon="0" rev="2700000"/>
                            </a:lightRig>
                          </a:scene3d>
                          <a:sp3d contourW="6350">
                            <a:bevelT h="38100" prst="angle"/>
                            <a:contourClr>
                              <a:srgbClr val="C0C0C0"/>
                            </a:contourClr>
                          </a:sp3d>
                        </pic:spPr>
                      </pic:pic>
                      <pic:pic xmlns:pic="http://schemas.openxmlformats.org/drawingml/2006/picture">
                        <pic:nvPicPr>
                          <pic:cNvPr id="3" name="Picture 3"/>
                          <pic:cNvPicPr>
                            <a:picLocks noChangeAspect="1"/>
                          </pic:cNvPicPr>
                        </pic:nvPicPr>
                        <pic:blipFill>
                          <a:blip r:embed="rId12"/>
                          <a:stretch>
                            <a:fillRect/>
                          </a:stretch>
                        </pic:blipFill>
                        <pic:spPr>
                          <a:xfrm>
                            <a:off x="5402" y="1411122"/>
                            <a:ext cx="7726680" cy="4352925"/>
                          </a:xfrm>
                          <a:prstGeom prst="roundRect">
                            <a:avLst>
                              <a:gd name="adj" fmla="val 4167"/>
                            </a:avLst>
                          </a:prstGeom>
                          <a:solidFill>
                            <a:srgbClr val="FFFFFF"/>
                          </a:solidFill>
                          <a:ln w="76200" cap="sq">
                            <a:solidFill>
                              <a:schemeClr val="accent1">
                                <a:lumMod val="60000"/>
                                <a:lumOff val="40000"/>
                              </a:schemeClr>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prst="angle"/>
                            <a:contourClr>
                              <a:srgbClr val="C0C0C0"/>
                            </a:contourClr>
                          </a:sp3d>
                        </pic:spPr>
                      </pic:pic>
                    </wpg:wgp>
                  </a:graphicData>
                </a:graphic>
                <wp14:sizeRelV relativeFrom="margin">
                  <wp14:pctHeight>0</wp14:pctHeight>
                </wp14:sizeRelV>
              </wp:anchor>
            </w:drawing>
          </mc:Choice>
          <mc:Fallback>
            <w:pict>
              <v:group w14:anchorId="3DC9EA1A" id="Group 9" o:spid="_x0000_s1026" style="position:absolute;margin-left:-34.95pt;margin-top:119.35pt;width:608.8pt;height:467.5pt;z-index:-251654144;mso-position-horizontal-relative:margin;mso-height-relative:margin" coordsize="77320,5764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6LJ/keBAAApgwAAA4AAABkcnMvZTJvRG9jLnhtbOxX&#10;W2/bNhh9H7D/QOg9sS6+CnGKIlmCAd1mJB36TFOUxIUSNZKyk3+/Q1KW7aRAi2IYEGAOIpMU+fF8&#10;l3NIX314biTZcW2EatdRchlHhLdMFaKt1tGfn+8ulhExlrYFlarl6+iFm+jD9c8/Xe27nKeqVrLg&#10;msBIa/J9t45qa7t8MjGs5g01l6rjLV6WSjfUoqurSaHpHtYbOUnjeD7ZK110WjFuDEZvw8vo2tsv&#10;S87sH2VpuCVyHQGb9U/tn1v3nFxf0bzStKsFG2DQH0DRUNFi09HULbWU9Fq8MdUIppVRpb1kqpmo&#10;shSMex/gTRK/8uZeq77zvlT5vurGMCG0r+L0w2bZ77uNJqJYR6uItLRBivyuZOVCs++qHDPudffY&#10;bfQwUIWe8/a51I37hh/k2Qf1ZQwqf7aEYXCxyJLFHLFneDdbZYsYHR92ViM3b9ax+pfjyjRepsPK&#10;xXwaTxdu5eS4Mfcp/mSsR9Fbrh/rYk+2stcPFE7N4mWMrQthkPlsmYQO8p/MUT34REQr+0XY+rGm&#10;HZyPfRY7beyN1GRHUTZbSdmTH6ayq2kYnPrFAcww2wNTBwy+dwJv4mI5hq4TLMf/kFG03mT025WP&#10;VbbXPBqMNN9lo6H6qe8uUHwdtWIrpLAvnkhw0IFqdxvBNjp0jsWRHIsjUAUDBTcMkWRKKs0LosE1&#10;2laSuxQ5U251sEWdr58UezKkVTc1ZvGPpsN85MEn9Hz6xHXPgGyl6O6ElC7Lrj24jN1f8eArUQsc&#10;u1Wsb3hrg2hoLuG9ak0tOoMSyHmz5SgX/WvhAdHcWM0tq92GJTZ+ANiQ7PGFR3kE5jAbkMSt+C5a&#10;zMCKBcLoaJFOl6tlNntV3K6u7rlqiGsAnOrbwgEJtbgbqr4qBt7S4q+IlI2EfqFuyTSZH9hCw1zw&#10;5mDSoTwpTpprXkqYRkyO5EnShSOIsR/BncyThbfFRhkABq1GXs2GNtIx87xwi+DVBejmX1FZ4XDY&#10;yrdkCzE9Q2IYb3lWOIQMeqTp4L7StlaDUt9p1VoXLZpLUdX2QVREC8iirTXnG+sYDzQhUiA4Qbq9&#10;POEQ8t+a7+AE3HP4AoiDIU/cExCmywrCsJ/q9Zd1NM9mQSO2fMflZ1KPuhKyNFIA8MMiCIkDanS1&#10;HTXlJnZ/w86n85AjtyFAHAvKN9ENtELj3chGdpCNTdAqkjmXnWfvUxzSUHOjBvwL4gDG4IQDW5Jp&#10;kiTpsMPx8Ezn8yX45FRims3SVfofq4RRUhQH7T2r4Tv/GWr4bJpsyR4HvztigZziWmf+9qJ1Nsvf&#10;8fhICcpAfJv4ebJvflNFOGnnB46C633jbgz+VD49gEdLgbuniBuBOwGRollHTrKObG//l8B3KYH+&#10;HoXLsE/1cBy42/ZpH+3TnxfX/wAAAP//AwBQSwMECgAAAAAAAAAhABW3NfvoTwAA6E8AABQAAABk&#10;cnMvbWVkaWEvaW1hZ2UxLnBuZ4lQTkcNChoKAAAADUlIRFIAAAbEAAAC4AgGAAAAI7ESIQAAAAFz&#10;UkdCAK7OHOkAAAAEZ0FNQQAAsY8L/GEFAAAACXBIWXMAADsOAAA7DgHMtqGDAABPfUlEQVR4Xu3d&#10;e6xe5WHn+ySjaaWmUmlCLiSHIIooTcmFZAgiHIZySJqQJhxKORQRTkIuNKWIIEJTkkLS7bU2dNLp&#10;pEdJpXbmJFJjMBdzMReDMRdjfNnrtQlKorGNMcYYA7bBGGPsd3mbasI6fjfPOsmz9gP4si/v5fOV&#10;Pv/MtNh+37WeV3p+Gs2bdrXyCgAAAAAAAPqVQQwAAAAAAIC+9v8PYs/d83kAAAAAAADoeS8uvCg9&#10;iP3PnxwEAAAAAAAAPW3VrPdU7ZHvGMQAAAAAAADoT8/efVY0hpVFXhrEAAAAAAAA6Atrb/xgNIaN&#10;GZnx1wYxAAAAAAAA+sK2B/6yOYj99E2d6v+D1P8SAAAAAAAA9IINt53cHMOqdiv7jEEMAAAAAACA&#10;nrfqmndXO5deHo1ho61s5tgY1skgBgAAAAAAQC/bfPeZ0RhWFtm/7xoZPizMYQYxAAAAAAAAetfa&#10;2UdHY1jwrTCFvVr9f5H6DwAAAAAAAEA3e2HBX0RjWFlkvwgz2K8yiAEAAAAAANCLnrztpGgM69hd&#10;ZKeFGexX1f+Xqf8IAAAAAAAAdKOVV7+z2rn029EYVhb5dWECizOIAQAAAAAA0Gs2zTujOYa9MvrT&#10;4SPCBBZnEAMAAAAAAKCXPDb7/dEY9qrsO2H+Gl/9P5T6jwEAAAAAAEC32Xr/V5tj2MowfaUziAEA&#10;AAAAANArnrz1xMYYlldlK/+zMH2lq/8HU/9BAAAAAAAA6BYrZh5c7VhyWTSGtYvspjB7vXYGMQAA&#10;AAAAAHrBprv+z2gM69g9MvQHYfZ67er/4dR/FAAAAAAAALrBmhuOGjeGlSN5Fiav16/+X0j9hwEA&#10;AAAAAKAbbL3/y/EYVuRrwtz1xhnEAAAAAAAA6Gbr55wQjWGvmnF2mLveuPp/KfUfBwAAAAAAgOm0&#10;YubbqpcWf7MxhmW3hqlr7zKIAQAAAAAA0K023vW5xhiWVzuL/INh6tq76v/F1B8AAAAAAAAA02XN&#10;9UeOG8PKVn5VmLn2vvp/OfWHAAAAAAAAwHR5/r7z4jGsyJ6objzrP4SZa+8ziAEAAAAAANBtnphz&#10;fDSGjSmGzw0T175V/wdSfxAAAAAAAABMh5cWXRqNYWWR3xnmrX3PIAYAAAAAAEA3eebOP4nGsI6X&#10;H8o/Euatfa/+j6T+MAAAAAAAAJhKj153xLgxrGxl/zVMW/tX/R9K/YEAAAAAAAAwlbbc+4XmGPbU&#10;K4/94DfDtLV/GcQAAAAAAADoBk/c8rFoDOsYbeVfCrPW/lf/x1J/KAAAAAAAAEyV7YsuaQ5i88Ok&#10;dWDV/8HUHwoAAAAAAABT4Zm5pzbHsKosrjwuTFoHVv0fTP3BAAAAAAAAMNlWX3f4uDGsPZL/P2HO&#10;OvDq/2jqDwcAAAAAAIDJtuXec+NBrMg3VwuHfjvMWQeeQQwAAAAAAIDpsu7m/xSPYXu0WzP+IkxZ&#10;E1P9H079BQAAAAAAAGAybX/w4mgMK1vZgjBjTVwGMQAAAAAAAKbD03M/FY1hY4rsfw8z1sRV/8dT&#10;fwkAAAAAAACYDKuvPaza1ZoRj2Gt/J/DhDWx1X9A6i8CAAAAAAAAk+G5e86JxrCyyLZuX/JffjdM&#10;WBObQQwAAAAAAICptO6mj0RjWMdoa/ivwnw18dV/SOovAwAAAAAAABPtxYUXRWNYWeSLw3Q1ORnE&#10;AAAAAAAAmCpP3fHJaAwbU2R/FKaryan+g1J/IQAAAAAAAJgoj8z636qy+LtoDGuPZP89zFaTl0EM&#10;AAAAAACAqfDs/LOjMWyP7a/87Kp3hNlq8qr/wNRfCgAAAAAAACbC4zd9uDmGVWUruzhMVpNb/Qem&#10;/mIAAAAAAAAwEbYtvLAxhuVFmKsmP4MYAAAAAAAAk+mp20+JxrCO0WL4k2GumvzqPzT1lwMAAAAA&#10;AIADsWrWe6r2yHeag9iPw1Q1NdV/cOovCAAAAAAAAAfi2bvPisawssjLcunQe8JUNTUZxAAAAAAA&#10;AJgMa2/8YDSGjRmZ8ddhppq66j889ZcEAAAAAACA/bXtgb+Mx7Ai/2mYqKY2gxgAAAAAAAATbcNt&#10;J8dj2B7tVvaZMFFNbfVfIPUXBQAAAAAAgH216pp3V+2ll0djWNnKZoZ5auoziAEAAAAAADCRNt99&#10;ZjyGFdm/7xoZPizMU1OfQQwAAAAAAICJsnb20dEYFnwrTFPTU/0XSf2FAQAAAAAAYF+8sOAvojGs&#10;LLJfhFlq+jKIAQAAAAAAMBGevO2kaAzr2F1kp4VZavqq/zKpvzQAAAAAAADsjZVXv7PaufTb0RhW&#10;Ftl1YZKa3gxiAAAAAAAAHKhN885ojGH5K6M/HT4iTFLTm0EMAAAAAACAA/HY7PdHY1hHu5V9J8xR&#10;01/9l0r95QEAAAAAAOCNbL3/q41BLFsZpqjuyCAGAAAAAADA/nry1hMbY1hela38z8IU1R3Vf7HU&#10;PwAAAAAAAABey4qZB1c7llzWHMRuDDNU91T/5VL/CAAAAAAAAHgtm+46vTmGVbtHhv4gzFDdU/2X&#10;S/0jAAAAAAAAIGXNDUeNG8NGW9mMMEF1V/VfMPUPAQAAAAAAgJSt9385GsPKIl8T5qfuyyAGAAAA&#10;AADAvlg/54RoDOvYuXTG2WF+6r7qv2TqHwMAAAAAAAC/bsXMt1U7Fn+zMYhlt4bpqTsziAEAAAAA&#10;ALC3Nt71ucYYllc7i/yDYXrqzuq/aOofBAAAAAAAALU11x85bgwrW/lVYXbq3uq/bOofBQAAAAAA&#10;ALXn7zsvHsOK7InqxrP+Q5idujeDGAAAAAAAAG/kiTnHR2PYmGLGuWFy6u7qv3DqHwYAAAAAAAAd&#10;Ly2+NBrDyiK/M8xN3Z9BDAAAAAAAgNfzzJ1/Eo1hHe2R/CNhbur+6r906h8HAAAAAADAYHv0uiPG&#10;jWFlK/uvYWrqjeq/eOofCAAAAAAAwGDbcu8XmmPYU6889oPfDFNTb2QQAwAAAAAAIOWJW46LxrCO&#10;div/UpiZeqf6L5/6RwIAAAAAADC4ti+6pDmIzQ8TU29V/wNS/0gAAAAAAAAG0zNzT22OYVVZDB0X&#10;Jqbeqv4HpP6hAAAAAAAADJ7V1x0+bgzb1Rr+pzAv9V71PyL1jwUAAAAAAGDwbLn33HgMK/LN1cKh&#10;3w7zUu9lEAMAAAAAAKC27ub/FI9he4wW+flhWurN6n9I6h8MAAAAAADAYNn+4MXRGFYW2YIwK/Vu&#10;BjEAAAAAAAA6np77qWgMG/PQ8AlhVurd6n9M6h8NAAAAAADAYFh97WHVrmJGcxD75zAp9Xb1Pyj1&#10;DwcAAAAAAGAwPHfPOdEYVhbZ1u1Lvv27YVLq7QxiAAAAAAAAg23dTR+JxrCOsjX8V2FO6v3qf1Tq&#10;Hw8AAAAAAED/e3HhRfEYVuSLw5TUHxnEAAAAAAAABtdTd3wyGsPGFNkfhSmpP6r/YakPAAAAAAAA&#10;gP71yKxDq7L4u2gMa49k/z3MSP2TQQwAAAAAAGAwPTv/7GgM21Vk23f87Kp3hBmpfzKIAQAAAAAA&#10;DJ7Hb/pwPIbtUbayi8OE1F/V/8DUBwEAAAAAAEB/2rbwwsYYlhdhPuq/DGIAAAAAAACD5anbT4nG&#10;sI6dxfAnw3zUf9X/yNSHAQAAAAAAQH9ZNes9VXvkO81B7MdhOurP6n9o6gMBAAAAAACgvzw7/6xo&#10;DCuLvCyXDr0nTEf9mUEMAAAAAABgMKy98YPRGPaq7NIwG/Vv9T829aEAAAAAAADQP7Y9cEE8hhXZ&#10;T8Nk1N8ZxAAAAAAAAPrfhttOjsewPUaXD58aJqP+rv4Hpz4YAAAAAAAAet+qa95dtZdeHo1hZSub&#10;Geai/s8gBgAAAAAA0N82331mPIYV2b/vevh77wtzUf9nEAMAAAAAAOhfa2cfHY1hwbfCVDQY1f/w&#10;1AcEAAAAAABAb3thwV9EY1hZZL8IM9HgZBADAAAAAADoT0/edlI0hnWURXZamIkGp/ofn/qQAAAA&#10;AAAA6E0rr35ntXPpt5tj2HVhIhqsDGIAAAAAAAD9Z9O8M5pj2CujS4ePCBPRYGUQAwAAAAAA6C+P&#10;zX5/NIZ1tEey74R5aPCqP4TUhwUAAAAAAEDv2brgq41BLFsZpqHBzCAGAAAAAADQP5689cTGGJZX&#10;ZSv/szANDWb1B5H6wAAAAAAAAOgdK2YeXO1YcllzELsxzEKDW/1hpD40AAAAAAAAesemu05vjmHV&#10;jpGhPwiz0OBWfxipDw0AAAAAAIDesOaGo8aNYaOtbEaYhAa7+gNJfXAAAAAAAAD0hq33fzkaw8oi&#10;XxPmIBnEAAAAAAAAetv6OSdEY9iYIv/zMAep/lBSHx4AAAAAAADdbcXMt1U7Fn+zMYZlt4YpSJ0M&#10;YgAAAAAAAL1r412fi8ewPV5+6KoPhClIneoPJvUBAgAAAAAA0L3WXH/kuDGsbOVXhRlIdfWHk/oQ&#10;AQAAAAAA6F7P33dePIYV2RNVNfSWMAOpziAGAAAAAADQe9bPOT4aw8YUM84NE5B+vfoDSn2QAAAA&#10;AAAAdKeXFl0ajWFlkd8Z5h81M4gBAAAAAAD0lmfu/JNoDOtoj+QfCfOPmtUfUurDBAAAAAAAoLs8&#10;et0R48awciT7r2H6Uar6g0p9oAAAAAAAAHSXLfd+IR7DiuypVx77wW+G6UepDGIAAAAAAAC94Ylb&#10;jovGsI52K/9SmH30WtUfVupDBQAAAAAAoHtsX3RJcxCbHyYfvV71B5b6UAEAAAAAAOgOz8w9tTmG&#10;VWUxdFyYfPR61R9Y6oMFAAAAAABg+q2+7vBxY9iu1vA/hblHb1T9oaU+XAAAAAAAAKbflnvPjcew&#10;It/83MKh3w5zj94ogxgAAAAAAED3Wnfzf4rHsD1Gi/z8MPVob6o/uNQHDAAAAAAAwPTa/uDF0RhW&#10;FtmCMPNobzOIAQAAAAAAdKen534qGsPGPDR8Qph5tLfVH17qQwYAAAAAAGB6rL72sGpXK4vHsFb+&#10;z2Hi0b5Uf4CpDxoAAAAAAIDp8dw95zTHsOernw8dFCYe7Uv1h5j6oAEAAAAAAJh66276SHMMq8rW&#10;jL8K8472tfpDTH3YAAAAAAAATL0XF14UjWGjrXxRmHa0PxnEAAAAAAAAusdTd3wyGsPGFNkfhWlH&#10;+1P9QaY+cAAAAAAAAKbOI7MOrcri76IxrD2S/fcw62h/M4gBAAAAAAB0h2fnnx2NYbuKbPuOxVe9&#10;I8w62t8MYgAAAAAAANPv8Zs+HI9he5Qj2cVh0tGBVH+gqQ8eAAAAAACAqbFt4YXxGNbKizDn6EAz&#10;iAEAAAAAAEyvp24/JRrDOnYWQ58Mc44OtPpDTX34AAAAAAAATK5Vs95btUe+0xzEfhymHE1E9Qeb&#10;+gIAAAAAAACYXM/OPysaw8oiL8ulQ+8JU44mIoMYAAAAAADA9Fh74wejMexV2aVhxtFEVX+4qS8B&#10;AAAAAACAybPtgQviMazIfhomHE1kBjEAAAAAAICpt+G2k+MxbI/RYvjUMOFoIqs/4NQXAQAAAAAA&#10;wMRbdc27q/bSy6MxrGxlM8N8o4nOIAYAAAAAADC1Nt99ZjSG7fHyroeH3hfmG0109Qed+jIAAAAA&#10;AACYWGtnH90cwzq+FaYbTUb1B536QgAAAAAAAJhYLyz4i+YY9vMw22iyqj/s1BcCAAAAAADAxHny&#10;tpOaY1hVFtlpYbbRZFV/2KkvBQAAAAAAgImx8up3VjuXfjsaw0Zb2bVhstFkZhADAAAAAACYfJvm&#10;nRGNYWWRvTK6dPiIMNloMjOIAQAAAAAATK7HZr8/GsM62iPZd8Jco8mu/tBTXw4AAAAAAAAHbuuC&#10;r8aDWJGtDFONpiKDGAAAAAAAwOR58tYT4zFsj7KV/1mYajQV1R986gsCAAAAAABg/62YeXC1Y8ll&#10;zUHsxjDTaKqqP/zUlwQAAAAAAMD+23TX6c0xrNoxMvQHYabRVFV/+KkvCQAAAAAAgP2z5oajxo1h&#10;o61sRphoNJXVX0DqiwIAAAAAAGD/bL3/y9EYVhbZmjDPaKoziAEAAAAAAEys9XNOiMawMUX+52Ge&#10;0VRXfwmpLwsAAAAAAIB9s2Lm26odi7/ZGMOyW8M0o+nIIAYAAAAAADBxNt71uXgM2+Plh676QJhm&#10;NB3VX0TqCwMAAAAAAGDvrbn+yHFjWNnKrwqzjKar+stIfWkAAAAAAADsvefvO685iK2rqqG3hFlG&#10;01X9haS+NAAAAAAAAPbOE3OOb45h1a5ixrlhktF0Vn8hqS8OAAAAAACAvfPS4ksbg1g2N8wxmu4M&#10;YgAAAAAAAAfmmTv/pDGG5VV7JP9ImGM03dVfSurLAwAAAAAA4PU9et0R48aw0Vb+D2GKUTdUfzGp&#10;LxAAAAAAAIDXt+XeL0RjWFlkT70y7we/GaYYdUMGMQAAAAAAgP3zxC3HRWNYR7uVfynMMOqW6i8n&#10;9SUCAAAAAADw2rYvuqQ5iM0PE4y6qfoLSn2JAAAAAAAApD0z99TmGFaVxdBxYYJRN1V/QakvEgAA&#10;AAAAgPFWX3f4uDFsVyv7pzC/qNuqv6TUlwkAAAAAAMB4W+49Nx7DinzzcwuHfjvML+q2DGIAAAAA&#10;AAB7b93Nx8Zj2B6jRX5+mF7UjdVfVOoLBQAAAAAAILb9wYujMawssgVhdlG3ZhADAAAAAADYO0/P&#10;/VQ0ho0ZGT4hzC7q1uovK/WlAgAAAAAA8KrV1x7W+X8N1hjD8n8Ok4u6OYMYAAAAAADAG3vunnPi&#10;MayVP1/9fOigMLmom6u/tNQXCwAAAAAAwEHVups+0hzDqrI146/C3KJur/7SUl8uAAAAAAAAB1Uv&#10;LrwoGsNGW/miMLWoFzKIAQAAAAAAvLan7vhkNIaNKbI/ClOLeqH6i0t9wQAAAAAAAIPskVmHVmXx&#10;d81B7F/DzKJeqf7yUl8yAAAAAADAIHt2/tnRGFYW2fYdi696R5hZ1CsZxAAAAAAAAMZ7/KYPR2NY&#10;x2gx/PUwsaiXqr/A1BcNAAAAAAAwqLYtvDAaw8oiL8K8ol7LIAYAAAAAABB76vZTojGsY3R59okw&#10;r6jXqr/E1JcNAAAAAAAwaFbNem/VHvlOcxD7cZhW1IvVX2TqCwcAAAAAABg0z84/KxrDyiIvy6VD&#10;7wnTinoxgxgAAAAAAMCr1t74wWgMe1V2aZhV1KvVX2bqSwcAAAAAABgk2x64IBrD2kX20zCpqJcz&#10;iAEAAAAAABxUbbjt5GgM6xgthk8Nk4p6ufoLTX3xAAAAAAAAg2DVNe+u2ksvj8awciSbGeYU9XoG&#10;MQAAAAAAYNBtvvvMeAwr8pd3PTz0vjCnqNcziAEAAAAAAINs7eyjozEs+FaYUtQP1V9s6gEAAAAA&#10;AADody8s+FpzDPt5mFHUL9VfbuoBAAAAAAAA6GcbbjupOYZVZZGdFmYU9Uv1l5t6CAAAAAAAAPrV&#10;yqvfWe1c+u14DGtl14YJRf2UQQwAAAAAABhEm+adEY9hRfbK6NLhI8KEon7KIAYAAAAAAAyax2a/&#10;PxrDgivCfKJ+q/6SUw8DAAAAAABAP9q64KvRGFYW2cownagfM4gBAAAAAACD5MlbT4zGsI7dy7Mz&#10;wnSifqz+olMPBAAAAAAAQD9ZMfPgaseSy5qD2I1hNlG/Vn/ZqYcCAAAAAACgn2y66/TmGFbtfig/&#10;Kswm6tfqLzv1UAAAAAAAAPSLNTccNW4MG21lM8Jkon6u/sJTDwYAAAAAAEC/2Hr/l6MxrCyyNWEu&#10;Ub9nEAMAAAAAAPrd+jknRGPYmCL/8zCXqN+rv/TUwwEAAAAAANDrVsx8W7Vj8TejMaxdZLeGqUSD&#10;kEEMAAAAAADoZxvvOi0awzpeHhn6QJhKNAjVX3zqAQEAAAAAAOhla64/ctwYVrbyq8JMokGp/vJT&#10;DwkAAAAAAEAve/6+85pj2LqqGnpLmEk0KBnEAAAAAACAfrR+zvHRGNaxs5hxbphINEjVD0DqQQEA&#10;AAAAAOhVLy2+tDGIZXPDPKJByyAGAAAAAAD0m413/kljDMur9kj+kTCPaNCqH4LUwwIAAAAAANBr&#10;Hr3uiHFjWNnK/yFMIxrE6gch9cAAAAAAAAD0mi33fiEew4rsqVfmff03wzSiQcwgBgAAAAAA9Isn&#10;bjkuGsPGFMPnhVlEg1r9MKQeGgAAAAAAgF6yfdEl0RhWFvn8MIlokDOIAQAAAAAA/eCZuadGY1jH&#10;vz+UfSxMIhrk6gci9eAAAAAAAAD0gtXXHT5uDNvVyv4pzCEa9OqHIvXwAAAAAAAA9IIt957bHMM2&#10;vfKLf3xrmEM06BnEAAAAAACAXrbu5mMbY1hetYv8/DCFSAYxAAAAAACgt21/8OJoDCuLbEGYQaRX&#10;M4gBAAAAAAC96um5n4rGsDEjwyeEGUR6tfrhSD1EAAAAAAAA3Wr1tYdVu4osGsPaI/k/hwlE+lUG&#10;MQAAAAAAoBc9d8850Ri2q8ifr34+dFCYQKRfZRADAAAAAAB6zbqbPhKPYXuUrRl/FeYPKa5+SFIP&#10;EwAAAAAAQDd6ceFFjTEsWxSmD2l8BjEAAAAAAKCXPH3HJ6MxrGNHkf1RmD6k8dUPSuqBAgAAAAAA&#10;6CaPzDq0Kouh5iD2r2H2kNLVD0vqoQIAAAAAAOgmz84/OxrDyiLbvmPxVe8Is4eUziAGAAAAAAD0&#10;gsdv+nA0hnWUxfDXw+QhvXb1A5N6sAAAAAAAALrFtoUXNsawvAhzh/T6GcQAAAAAAIBu99Ttp0Rj&#10;WMfo8uwTYe6QXr/6oUk9XAAAAAAAANNt1az3Vu2R70RjWNnKfhymDumNM4gBAAAAAADd7Nn5Z0Vj&#10;2B7tV3565SFh6pDeuPrhST1gAAAAAAAA02ntjR9sjmF7ZJeGmUPau+qHJ/WQAQAAAAAATKdtD1zQ&#10;GMPyh8LEIe199QOUesgAAAAAAACmy4bbTm6OYVW7GD41TBzS3lc/QKkHDQAAAAAAYDqsuuaQqr30&#10;8mgMG23lPwnzhrRvGcQAAAAAAIBus/nuM6MxrCzyl3ctGXpfmDekfcsgBgAAAAAAdJO1s4+OxrCO&#10;dmvGt8K0Ie179YOUeuAAAAAAAACm2gsLvtYcxH4eZg1p/6ofptQDBwAAAAAAMJWevO2k5hhWlUV2&#10;Wpg1pP2rfphSDx0AAAAAAMBUWXn1O6udS78dj2Gt7NowaUj7n0EMAAAAAADoBpvmnRGPYUX2yval&#10;w0eESUPa/wxiAAAAAADAdHts9vujMSy4IswZ0oFVP1Sphw8AAAAAAGAqbL3/q9EYVhbZyjBlSAee&#10;QQwAAAAAAJhOT956YjSGdZRFdkaYMqQDr36wUg8gAAAAAADAZFox8+Bqx5LL4kGsyG8MM4Y0MRnE&#10;AAAAAACA6bLprtPjMWyP3Q/lR4UZQ5qY6ocr9RACAAAAAABMljU3HDVuDCtb2YwwYUgTV/2ApR5E&#10;AAAAAACAybL1/i83BrHs0TBfSBObQQwAAAAAAJhq6+ec0BjD9ijyPw/zhTSx1Q9Z6mEEAAAAAACY&#10;aCtmvq3asfibzUFsTpgupImvftBSDyQAAAAAAMBE23jXac0xrNo5MvSBMF1IE1/9oKUeSAAAAAAA&#10;gIm05vojx41ho8XwlWG2kCan+mFLPZQAAAAAAAAT6fn7zovGsLLI11XV0FvCbCFNTgYxAAAAAABg&#10;Kqyfc3w0hnXsLGacGyYLafKqH7jUgwkAAAAAADBRXlp8aWMQy+aGuUKa3AxiAAAAAADAZHvmzs82&#10;xrC8ao/kHwlzhTS51Q9d6uEEAAAAAAA4UI9ed8S4Maxs5f8Qpgpp8qsfvNQDCgAAAAAAcKC23PuF&#10;eAwrsqcem/f13wxThTT5GcQAAAAAAIDJ8sQtx0Vj2Jhi+LwwU0hTU/3wpR5SAAAAAACAA7F90SXR&#10;GFYW+fwwUUhTl0EMAAAAAACYDM/MPTUawzrKh7KPhYlCmrrqBzD1oAIAAAAAAOyP1dcdPm4M29XK&#10;/inME9LUVj+EqYcVAAAAAABgf2y599zmGLbplV/841vDPCFNbQYxAAAAAABgIq27+djGGJZX7SI/&#10;P0wT0tRXP4ipBxYAAAAAAGBfbX/w4uYgdn+YJaTpqX4YUw8sAAAAAADAvnh67qeaY1i1a2T4hDBL&#10;SNNT/TCmHloAAAAAAIC9tfraw6pdrSwew1r5D8MkIU1f9QOZenABAAAAAAD21nP3nBOPYUX+/IsL&#10;hw4Kk4Q0fRnEAAAAAACAA7Xupo/GY9geo8uzC8IcIU1v9UOZengBAAAAAAD2xosLL4rGsLKVLQpT&#10;hDT9GcQAAAAAAIAD8fQdn4zGsI4dRfZHYYqQpr/6wUw9wAAAAAAAAK/nkVmHVmUx1BzE/jXMEFJ3&#10;VD+cqYcYAAAAAADg9Tw7/+xoDCuLbPuOxVe9I8wQUndkEAMAAAAAAPbH4zd9OBrDOspi+OthgpC6&#10;p/oBTT3IAAAAAAAAr2XbwgsbY1hehPlB6q4MYgAAAAAAwL566vZTojGsY3Qk+0SYH6Tuqn5IUw8z&#10;AAAAAABA06pZ763aI9+NxrCylf04TA9S92UQAwAAAAAA9sWz88+KxrA92u2fXnlImB6k7qt+WFMP&#10;NAAAAAAAwK9be+MHm2PYHtmlYXaQurP6YU091AAAAAAAAL9u2wMXNMaw/KEwOUjdW/3Aph5qAAAA&#10;AACA2obbTm6OYVW7GD41TA5S91Y/sKkHGwAAAAAAoGPVNYdU7aWXR2PYaCv/SZgbpO7OIAYAAAAA&#10;ALyRzXefGY1hZZG/vGvJ0PvC3CB1dwYxAAAAAADg9aydfXQ0ho0pssvC1CB1f/WDm3rAAQAAAAAA&#10;XljwteYY9vMwM0i9kUEMAAAAAAB4LRtuOykew/bYvTz/XJgZpN6ofnhTDzkAAAAAADC4Vl79zmrn&#10;0m9HY1jZyq4NE4PUOxnEAAAAAACAlE3zzojHsCJ7ZfvS4SPCxCD1TgYxAAAAAACg6bHZ74/GsOCK&#10;MC9IvVX9EKcedgAAAAAAYDBtXXB+NIaVRbYyTAtS72UQAwAAAAAAft2Tt54YjWEdZZGdEaYFqfeq&#10;H+TUAw8AAAAAAAyWFTMPrnYsuSwexIrsxjArSL2ZQQwAAAAAAKhtuuv0eAzbY/dD+VFhVpB6s/ph&#10;Tj30AAAAAADA4Fhzw1HjxrCylc0Ik4LUu9UPdOrBBwAAAAAABsfW+7/cGMSyR8OcIPV2BjEAAAAA&#10;AGD9nBMaY9geRf7nYU6Qerv6oU49/AAAAAAAQP9bMfNt1Y7F32wOYnPClCD1fvWDnXoBAAAAAACA&#10;/rfxrtOaY1i1c2ToA2FKkHq/+sFOvQAAAAAAAEB/W3P9kePGsNEiuzLMCFJ/VD/cqZcAAAAAAADo&#10;b8/fd140hpVFvq4aGnpLmBGk/sggBgAAAAAAg2n9nOOjMWzM8vzzYUKQ+qf6AU+9CAAAAAAAQP96&#10;afGljUEsmxvmA6m/MogBAAAAAMDg2XjnZxtjWF69vPzKY8J8IPVX9UOeehkAAAAAAID+8+h1R4wb&#10;w8pW/g9hOpD6r/pBT70QAAAAAABA/9ly7xeiMWy0lW94bN7XfzNMB1L/ZRADAAAAAIDB8cQtx0Vj&#10;2JhixnlhNpD6s/phT70UAAAAAABAf9m+6JJoDCuLfH6YDKT+zSAGAAAAAACD4Zm5p0ZjWEc5kn0s&#10;TAZS/1Y/8KkXAwAAAAAA6A+rrzt83Bi2q5X9U5gLpP6ufuhTLwcAAAAAANAfttx7bnMM2/TKL/7x&#10;rWEukPo7gxgAAAAAAPS3dTcf2xjD8qpd5OeHqUDq/+oHP/WCAAAAAAAAvW/7gxc3B7H7w0wgDUb1&#10;w596QQAAAAAAgN729NxPNcewatfI0AlhJpAGo/rhT70kAAAAAABA71p97WHVrlYWj2Gt/IdhIpAG&#10;p/oFSL0oAAAAAABA73runnOiMaws8udfXDh0UJgIpMHJIAYAAAAAAP1n3c0fjcawjtEiuyDMA9Jg&#10;Vb8EqZcFAAAAAADoTS8uvCgaw8pWtihMA9LgZRADAAAAAID+8vQdn4zGsDHLh08K04A0eNUvQuqF&#10;AQAAAAAAessjsw6tymKoOYj9a5gFpMGsfhlSLw0AAAAAANBbnp1/dnMMe7F6eOjgMAtIg1n9QqRe&#10;GgAAAAAAoHc8ftMxzTGsKovhr4dJQBrc6hci9eIAAAAAAAC9Y9vCC6MxbLSVj4Q5QBrsDGIAAAAA&#10;AND7nrr9lGgM6xgdyT4R5gBpsKtfitTLAwAAAAAAdL9Vs95btUe+G41h5Uj24zAFSDKIAQAAAABA&#10;b3t2/lnxGNbK2u2fXnlImAIkGcQAAAAAAKB3rb3xg9EY9qrs0jADSOpUvxyplwgAAAAAAOhu2x64&#10;oDGG5Q+FCUBSXf2CpF4iAAAAAACge2247eTmGFa1i+FTwwQgqa5+QVIvEgAAAAAA0J1WXXNI1V56&#10;RTSGjbbyn4Trf0m/nkEMAAAAAAB6z+a7z4zGsLLIX961ZOh94fpf0q9nEAMAAAAAgN6ydvbR0Rg2&#10;psguC1f/kprVL0rqhQIAAAAAALrPCwu+Fo1hZZH9PFz7S0plEAMAAAAAgN6x4baTojGsY/fy/HPh&#10;2l9SqvplSb1UAAAAAABA91h59buqnUu/HY1hZSu7Nlz5S3qtDGIAAAAAANAbNs07ozGG5b8cfei/&#10;/F648pf0WhnEAAAAAACg+z02+/3RGBZcEa77Jb1e9UuTerkAAAAAAIDusHXB+c0xbEW46pf0RtUv&#10;TurlAgAAAAAApt+Tt57YHMOqssjOCFf9kt6o+sVJvWAAAAAAAMD0WnH1wdWOJZfFY1grmx2u+SXt&#10;TQYxAAAAAADoXpvmnR6NYR27l+ZHhWt+SXtT/fKkXjIAAAAAAGD6rLnhqHFjWNnKZoQrfkl7W/0C&#10;pV40AAAAAABg+my9/yvNMezRcL0vaV8yiAEAAAAAQPdZP+eEaAwbU+R/Hq73Je1L9UuUetkAAAAA&#10;AICpt2Lm26odi7/ZHMTmhKt9Sfta/SKlXjgAAAAAAGDqbbzrtOYYVu0cGfpAuNqXtK/VL1LqhQMA&#10;AAAAAKbWmuuPHDeGjRbZleFaX9L+VL9MqZcOAAAAAACYWs/fd140hpVFtq4aGnpLuNaXtD8ZxAAA&#10;AAAAoDusn3N8NIaNKfLPhyt9Sftb/UKlXjwAAAAAAGDqvLT40mgMK4tsbrjOl3QgGcQAAAAAAGD6&#10;bbzzs9EY1vHy8iuPCdf5kg6k+qVKvXwAAAAAAMDke/T6I8aNYWUr/4dwlS/pQKtfrNQLCAAAAAAA&#10;TL4t936hOYZtqFYO/Ua4ypd0oBnEAAAAAABg+jxxy3HRGDammHFeuMaXNBHVL1fqJQQAAAAAACbX&#10;9kWXNAexu8MVvqSJqn7BUi8hAAAAAAAweZ6Z+5nmGFaVI9nHwhW+pImqfsFSLyIAAAAAADA5Vl93&#10;+PgxrMi/H67vJU1k9UuWehkBAAAAAIDJseXec+NBrMg2vfKLf3xruL6XNJEZxAAAAAAAYGqtu/nY&#10;eAzbo13k54ere0kTXf2ipV5IAAAAAABg4m1/8OJoDCtb+f3h2l7SZGQQAwAAAACAqfP03E9FY9iY&#10;kaETwrW9pMmoftlSLyUAAAAAADBxVl97WLWrlcVjWCv7YbiylzRZGcQAAAAAAGBqPHfPOdEYVhb5&#10;8y8uHDooXNlLmqwMYgAAAAAAMPnW3fTRaAzrKIvsgnBdL2kyq1+61MsJAAAAAABMjBcXXtQcwxaF&#10;q3pJk51BDAAAAAAAJtfTd3wyGsPGLB8+KVzVS5rs6hcv9YICAAAAAAAH5pFZh1ZlMRSNYe1W/q/h&#10;ml7SVGQQAwAAAACAyfPs/LOjMWyPF6uHhw4O1/SSpqL6BUy9pAAAAAAAwP57/KZjmmNYVRYzvh6u&#10;6CVNVfULmHpRAQAAAACA/bdt4YXxGNbKR8L1vKSpzCAGAAAAAAAT76nbT4nGsI6dI9knwvW8pKms&#10;fglTLysAAAAAALDvVs16b9Ue+W5jEMt+9OrNvKQpzyAGAAAAAAAT69n5Z0VjWFlk7faiKw8JV/OS&#10;pjqDGAAAAAAATJy1N34wGsM6ymX5N8K1vKTpqH4ZUy8tAAAAAACwb7Y9cEFzEHsoXMlLmq7qFzL1&#10;0gIAAAAAAHtvw+0nN8ewql0MnRqu5CVNV/ULmXpxAQAAAACAvbPqmkOq9tIrojGsbOU/CdfxkqYz&#10;gxgAAAAAABy4zXefGY9hRf7yriVD7wvX8ZKmM4MYAAAAAAAcmLWzj47GsDFFdlm4ipc03dUvZuoF&#10;BgAAAAAA3tgLC74WjWFlkf08XMNL6oYMYgAAAAAAsP823HZSNIZ1tEfyz4VreEndUP1ypl5iAAAA&#10;AADgta28+l3VzqXfjsawciS7NlzBS+qWDGIAAAAAALB/Ns07Ix7DWvkvRx8a+r1wBS+pWzKIAQAA&#10;AADAvnts9vujMayj3cqvCNfvkrqp+iVNvcwAAAAAAEDa1gXnNwexFeHqXVK3Vb+oqZcZAAAAAAAY&#10;78lbT2yOYVVZZGeEq3dJ3Vb9oqZeaAAAAAAAILbi6oOrHUsui8ewVjY7XLtL6sYMYgAAAAAAsPc2&#10;zTs9GsM6di/NjwrX7pK6sfplTb3UAAAAAADAr6y54ahxY9iuIh8KV+6SurX6hU292AAAAAAAwK9s&#10;vf8r0RhWFtmj4bpdUjdnEAMAAAAAgDe2fs4J0Rg2ZvmVZ4XrdkndXP3Spl5uAAAAAADgoGrFzLdV&#10;OxZ/szmIzQlX7ZK6vfrFTb3gAAAAAADAQdXGu05rjmHVzpGhD4SrdkndXv3ipl5wAAAAAAAYdGuu&#10;P3LcGFYW2ZXhml1SL1S/vKmXHAAAAAAABt3z953XHMPWVUNDbwnX7JJ6IYMYAAAAAACkrZ9zfDSG&#10;jSnyz4crdkm9Uv0Cp150AAAAAAAYZC8tvjQaw8oimxuu1yX1UgYxAAAAAAAYb+Odn43GsI728iuP&#10;Cdfrknqp+iVOvewAAAAAADCIHr3+iHFjWNnK/yFcrUvqteoXOfXCAwAAAADAINpy3xeaY9iGauXQ&#10;b4SrdUm9lkEMAAAAAAB+5YlbjovGsI52MeO8cK0uqRerX+bUSw8AAAAAAINm+6JLGoNYdne4UpfU&#10;qxnEAAAAAADgVc/M/UxjDMurciT7WLhSl9Sr1S906sUHAAAAAIBBsfq6w8ePYUX+/XCdLqmXq1/q&#10;1MsPAAAAAACDYsu958aDWJFt2nzPP741XKdL6uUMYgAAAAAADLp1Nx8bj2F7jC4b/mq4SpfU69Uv&#10;duoAAAAAAACAQbD9wYujMaxs5feHa3RJ/ZBBDAAAAACAQfb03E9FY9iY5dnHwzW6pH6ofrlThwAA&#10;AAAAAPSz1dce1vn/K6wxiGU/DFfokvolgxgAAAAAAIPquXvOaYxh+ZYXFw4dFK7QJfVL9UueOggA&#10;AAAAAKBfrbv5o80xrCqL7IJwfS6pn6pf8tRhAAAAAAAA/erFhRdFY9hoK38wXJ1L6rcMYgAAAAAA&#10;DJqn7/hkNIaNGRk+KVydS+q36hc9dSAAAAAAAEC/eWTWoVVZDEVjWLuV/2u4NpfUjxnEAAAAAAAY&#10;JM/OPzsaw/Z4ccfDQweHa3NJ/Vj9wqcOBQAAAAAA6CeP33RMcwyrymLG18OVuaR+rX7hUwcDAAAA&#10;AAD0k20LL4zHsFY+Eq7LJfVzBjEAAAAAAAbBU7efEo1hHTtHsk+E63JJ/Vz90qcOBwAAAAAA6Aer&#10;Zr23ao98tzGIZT969aZcUt9nEAMAAAAAoN89O/+saAwri6zdXnTlIeGqXFK/ZxADAAAAAKCfrb3x&#10;Q9EY1lEW+TfCNbmkQah++VOHBAAAAAAA9LptD1zQHMQeClfkkgal+gBIHRIAAAAAANDLNtx2cnMM&#10;q0aXZ58OV+SSBqX6AEgdFAAAAAAA0KtWXXNI1V56RTSGla3sJ+F6XNIgZRADAAAAAKAfbb77zGgM&#10;22P3roeGDw3X45IGqfogSB0WAAAAAADQi9bOPro5hlW7iuyycDUuadCqD4LUgQEAAAAAAL3ohQVf&#10;awxi2c/CtbikQcwgBgAAAABAP9lw20mNMSyv2iP558K1uKRBrD4MUocGAAAAAAD0kpVXv6vaufTb&#10;0Rg22spnhStxSYOaQQwAAAAAgH6xed4Z0RhWFvkvRx8a+r1wJS5pUDOIAQAAAADQDx6b/f5oDOto&#10;t/IrwnW4pEGuPhRShwcAAAAAAPSKrQvObw5iK8JVuKRBrz4YUocHAAAAAAD0gidvPbE5hlVlkZ0R&#10;rsIlDXr1wZA6QAAAAAAAoNutuPod1Y4ll8VjWCubHa7BJckgBgAAAABAb9t01+nRGNbx0tL8qHAN&#10;LkkGMQAAAAAAeteaG44aN4btKvKhcAUuSa9WHxCpgwQAAAAAALrZ1vu/Eo1hZZE9Gq6/JelXGcQA&#10;AAAAAOhF6+ecEI1hY5ZnZ4Xrb0n6VfUhkTpMAAAAAACgG62Y+bZqx+JvNgexOeHqW5Li6oMidaAA&#10;AAAAAEA32njXac0xrHp5eX50uPqWpLj6oEgdKAAAAAAA0G3WXH/kuDGsLLIrw7W3JI2vPixShwoA&#10;AAAAAHSb5+87rzGIZY9XVfXmcO0tSeMziAEAAAAA0CvWzzm+MYbtUeSfD1fekpSuPjBSBwsAAAAA&#10;AHSTlxZf2hzE7gjX3ZL02tWHRupgAQAAAACAbrHxzs82x7CqvXTomHDdLUmvXX1opA4XAAAAAADo&#10;Bo9ef8S4MWx02fD3wlW3JL1+9cGROmAAAAAAAKAbbLn3C9EYVrbyDdXKod8IV92S9PoZxAAAAAAA&#10;6GZP3HJcNIZ1tIsZ54Vrbkl64+rDI3XIAAAAAADAdNu+6JLGIJbdHa64JWnvMogBAAAAANCtnpn7&#10;mcYYllflSPaxcMUtSXtXfYCkDhoAAAAAAJguq687fPwYVuTfD9fbkrT31YdI6rABAAAAAIDpsuXe&#10;c+NBrMg2bb7nr98arrclae8ziAEAAAAA0G3W3XxsPIbtMVoMfzVcbUvSvlUfJKkDBwAAAAAApsP2&#10;By+OxrCyld8frrUlad8ziAEAAAAA0E2envvpaAwbszz7eLjWlqR9rz5MUocOAAAAAABMpdXXHlbt&#10;amXxGNbKfhiutCVp/zKIAQAAAADQLZ6755zmGLalevh7vxOutCVp/zKIAQAAAADQDdbd/NHGGJZX&#10;ZZFdEK6zJWn/qw+V1OEDAAAAAABT5cWFF0Vj2GgrfzBcZUvSgWUQAwAAAABguj19xyejMWzMyPBJ&#10;4Spbkg6s+mBJHUAAAAAAADDZHpl1aFUWQ/EYVuT/Eq6xJenAM4gBAAAAADCdnp1/djyGtfIXdzw8&#10;dHC4xpakA68+YFKHEAAAAAAATKbHbzqmOYZVZTHj6+EKW5ImpvqASR1EAAAAAAAwmbYtvDAew1rZ&#10;SLi+lqSJyyAGAAAAAMB0eOr2U6IxrGPnSPaJcH0tSRNXfcikDiMAAAAAAJgMq2a9t2qPfLcxiGU/&#10;evXmWpImOIMYAAAAAABT7dn5Z0VjWFlk7faiKw8JV9eSNLEZxAAAAAAAmEprb/xQNIZ1lEX+jXBt&#10;LUkTX33YpA4lAAAAAACYaNseuCAexIr8oXBlLUmTk0EMAAAAAICpsuH2k+MxbI/R5dmnw5W1JE1O&#10;9YGTOpgAAAAAAGCirLrmkKo9ckU0hpWt7CfhulqSJi+DGAAAAAAAU2Hz3WdGY9geu3c9NHxouK6W&#10;pMmrPnhShxMAAAAAAEyEtbOPbo5h1a4iuyxcVUvS5FYfPKkDCgAAAAAAJsILC77WGMSyn4Vrakma&#10;/AxiAAAAAABMpg23ndQYw/KqPZJ/LlxTS9LkVx8+qUMKAAAAAAAOxMqr31XtXPq30Rg22spnhStq&#10;SZqaDGIAAAAAAEyWzfPOiMawssh/Obpk6PfCFbUkTU0GMQAAAAAAJsNjs98fjWFjlmWXh+tpSZq6&#10;6kModVgBAAAAAMD+2rrg/OYgtiJcTUvS1FYfRKnDCgAAAAAA9seTt57YHMOq3cvyPw1X05I0tdUH&#10;UerAAgAAAACAfbXi6ndUO5ZcFo1hZSubHa6lJWnqM4gBAAAAADCRNs07PRrDOl5amh8VrqUlaeqr&#10;D6PUoQUAAAAAAPtizQ1HjRvDdhX5ULiSlqTpqT6QUgcXAAAAAADsi633fyUaw8oiezRcR0vS9GUQ&#10;AwAAAABgIqyfc0I0ho0psrPCdbQkTV/1oZQ6vAAAAAAAYG+smPm2asfib8Zj2Eg+J1xFS9L0ZhAD&#10;AAAAAOBAbbzrtHgM2+Pl5fnR4Spakqa3+mBKHWAAAAAAAPBG1lx/5LgxrCyyK8M1tCRNf/XhlDrE&#10;AAAAAADgjTx/35cag1j2eFVVbw7X0JI0/RnEAAAAAADYX+vnHN8Yw/Yo8s+HK2hJ6o7qAyp1kAEA&#10;AAAAwOt5afGlzUHsjnD9LEndU31IpQ4yAAAAAAB4LRvv/GxzDKvaS4eOCdfPktQ91YdU6jADAAAA&#10;AICUR68/YtwYNloMfy9cPUtSd1UfVKkDDQAAAAAAUrbc+4VoDCtb+YZq5dBvhKtnSequDGIAAAAA&#10;AOyLJ245LhrDxizLvxiunSWp+6oPq9ShBgAAAAAATdsXXdIYxLK7w5WzJHVnBjEAAAAAAPbWM3M/&#10;0xjD8qocyT4WrpwlqTurD6zUwQYAAAAAALXV1x0+fgwr8u+H62ZJ6t7qQyt1uAEAAAAAQG3Lvec2&#10;xrBs0+Z7/vqt4bpZkro3gxgAAAAAAG9k3c3HRmNYx2gx/NVw1SxJ3V19cKUOOAAAAAAA6Nj+4MXR&#10;GFYW+f3hmlmSuj+DGAAAAAAAr+fpuZ+OxrAxy7OPh2tmSer+6sMrdcgBAAAAADDYVl97WLWrlUVj&#10;WLuV/TBcMUtSb2QQAwAAAADgtTx3zznRGLarlW2pHv7e74QrZknqjQxiAAAAAACkrLv5o40xrPP/&#10;d1h2QbhelqTeqT7EUocdAAAAAACD68UHL4rHsFb+YLhalqTeyiAGAAAAAEDT03d8MhrDxowMnxSu&#10;liWpt6oPstSBBwAAAADA4Hlk1qFVWQzFY1iR/0u4Vpak3ssgBgAAAADAr3t2/tnRGFYW+Ys7Hh46&#10;OFwrS1LvZRADAAAAAKD2+E3HRGNYx+iy7KJwpSxJvVl9oKUOPgAAAAAABsu2hRdGY1jZykbCdbIk&#10;9W4GMQAAAAAAOp66/ZRoDOsYXTZ8SrhOlqTerT7UUocfAAAAAACDYdWs91btke9GY1jZyn706k2y&#10;JPV4BjEAAAAAAJ6df1Y0hu2xs73o8kPCVbIk9Xb14ZY6AAEAAAAA6H9rb/xQcwyryiL/RrhGlqTe&#10;rz7cUocgAAAAAAD9b9sDF0RjWLvIHwpXyJLUHxnEAAAAAAAG14bbT47GsI7RkezT4QpZkvqj+oBL&#10;HYQAAAAAAPSvVdccUrWXXhGNYWUr+0m4Ppak/skgBgAAAAAwmDbffWZjDMt373po+NBwfSxJ/ZNB&#10;DAAAAABg8KydfXQ0hnW0i+yycHUsSf1VfdClDkQAAAAAAPrTCwu+1hjEsp+Fa2NJ6r8MYgAAAAAA&#10;g2XDbSc1xrC8ao/knwvXxpLUf9WHXepQBAAAAACgv6y8+l3VzqV/G41hZSufFa6MJak/M4gBAAAA&#10;AAyOTfPOiMewIv/l6JKh3wtXxpLUnxnEAAAAAAAGw2Oz3x+NYWOK7PJwXSxJ/Vt96KUORwAAAAAA&#10;+sfWBedHY1hZZCvCVbEk9XcGMQAAAACA/vfkrSdGY1jH7mX5n4arYknq7+qDL3VAAgAAAADQ+1Zc&#10;/Y5qx5LLojGsbGWzwzWxJPV/BjEAAAAAgP62ad7p0RjWsXv53/9+uCaWpP6vPvxShyQAAAAAAL1t&#10;zQ1HjRvD2kU+FK6IJWkwqg/A1EEJAAAAAEBv23r/V5qD2OpwPSxJg1N9CKYOSgAAAAAAetf6OSc0&#10;x7BqV5GdFa6HJWlwqg/B1GEJAAAAAEBvWjHz7dWOxd+MxrD2yIw54WpYkgYrgxgAAAAAQP/ZeNdp&#10;0RjW8fLy/OhwNSxJg1V9EKYOTAAAAAAAes+a648cN4aVRXZluBaWpMGrPgxThyYAAAAAAL3n+fu+&#10;FI9hrezxqqreHK6FJWnwMogBAAAAAPSP9XOOj8awjp1F/vlwJSxJg1l9IKYOTgAAAAAAestLiy9t&#10;DmJ3hOtgSRrc6kMxdXACAAAAANA7Nt752eYYVrWXDh0TroMlaXCrD8XU4QkAAAAAQG949Pojxo1h&#10;ZZF9L1wFS9JgVx+MqQMUAAAAAIDesOW+LzbGsHxDtXLoN8JVsCQNdgYxAAAAAIDe9sQtx0Vj2Jhl&#10;+RfDNbAkqT4cU4coAAAAAADdb/uiS6IxrGxld4crYElSJ4MYAAAAAEDvembuZ6IxrOPfl195bLgC&#10;liR1qg/I1EEKAAAAAED3Wn3d4ePGsLLIvx+ufyVJdfUhmTpMAQAAAADoXlvuPbc5iG2sHh76rXD9&#10;K0mqqw/K1GEKAAAAAEB3Wnfzsc0xrGoXM74arn4lSb9efVCmDlQAAAAAALrT9gcvbg5i94VrX0lS&#10;s/qwTB2oAAAAAAB0n6fnfro5hlW7lmYfD9e+kqRm9WGZOlQBAAAAAOguq689rNrVyqIxrN3Kfhiu&#10;fCVJqQxiAAAAAAC947l7zonGsF2tbEv18Pd+J1z5SpJSGcQAAAAAAHrDups/2hjD8qossgvCda8k&#10;6bWqD83U4QoAAAAAQPd4ceFF8RjWyh8MV72SpNfLIAYAAAAA0P2evuOPozGsY8fI0EnhqleS9HrV&#10;B2fqgAUAAAAAYPo9MuvQqiyG4kGsyP8lXPNKkt4ogxgAAAAAQHd7bv7Z0RhWFvmLOxYOHRyueSVJ&#10;b5RBDAAAAACgez1+0zHRGNZRFtlF4YpXkrQ31Qdo6qAFAAAAAGB6bVt4YTyGtbKRcL0rSdrbDGIA&#10;AAAAAN3pqdtPicawjtFlw6eE611J0t5WH6KpwxYAAAAAgOmxatZ7q/bId6MxrGxlP3r1ZleStE8Z&#10;xAAAAAAAus+z88+KxrA9dlbLh94drnYlSftSfZimDlwAAAAAAKbe2hs/1BzDqrLIvxGudSVJ+1p9&#10;mKYOXQAAAAAApt62By5oDmLLw5WuJGl/qg/U1KELAAAAAMDU2nD7yc0xrGqPZJ8OV7qSpP2pPlBT&#10;By8AAAAAAFNn1TWHVO2RK+JBrMj+LVznSpL2N4MYAAAAAEB32Hz3mdEYVhbZ7l0PDR8arnMlSfub&#10;QQwAAAAAYPqtnf2BaAzraBfZZeEqV5J0INUHa+oABgAAAABgaryw4GuNQSz7WbjGlSQdaAYxAAAA&#10;AIDpteG2kxpjWF61R/LPhWtcSdKBVh+uqUMYAAAAAIDJtfLqd1U7l/5tNIaVrXxWuMKVJE1EBjEA&#10;AAAAgOmzed4Z8RhW5L/cvmTo98IVriRpIjKIAQAAAABMj8dmvz8aw8YU2eXh+laSNFHVh2zqMAYA&#10;AAAAYPJsXXB+NIaVRbYiXN1KkiYygxgAAAAAwNR78tYTozGso1yW/2m4upUkTWT1QZs6kAEAAAAA&#10;mHgrrn5HtWPJt+IxrJXNDte2kqSJziAGAAAAADC1Ns07PRrDOnYv//vfD9e2kqSJrj5sU4cyAAAA&#10;AAATa80NR40bw9pFPhSubCVJk1F94KYOZgAAAAAAJtbW+7/SHMRWh+taSdJkVR+6qYMZAAAAAICJ&#10;s37OCc0xrNpVZGeF61pJ0mRVH7qpwxkAAAAAgImxYubbqx2Lv9kcw24JV7WSpMnMIAYAAAAAMPk2&#10;3nVaPIbtsXNJfnS4qpUkTWb1wZs6oAEAAAAAOHBrrj9y3Bg2uiwfDte0kqTJrj58U4c0AAAAAAAH&#10;7vn7vhSNYWUre7yqqjeHa1pJ0mRnEAMAAAAAmDzr5xwfjWEdO4v88+GKVpI0FdUHcOqgBgAAAADg&#10;wLy0+NLmIHZHuJ6VJE1V9SGcOqgBAAAAANh/G+/8bHMMq9pLh44J17OSpKmqPoRThzUAAAAAAPvn&#10;0euPGDeGlUX2vXA1K0mayuqDOHVgAwAAAACwf56/74vNMWzDyhuHfiNczUqSpjKDGAAAAADAxHri&#10;luOiMWxMkX8xXMtKkqa6+jBOHdoAAAAAAOy77YsuicawspXdHa5kJUnTkUEMAAAAAGDiPDP3M9EY&#10;1lEuv/LYcCUrSZqO6gM5dXADAAAAALD3Vl93+PgxrMi/H65jJUnTVX0opw5vAAAAAAD23pZ7z20O&#10;Yhurh4d+K1zHSpKmq/pgTh3eAAAAAADsnXU3H9scw6p2MeOr4SpWkjSd1Qdz6gAHAAAAAGDvbH/w&#10;4uYgdl+4hpUkTXf14Zw6wAEAAAAAeGNPz/10cwyrdi3NPh6uYSVJ0119OKcOcQAAAAAAXt/qaw+r&#10;drWyeAwr8h+EK1hJUjdkEAMAAAAA2H/P3XNOPIa1si3bHv7e74QrWElSN2QQAwAAAADYP+tu/mhj&#10;DMur0WXDfxmuXyVJ3VJ9SKcOcwAAAAAAXtuLD14UjWFlK38wXL1KkropgxgAAAAAwL57+o4/jsaw&#10;jh0jQyeFq1dJUjdVH9SpAx0AAAAAgPEemXVoVRZD8SBWZP8Srl0lSd2WQQwAAAAAYN88N//saAwr&#10;i/zFHQuHDg7XrpKkbssgBgAAAACw9x6/6ZhoDOsoi+yicOUqSerG6gM7dbADAAAAABDbtvDC5hg2&#10;Eq5bJUndmkEMAAAAAGDvPHX7J6IxrGN02fAp4bpVktSt1Yd26nAHAAAAAOBVq2a9t2qPfDcaw8pW&#10;9qNXb1olSV2dQQwAAAAA4I09O/+saAzbY2d7+dC7w1WrJKmbqw/v1AEPAAAAAMBB1dobP9Qcw6qy&#10;mPGNcM0qSer26sM7dcgDAAAAAHBQte2BC5qD2PJwxSpJ6oXqAzx1yAMAAAAADLoNt5/cHMOq9kj2&#10;6XDFKknqheoDPHXQAwAAAAAMslXXHFK1l14RD2JF9m/helWS1CsZxAAAAAAA0jbffWY0hpVFtnvX&#10;Q8OHhutVSVKvZBADAAAAABhv7ewPRGPYmGX534SrVUlSL1Uf5KkDHwAAAABgUL2w4GuNQSz7WbhW&#10;lST1WgYxAAAAAIDYhttOaoxhebV7WfbZcK0qSeq16sM8degDAAAAAAyalVe/q9q59G+jMaxs5bPC&#10;laokqRcziAEAAAAA/MrmeWfEY1iR/3J02fDh4UpVktSLGcQAAAAAAF712Ow/jMawMUV2ebhOlST1&#10;avWhnjr8AQAAAAAGydYF50djWFlkK8JVqiSplzOIAQAAAAAcVD1564nRGNZRLsv/NFylSpJ6ufpg&#10;T/0AAAAAAAAMghVXv6PaseRb8Rg2ks0O16iSpF7PIAYAAAAADLpN806PxrCO3cuHfj9co0qSer36&#10;cE/9CAAAAAAA9Ls1Nxw1bgxrF/lQuEKVJPVD9QGf+iEAAAAAAOh3W+//SnMQWx2uTyVJ/VJ9yKd+&#10;CAAAAAAA+tn6OSc0x7BqV5GdFa5PJUn9Un3Ip34MAAAAAAD61YqZb692LP6b5hh2S7g6lST1UwYx&#10;AAAAAGAQbbzrtHgM22PnkvzocHUqSeqn6oM+9YMAAAAAANCP1lx/5LgxbLTIh8O1qSSp36oP+9SP&#10;AgAAAABAP3r+vi9FY1jZyh6vqje9OVybSpL6LYMYAAAAADBI1s85PhrDxiwbPidcmUqS+rH6wE/9&#10;MAAAAAAA9JffrV5afGlzELsjXJdKkvq1+tBP/zgAAAAAAPSPjXd+tjmGVS8vyz8crkslSf1afein&#10;fhwAAAAAAPrFo9cfMW4MK4vse+GqVJLUz9UHf+oHAgAAAACgXzx/3xejMWy0lT1ZPfw//mO4KpUk&#10;9XMGMQAAAACg3z1xy3HRGDamyL8YrkklSf1effinfiQAAAAAAPrB9kWXRGNYOZLdHa5IJUmDkEEM&#10;AAAAAOhnz8z9TDSGdZTLrzw2XJFKkgah+gcg9UMBAAAAANDLVl93+PgxrMi/H65HJUmDUv0jkPqx&#10;AAAAAADoZVvuPbc5iG2sHh76rXA9KkkalOofgtSPBQAAAABAr1p387HNMaxqFzO+Gq5GJUmDVP1D&#10;kPrBAAAAAADoVdsfvLgxiGX3hWtRSdKgZRADAAAAAPrN03M/3RjD9liafTxci0qSBq36xyD1owEA&#10;AAAA0GtWX3tYtauVxWNYkf8gXIlKkgYxgxgAAAAA0E+eu+ecaAwri2zLtoe/9zvhSlSSNIgZxAAA&#10;AACAfrHu5o9GY1jH6LLhvwzXoZKkQa3+UUj9eAAAAAAA9JIXF14UjWFlK38wXIVKkgY5gxgAAAAA&#10;0A+evuOPozFszLLsP4erUEnSIFf/MKR+QAAAAAAAesEjsw6tymIoHsOK7F/CNagkadAziAEAAAAA&#10;ve65+WfHY1gr3/bK8r9/e7gGlSQNevUPROpHBAAAAACg2z1+0zHNMawqi+yicAUqSZJBDAAAAADo&#10;bdsWXhiNYaOtfGm4/pQk6dUMYgAAAABAr3rq9k9EY1jH6MjwKeH6U5KkV6t/JFI/JgAAAAAA3WrV&#10;rPdW7ZHvRmNY2cp+9OrNpyRJv5ZBDAAAAADoRc/OP6sxhuU728uH3h2uPiVJ+lUGMQAAAACg16y9&#10;8UPRGNZRFjO+Ea49JUmKq38sUj8qAAAAAADdaNsDFzQHseXhylOSpPHVPxipHxUAAAAAgG6z4faT&#10;m2NY1R7JPh2uPCVJGl/9g5H6YQEAAAAA6Carrjmkao9cEQ9iRfZv4bpTkqR0BjEAAAAAoFdsvvvM&#10;aAwri2z3rkXDh4brTkmS0hnEAAAAAIBesHb2B6IxbEyR/0246pQk6bWrfzhSPzAAAAAAAN3ihQVf&#10;i8awssh+Fq45JUl6/QxiAAAAAEC323DbSdEY1rF7WfbZcM0pSdLrV/94pH5kAAAAAACm28qr31Xt&#10;XPq30RhWtrJZ4YpTkqQ3ziAGAAAAAHSzzfPOaIxh+f8aXTZ8eLjilCTpjTOIAQAAAADd6rHZfxiN&#10;YWOK7PJwvSlJ0t5V/4ikfmwAAAAAAKbTCwvObwxi2f8MV5uSJO19BjEAAAAAoBs9eeuJjTEsr8qR&#10;/E/D1aYkSXtf/UOS+sEBAAAAAJgOK65+R7VjybfiMazIbwjXmpIk7VsGMQAAAACg22yad3o0hnXs&#10;Xj70++FaU5Kkfav+MUn96AAAAAAATLU1Nxw1bgxrFzOGwpWmJEn7Xv2DkvrhAQAAAACYalvv/0o0&#10;hpWtfHW4zpQkaf8yiAEAAAAA3WL9nBOiMWxMkZ0VrjMlSdq/6h+V1I8PAAAAAMBUWTHz7dWOxX/T&#10;HMNuCVeZkiTtfwYxAAAAAKAbbLzrtHgM22PnkvzocJUpSdL+V/+wpH6AAAAAAACmwprrjxw3ho0W&#10;+XC4xpQk6cCqf1xSP0IAAAAAAFPh+fu+FI1hZZE9XlVvenO4xpQk6cAyiAEAAAAA02n9nOOjMWzM&#10;shnnhCtMSZIOvPoHJvVDBAAAAAAwuX63emnxpdEY1m7ld4TrS0mSJiaDGAAAAAAwXTbe+dloDOt4&#10;eVn+4XB9KUnSxFT/yKR+jAAAAAAAJsuj1x8xbgwri+x74epSkqSJq/6hSf0gAQAAAABMli33fjEe&#10;w1rZk9XD/+M/hqtLSZImLoMYAAAAADDVnrjluGgMG1PkXwzXlpIkTWz1j03qRwkAAAAAYDJsX3RJ&#10;cwybF64sJUma+AxiAAAAAMBUembuZ+IxbI9y6dCx4cpSkqSJr/7BSf0wAQAAAABMpNXXHT5+DFs2&#10;/N/CdaUkSZNT/aOT+nECAAAAAJhIW+79v5uD2Mbq4aHfCteVkiRNTvUPT+rHCQAAAABgoqy7+djm&#10;GFaNLsu/Eq4qJUmavOofntQPFAAAAADARNn+4MXRGFa2svvCNaUkSZObQQwAAAAAmGxPz/10NIaN&#10;WZp9PFxTSpI0udU/PqkfKQAAAACAA7X62sOqXa0sHsOK/AfhilKSpMnPIAYAAAAATKbn7jknGsPK&#10;Ituy7b5v/U64opQkafIziAEAAAAAk2XdzR+NxrCOshj+y3A9KUnS1FT/CKV+rAAAAAAADsSLD14U&#10;j2Gt/MFwNSlJ0tRlEAMAAAAAJsPTd/xxNIaNWZb953A1KUnS1FX/EKV+sAAAAAAA9scjsw6tymIo&#10;GsPaRfYv4VpSkqSpzSAGAAAAAEy0Z+efHY1hu1rZtleW//3bw7WkJElTm0EMAAAAAJhIj990TGMM&#10;y6uyyC4KV5KSJE199Q9S6ocLAAAAAGBfbVt4YTyGtfKl4TpSkqTpySAGAAAAAEyUp27/RDSGdYyO&#10;DJ8SriMlSZqe6h+l1I8XAAAAAMDeWjXrvVV75LvxIFbk/2+4ipQkafoyiAEAAAAAE+HZ+WdFY1jZ&#10;yne2lw+9O1xFSpI0fRnEAAAAAIADtfbGD0VjWEe5LLskXENKkjS91T9OqR8xAAAAAIC9se2BCxqD&#10;WLY8XEFKkjT9GcQAAAAAgAOx4fb/ozGG5dXosuFPhStISZKmv/oHKvVDBgAAAADwelZdc0jVHrki&#10;GsPKIvu3cP0oSVJ3ZBADAAAAAPbX5rvPbI5hu3ctGj40XD9KktQdGcQAAAAAgP2xdvYHojFsTJH/&#10;Tbh6lCSpe6p/qFI/aAAAAAAAr+WFBV+LxrCyyH4Wrh0lSequDGIAAAAAwL7acNtJ0RjW0V6WfTZc&#10;O0qS1F3VP1apHzUAAAAAgKaVV7+r2rn0b6MxrGxls8KVoyRJ3ZdBDAAAAADYF5vmndEcw/7X6LLh&#10;w8OVoyRJ3ZdBDAAAAADYW4/N/sNoDOtoF9nl4bpRkqTurP7RSv24AQAAAAD8uq0Lzm8MYtn/DFeN&#10;kiR1bwYxAAAAAGBvPHnriY0xLK/KkfxPw1WjJEndW/3DlfqBAwAAAADoWHn1O6odS74Vj2FFfkO4&#10;ZpQkqbsziAEAAAAAb2TTvNOjMazjpeVDvx+uGSVJ6u7qH6/UjxwAAAAAwJob/mDcGLZrWfZ34YpR&#10;kqTur/4BS/3QAQAAAABsvf8r0RhWtvLV4XpRkqTeyCAGAAAAALyW9XNOiMawjnJZ/n+F60VJknqj&#10;+kcs9WMHAAAAAAyuFTPfXu1Y/DfxIFZkt4SrRUmSeieDGAAAAACQsvGu0+IxbI/dy676w3C1KElS&#10;71T/kKV+8AAAAACAwbTm+iPHjWFlkQ+Ha0VJknqr+scs9aMHAAAAAAym5+/7UmMMyx6v3vSmN4dr&#10;RUmSeiuDGAAAAADw69bPOT4aw8aMzDgnXClKktR71T9oz93zeQAAAABg4J1btUe+E41h7VZ+R7hO&#10;lCSpN/v1HzYAAAAAgKb2svzD4TpRkqTeLPUDBwAAAADQURbZ98JVoiRJPdqb3vT/AWyc1Kjw4/93&#10;AAAAAElFTkSuQmCCUEsDBAoAAAAAAAAAIQB/hGO2egwBAHoMAQAUAAAAZHJzL21lZGlhL2ltYWdl&#10;Mi5qcGf/2P/gABBKRklGAAECAAKAAn8AAP/+ABBMYXZjNTUuMTguMTAyAP/bAEMACAoKCwoLDQ0N&#10;DQ0NEA8QEBAQEBAQEBAQEBISEhUVFRISEhAQEhIUFBUVFxcXFRUVFRcXGRkZHh4cHCMjJCsrM//E&#10;AaIAAAEFAQEBAQEBAAAAAAAAAAABAgMEBQYHCAkKCwEAAwEBAQEBAQEBAQAAAAAAAAECAwQFBgcI&#10;CQoLEAACAQMDAgQDBQUEBAAAAX0BAgMABBEFEiExQQYTUWEHInEUMoGRoQgjQrHBFVLR8CQzYnKC&#10;CQoWFxgZGiUmJygpKjQ1Njc4OTpDREVGR0hJSlNUVVZXWFlaY2RlZmdoaWpzdHV2d3h5eoOEhYaH&#10;iImKkpOUlZaXmJmaoqOkpaanqKmqsrO0tba3uLm6wsPExcbHyMnK0tPU1dbX2Nna4eLj5OXm5+jp&#10;6vHy8/T19vf4+foRAAIBAgQEAwQHBQQEAAECdwABAgMRBAUhMQYSQVEHYXETIjKBCBRCkaGxwQkj&#10;M1LwFWJy0QoWJDThJfEXGBkaJicoKSo1Njc4OTpDREVGR0hJSlNUVVZXWFlaY2RlZmdoaWpzdHV2&#10;d3h5eoKDhIWGh4iJipKTlJWWl5iZmqKjpKWmp6ipqrKztLW2t7i5usLDxMXGx8jJytLT1NXW19jZ&#10;2uLj5OXm5+jp6vLz9PX29/j5+v/AABEIAeADVAMBIgACEgADEgD/2gAMAwEAAhEDEQA/APf6KKKA&#10;AAooooAACiiigAAKKKKAAAooooAACiiigAAKKKKAAAooooAACiiigAAKKKKAAAooooAACiiigAAK&#10;KKKAAAooooAACiiigAAKKKKAAAooooAACiiigAAKKKKAAAooooAACiiigAAKKKKAAAooooAACiii&#10;gAAKKKKAAAooooAACiiigAAKKKKAAAooooAACiiigAAKKKKAAAooooAACiiigAAKKKKAAAooooAA&#10;CiiigAAKKKKAAAooooAACiiigAAKKKKAAAooooAACiiigAAKKKKAAAooooAACiiigAAKKKKAAAoo&#10;ooAACiiigAAKKKKAAAooooAACiiigAAKKKKAAAooooAACiiigAAKKKKAAAooooAACiiigAAKKKKA&#10;AAooooAACiiigAAKKKKAAAooooAACiiigAAKKKKAAAooooAACiiigAAKKKKAAAooooAAKl5LNBbS&#10;yQQG5lRSUhDBDI393c3Az6muL/t3xH/0LUv/AIGwf/E139cJrHiCc3P9laOi3N+w/eOeYLJf78x6&#10;bh2T16+hAADHk8Z6lBfQWMuhOtxMRtiW7jkfaT94iONtoA5+bHAzXqdctoXh+DR1eV3a6vZ/mubu&#10;TmSRjyQuc7UHZR+NdTQAAFFFFAAAUUUUAABRRRQAAFFFFAAAUUUUAABRRRQAAFFFFAAAUUUUAABR&#10;RRQAAFFFFAAAUUUUAABRRRQAAFFFFAAAUUUUAABRRRQAAFFFFAAAUUUUAABRRRQAAFFFFAAAUUUU&#10;AABRRRQAAFFFFAAAUUUUAABRRRQAAFFFFAAAUUUUAABRRRQAAFFFFAAAUUUUAABRRRQAAFFFFAAA&#10;UUUUAABRRRQAAFFFFAAAUUUUAABRRRQAAFFFFAAAUUUUAABRRRQAAFFFFAAAUUUUAABRRRQAAFFF&#10;FAAAUUUUAABRRRQAAFFFFAAAUUUUAABRRRQAAFFFFAAAUUUUAABRRRQAAFFFFAABSvYJbm1mhina&#10;2kkRlWZRloyR94DI5HbkV5dF4Zl0BGVPE4sRK29t8NujSN6lpZdzfma9J1e/Gl6dd3hG7yIXkA9W&#10;A+Ufi2BXE6N4UtLy3TUNYX+0Ly7VZnMpYpEHGVjRAQoCggfy4oAAJ7bR9YnCyxeKpZ48jlLe3ZWw&#10;eRuVyOa9EryjVNMi8I3FvqumboLdp4ob60DMYnjkbaJFDE7WUn/DvXq9AABzeq31xa32kwxMAlzc&#10;SRygqDuURlhgnkc+lLPfTx65Z2alfJltp5HG35tyEYw3Yc1B4gsbe6W1lmvn08wS/upVKhjJINoU&#10;Fu57Y5rKbwpcNMk51rUDKilUkO3eqt1APoe9IVvMYG1HeXDeIJrMv+4WxSYJheJDLtLbsbunbOK6&#10;WuL0bTobfUbqX+05r+4SNbeZZcb4gW3rnv2OO1dpTBCGFFFFMBAFFFFAAAUUUUAABRRRQAAFFFFA&#10;AAUUUUAABRRRQAAFFFFAAAUUUUAABRRRQAAFFFFAAAUUUUAABRRRQAAFFFFAAAUUUUAABRRRQAAF&#10;FFFAAAUUUUAABRRRQAAFFFFAAAUUUUAABRRRQAAFFFFAAAUUUUAABRRRQAAFFFFAAAUUUUAABRRR&#10;QAAFFFFAAAUUUUAABRRRQAAFFFFAAAUUUUAABRRRQAAFFFFAAAUUUUAABRRRQAAFFFFAAAUUUUAA&#10;BRRRQAAFFFFAAAUUUUAABRRRQAAFFFFAAAUUUUAABRRRQAAFFFFAAAUUUUAABRRRQAAFFFFAABj6&#10;zYf2ppl5Z52meF0UnoGx8pPtuxmuT0HxRZC1jstRlSwvbRVgmiuCIwTGNu9GbCkMBnr+ldxe3DWl&#10;rNOsMtwY0LCKIZkkx/Cg7k15le6xBqWDd+EdSuCOjSWqsw9g2M4/GgAAk1vU4PE81voumN9pUzxT&#10;XtwnMMMMTbsb+hZiBjHHavVa8xsvEH2NVhtvC+p2yFgCI7ZUXk43NtAzj1NenUAAHF6/j+0dBEn+&#10;q+2OTnp5gj/dZ/4FnFdpWVqmmwatatby7l5DI68PHIv3XX3H6iuZEHi6FfIS506ZRwLiRZBLj1ZQ&#10;Npb8DSAYE8G0eLLvy++nxGb/AHxJ8mffZ+ldpXP6PpA0xJXkla5ubht9xO3BduwUdkXsK6ChDEAU&#10;VysPiO3udZm0mCGeWSAZmmGwQx4AyCS27IJC8L1+lbOo6ja6VaSXd0/lxxjnuzE9FUd2Y8AUAAGj&#10;RXjg+I0hzONGuTZhtpnDk45xyfK8vP8As+Z7Zr1WwvrfUrWK7tn3xSruU9D6EEdmByCOxFAABeop&#10;DwDgZ9vWuO/tnWv+gBP/AOBUH+FAgGdlRXns/iu9tp4beXRpVlmP7uMXMTu3vtRWIHucCvQqYkxD&#10;CiiimAgCiiigAAKKKKAAAooooAACiiigAAKKKKAAAooooAACiiigAAKKKKAAAooooAACiiigAAKK&#10;KKAAAooooAACiiigAAKKKKAAAooooAACiiigAAKaGDcgg/Q5p1eaaBqdha6bdxTXVvFJ9pvTseRV&#10;blzjgnPPagTAZ6SWABYkADknPAH1oVgwDKQQeQQcgj2NeX6bqdgnhT7O93brN9kuV8tpF8zc3mYG&#10;0nOTkYFdroH/ACBtO/69Yf8A0AUyV+ghm7RRRVAIAooooAACiiigAAKKKKAAAooooAACiiigAAKK&#10;KKAAAooooAACiiigAAKKKKAAAooooAACiiigAAKKKKAAAooooAACiiigAAKKKKAAArz29v8AW59d&#10;m06wntoVjt0m/fR7uuAeQCepr0KvP7f/AJHO7/68E/8AQo6TBjAJZfFunKZpFsdQjXl44g8cu0dd&#10;vAyfwY+1dFaatDqWmPe2xxiOQ7W+9HIiklWHsfzHNb1eYeH9pHiUxf8AHuZ5fKx93O2Tdt7dNv4Y&#10;oBgBet/EVxF4ZXVJws07FkUAbEZzKUXIHQAcn1xUsaeLY/LneexnBKmS2CbSqkjdsfjJUerfnVfw&#10;5YQan4VhtZwSknmg44ZSJmIZT6g8iqy3mq+Fniivm+26ezCNLkf62DPCh/YDsc8dG7UtQ7MANLWb&#10;/Vl1i00+wmgi8+B5CZY94ypfPIyei+lQjVNa0m9tINU+y3EN3J5STQBkZHOMBgcccjt078VS103n&#10;/CTaabHyTP8AZJNnnZ8vH7zdnbz93OPetBNF1fUb21udWntvLtX8yKC2DYL8YLF/cD16Y4o1AAOm&#10;1jUF0vT7i6OMxp8gP8UjcIP++iM+1ZHhjV59UtZEu+Lq3kKTDbsODyrbe3GR+Fc14r1O2bU7CxnL&#10;m3gdbm6CKXLH/lmhUfr7NVGPXbFPEkV3bGVYbxFguhJG0YEmcJJzx/dz6DPrT6k3AZ1/ibUb6wFg&#10;lm8cb3NyISZE3qNw4/I+lUJNT1vRbi1Gpm0uba5lEPmwKyPE7dMg8Ed+nQdaj8aebnSPJ2+Z9tXy&#10;9/3d/wDDux2z19qx7g6hcazY22vukMIfzLYQL+4mmBGFZydw9OfXHGc07i6iA9Rvb2DT7aW5nbbH&#10;GuT6n0AHck8AetcTBdeJ9ZUXFt9l023bmISqZZnXsxBBAB+i+2aXxzn+zrbd/qvtkPnf7mG6+1d8&#10;NoQbACAvyhehGOMf0qg6sAOX08+IobpIr4WlzAwbNxDlHQhSRuQ4yCeOB+NZF5fa3ca7cafYT20K&#10;xQRzfvo93ULnkAnOWq3beJbmTULayudLms2uN+xpJVPCqSTgJz0x1rCuBqZ8WXv9nNbLL9ki3faA&#10;xTZ8nTbzuzj8KWoAB1liuuWrSy6lc2k0CRO22CNlfcMHPKjjaDxWBaXPifWYBf2s9jawyFjDA6Fy&#10;yqxHzvtJBJHbH0FdJpqa4ZJBqbWLxGMhRAH3biR97eMbdua5aaw1XwuZJ9Nb7XYZMklnJ96IfxGM&#10;9cAdxz6qetGoagB6DZNcvbQtdIsc5QeainKh++05PHpzVyqGn30WpWkN1DnZKu4A9QehU+4IINX6&#10;oBAFFFFAABzviS4mtdE1GaB2ikjt3ZHX7ysBwRT9P1SzextWlvbcyGCEuWmj3Fig3Z+brnrVbxWC&#10;fD+phQSfs0mABknjsBWLp/g3w9NY2skunRF3ghZyWlBLMgJJG/rmgAA7L+0rA8C8tf8Av9H/APFV&#10;oVxq+C/DasGGmwgqQQd0vBHI/wCWldlQAAY+paTb6qsaztOojJI8qVojyMc7etcNq2k6LpMa7pNR&#10;mnlO2C3ju5TJK3oBzgZ6tXWeINZbR7UPHA88shKxKFYqCBnc+3nA9Op6VxGk6pplpI17eG+u76Uf&#10;PMbSXbGP+ecIx8qjpkdalhfUYHR+GNCuNNElzdSyGaZcCDzGkSFM525Ync/TJruawNN12z1SV4oF&#10;uAyLvPmwvGMZA4LDBPPSt+mhgI8U0K/tNB8Sa9BqMi27XEvmxSy/KrLvdwNx4G5XBGeDgjrVPVLp&#10;vHOuW+nWbMdPtT5k0wBAb+9IM+37uLPcluld0/8Awj/iq+u7KezaWbT28t5HXyz94jCSRybyuQeD&#10;ge1XGn0PwmLW1SD7ML2XZGIkL73yq5kckt/EOWJoAANPUUstP0W6RkjjtorWRNmAF27CAoHqTwO5&#10;JrlPh1HInh5C+cPPMyZ/u5C8f8CDV1utWNje2Un26Jp4YVaYxrI6bvLUnnY67jxxu4Bqt4b1Cz1L&#10;S4ZbKBraBMwxxNtyoj4/hZh+ufWgAA6WuU1XWnhlFhp8Yur6Qfd/5Z26/wDPSY9gOy9TXUt905OO&#10;DyOorzO00HTktJNRt9X1OOGRWlkmWTYXCE7mf90HOCD1FIGAzqtI0RNPL3E8hur2bma5fr/uRj+F&#10;B2A610leeXGmQWtn9uk1vWfIxG4YTlsrIQFO3y885HavQh0FAIQxaKKKYCAKKKKAAAooooAACiii&#10;gAAKKKKAAAooooAACiiigAAKKKKAAAooooAACiiigAAKKKKAAAooooAACiiigAAKKKKAAAooooAA&#10;CiiigAAKKKKAAArjLuPwrbXHk3KaakzHJV0j3ZbnLccZ6/Niuzrxaz1DQVg1BNRj8y5nuLou7QNI&#10;2C5CbXCnbgdMEYNITAZ1mqL4b0zah0+2nuJP9VbQwI8smenAHCn1P4Zrr7AMLO33QLbN5SZhX7sX&#10;H3Bjj5eleT+GtY0PS7ZZLlpWvXBEsjRSyMqg7URW2nChAOBXr1vcR3UEc8RJSVFdCQQdrDIyDyKY&#10;kAMsUUUVQCAKKKKAAAooooAACiiigAAKKKKAAAooooAACiiigAAKKKKAAAooooAACiiigAAKKKKA&#10;AAooooAACiiigAAKKKKAAAooooAACiiigAAK89vbDW4Ndm1GwhtZVkgSH99IV6YJ4XB6j1r0Kikx&#10;jEcBLb+K9SUwyyWOnxNw7wl5JSp6hck4/NT710drpUOnaY1lajjy5Bluru6kFmPqT+Q4rcopDGI4&#10;bT9K1Wz8Pw2kMsdveROXBzvjP70tsYgchlODxVC7svEeuIlnexWdpb70aaSJy7yBDnCLk4yfXH1r&#10;0iip1KGI5K40u4fxBYXqKv2e3t5InO75gSHAAXv1HNdYaWikMAOS0HTLm1kvry9CfabuYsQrbwkS&#10;/cQN/noK0dc0watp09twHI3RMf4ZF5U57c8H2JrcopdBjEcDe6Zql/baL5qR+fa3Eclz+8GCEwCy&#10;nHJYDOPeui1vSo9YsZLdvlf78L945F+6fXHY+xrcopWGMRzVvZXGoaR9j1eNfMK+XIUcNu2/dlBx&#10;w/Q/7w9KwILXxRoy/Z7Y2upW68RecxjlReyk5A4+re1eiUVOpQxHn1vput32rWmoagLS3W1DhYoi&#10;zsQ6kcnkdT1z+FJeWGtwa7cajYQ2sqywRw/vpCvQLnhSDnK+tehUVOpQxHKWb+IZ3kjvYLK3jaJw&#10;JIHdpFkIwpwW6dTWQw8XiFrQx2E2VMf2zeVO0jG4x/3sf7OPavQqKnUoegjI0fTl0rT7e0Db/KU7&#10;m6bmYlmIHpknHtWvRRQAAFFFFAABh67fNpuk312n3oYHZP8AfxhT/wB9EU/RVuF0uz+0zPcTNCjy&#10;SPjLM43HoAMDOB7CptVsV1PT7qzY7RPE8ef7pI4b8Dg1wmkeKrbToE03Wy1hd2qiImRW8qdUGFkj&#10;dQQdygZ/SgAA1/Ft1dada2t/bzPH9nu4POjB+SaGRwrI479senNdvXk+palH4wnt9M0wPLapPHNf&#10;XexliCRncIkLAbmY+36Zr1igAA5zVL6e1vtKhjKhLqeSOXIySqxlhg9uaWe/nj1uzsl2eVNbzyvk&#10;fNuQjGDngc88Uazo7aqbVkupLR7Z2dHRQzZZdvcjHFYLeFr5p0uG1y7MqKyJJ5SblVuoHzdDSCww&#10;N2O9uG1+azLDyVskmC7RnzDLtJ3denbpXR1xGlWC2WsTedqU17dG0XKyR7dsXmcHePlPzZGOvNdv&#10;QCEM8j8Ksq+J/E2SB+/7nH/LWSk8dOpv/DuGBxe+o/56QU268EaTq+pX0qaq5maZ5JoYjCxhZ2Py&#10;sOWGDkfNTP8AhWNj/wBBC7/75i/wpgID0vVZE/s2++Zf+PafuP8Anm1cd8Ov+Rdi/wCu8/8A6FWL&#10;/wAKxsf+ghd/98xf4V6HoWjR6FYrZxSvMod33OFDfOc4+XjigAA25OUf/dP8q8jtr+6h8PtpZ0rU&#10;zKYJot4tz5eZC5B/vYG7nivYK4M3+sa1PMulvBaWsDtEbqVPMaZ14by0+7tB7n8+1SxsYHP32o3N&#10;3oa6culamsgit497W52ZiKZPGTg7TjivWl+6PoK4dNQ1fR7mCLVWhube4cRJdxL5Zjkb7qyp0w3q&#10;PzruqECAAooopgIAooooAACiiigAAKKKKAAAooooAACiiigAAKKKQEHoQaAABaKKKAAAooooAACi&#10;iigAAKKKKAAAooooAACiiigAAKKKKAAAooooAACs1dStXv309WLTxxLM6hTtRGOF3NjaCey5zjmt&#10;KuB0Zlj8TeIIpTiaT7HLFnq0Ai2/L7KxwfegAAual4u03S7ySzmS7eWNUZvJgaRQHGRyD6V0Wn39&#10;vqlpDd25LRTLuXIwepBBHYgggiqy2FpZXl7qZdlaeKMTlmHlqkCnBAxxxncSTXOeBgRoUbYISSe6&#10;kiB/55NM22gAA7yuJkvPEwdwmk2bKGO0m5UErngkZ7iu2qqbu2HBnh/7+J/jSGMRxcmt6vp487Ud&#10;IRLYEeZLbzLKYgTjcU6kD8K7qN0lRHQhkdQykdCpGQR9RXN67qdhBpl3vmicyQyRpGrKzOzqVACg&#10;knk/hV/RYJbbSrGKXIdLeJWB6g7Rwfp0pIOowNmiiimAgCiiigAAKKKKAAAooooAACiiigAAKKKK&#10;AAAooooAACiiigAAKKKKAAAooooAACiiigAAKKKKAAAooooAACiiigAAKKKKAAAooooAACiiigAA&#10;K4Lxre3ljp9q1pcPbSS3sEJkQAna4fPDAj0P4V3teZ/EEFtMslVthOo2wDf3SQ+G/DrQAAUtWHiD&#10;wxbf2j/bB1GKJ4xNbzwRpuRmC/IykkHJ9vWp9SuNS1HxHbWNpqM9hDLp4ufkSN/m3t1DjuMZ57Ve&#10;bwhcXrxjVdZvNRhjcP8AZyiQxsy9N+wnI/I+9Yus2dzeeMbeG1vHsJP7MJE0aK5AEj/JtYgYPH5U&#10;AAG1pGoanZ65LomoXK3w+z/aYLkRrHJt3YKSKvHrg+3XmqutyandeJrXTbXUZrCOSyaZjGiP8yu/&#10;ZvUYHXtVLwxGdM129tNULy6lMm6G8dyy3NuP4YwfuEYyV5+7jtSa7aXF74xsobe7ksXOnOfOjUM4&#10;AkkyuG45oAAOx0vSNTsrnzbrWri/j2MvkvDHGu44w2VJPHp71yem6tqE3hzXrl7mRpree9WGQ7d0&#10;YjQFAPlx8vbINddpWkahYTtJc6xdaghQqIpY0VQ2Qd+VOcgAj8a8/wBGVn8K+JFUZJuNR4H/AFzW&#10;gAA9L8P3Et1o2nzzOZJJLeJ3c4yzFeScYFYet393ba9oFvFMyRXD3AmQYxIFVSM5GePbFaXhR1k8&#10;P6YVII+zRrx6qMEfgQQa57Xz5nirw3GvLKbqRh3CbB8x9vlP5UAAFO4/tfU/E+oWFvq09hFbwQSq&#10;qRxyDLKmRhsdznrVi6tfFeiRtdQ6kurxxDfLbTwLHIyD73lsmTkDtn8D0qXTv+R31r/rztf5R13t&#10;3dQ2VtLcTsEiiRncnpgDp9T0A7nigAA4zVdd+1eE7jVdPkaFjCrIwxvifzFVlPUZByP1q3e68NI0&#10;G1vZQbieaG3WKP8AinnkjBxwPXJbA+leeWsEkXw91B3UoJ3kniU9o2mjC/gcEj2Na2vn7PY+FL6Q&#10;Zt7WW0afuFDRx4Yj0G0/nQAAa8OjeJ9RQT3utPYO/wAwtrSJNsQP8LMTliO/X610Wj2mtWcs0d/f&#10;RX8O1fIk8oRTBsncJAvykYxg5NdKrK6hlIZWAKkHIIPQgjqDSkhRkkDAyc+g70AAHm3jPVtQtvs1&#10;jpbMLuUSXLlMblggUseo6ORj32kd67PR9Rj1bTra9jxiaMMR/dccOv8AwFgRXk+nanqVxq9/rUGj&#10;3GoxTf6LausscapDE2DgOCTvIBOO+a1PB1zPp+o3ulXVrJYictfWcEjBiiMxDxqy8EDAIx6GgAA6&#10;DR7+7uPEWu20szPDb/ZvJjONse5CWxgZ5Pqa7uvNtB/5GrxJ/wBun/os16TQAAFc/rN7otnEG1Rr&#10;TaOVWZUkY/7kZDMfwFad7BNc2s0MM7WsjoVSZQGaMn+IA8GvHrbSbzw3cvdajpX9t5bd9vid57iM&#10;epgmJ6eq9P71AAB0Fnrmo6wBH4f06K2tFfa13chY4xgjcIoI+S2PXPuBXp1eZeBNQs5bK5hWZBM1&#10;7dS+SzBZQkj5U7Cc9OuM4r02gAAxtU1e30lY2nSdxISo8mMyEYGecdKwP+Ey03/nhqH/AICv/jXQ&#10;6rqcOk2rXEoZzkJHGv35ZG+6i+5/QVzYl8Xyr56w6bCOotnMhkx6M4O0N+IpXAdgINJv49T8RXFz&#10;DHOkf2BI8yxNGdyzZPX2NehVz+jav/aaypLC1tdW7BLiBjkqT0ZT3RuxroKEMBHkXhVlTxP4m3FV&#10;/f8Acgf8tZPWvV/Ph/56R/8AfS/418/2vhu38R+ItfSaaaHyLl2Ux7ed8jjncD6V03/CsNO/5/rz&#10;8of/AIigAA9a86L/AJ6J/wB9D/GpFZWGVII9Qc15D/wrHTv+f68/KH/4ivQtD0aLQrFbOKSSVQ7v&#10;uk27suc4+UAUAAG1IcI5/wBk/wAq898M6zpVpo1rFNeW0UgEhdGcBgTKx5HuK9G6155eXWmJdPaW&#10;GiRajNF/rvLhhSKI/wB1pGQjd7frSBjAj8TazpV3pE8UF5byy7oSiq4LZWVDkAegzXoq9B9K4Cxu&#10;dLluls73RYtOuHyYllghaOXHaOQIAW9q9BoBAByfi0kaDekEg7Y+Rx/y1Sub03wfp93Y2txJPfB5&#10;YY5G2zADLKCcDYePxro/F3/IAvv92P8A9GpXN6b4ZubiwtZV1nUIhJDG4jRyFTcoO1fn6DoKVrsO&#10;oAJ4vtVsdGsLaJ5NkdzHGGZvnK7H6sMZNRaxoC6DZvqGnXt5DJAUJV5d6OCwXGMDPXocg+lP8YWz&#10;Wui6fAZnmZLmNfNk5djsf5m5PNZGuadqdk1vLqt3PqWniRfOEZ8soexZORj0OfbIJpdwYwPVrO5a&#10;802G4YbWmt1kI9CyZOPbPSvKvDHhy01jT2uLia7DiZ4/3c21cKFI4Ktzz6167G8MlmrQFTEYcx7f&#10;u7Nvy49sV5B4X0rU73T2ktdVkso/OdfKWPcNwC5bO4dePyp72B9BAeh2miW2i2l79nkuH82MlvNk&#10;342I2NuFXHXmuB8M+GrPV9MW5nmvA5kdf3c21cKeOCrfzrv7SxvbGyvVu7974ujlWZduwCM5A+Y9&#10;etefeGNJ1S80xZbbVpbOPzJB5Sx7gCDyc7h1osAAd7Fo1voum6gtvJO/mQyMTK+8grEwG0hVxXEe&#10;HPDFnqulxXU814JHaQHZNtX5XIHBU9h613EdleWOl36Xd898zRTMrsu0qvlEbep781T8E/8AIBt/&#10;9+b/ANGNRYOoXAxbzRNS8PxteaVfXEyRDfLaznzFZB94joDgdeA2OhrsbXW7a40j+0z8sYjZ5F6l&#10;WThk9zuGB68Vp308VtZ3EspARInLZ9Np4/HoK8jsbac+B7zAPzyNKo9Y0ePd+HyMaNgf6ABp2Wn6&#10;h4sBvb+5mtrRmPkWsLbdyg43E9PbcQSe2BV+bwYlsvm6XeXdrcLyu6TKMfRsAEZ/Ee1dN4cmin0a&#10;xaLGBAiEDsyDawPvkGuhotcoBHH+GtZm1OKaC7XZd2j+XMMY3dQHx2OQQwHGRkda8203Ur3Sb+/v&#10;QHlsxePDdICWKBnbbIB2x0B7/d711vh8i48S63cQ8w4Ee4fdL7gMj1+4xpvhKGO4bXopVDo92ysr&#10;chgS+Qai+w/+CUI6TWPEFvp9jHPAVuJbkAWiLz5pbo2BztGRnvnjrXH+EFvE1rU0vHLziNDLlt3z&#10;swY+3GcccDtW5o/hKPTb+S5lk89IiRZI2T5KtySc8bgSQMcdW6mquif8jVrn+6n/ALLR1C1rAB6R&#10;RRRVAIAooooAACiiigAAKKKKAAAooooAACiiigAAK4zXdLsNRlimF8NPvrfiK4jkRZFB52OpYbkO&#10;c7Tjr712dc1eeGdDvp5Lm6sYJZXwXkbdk4AAzhgOABQAAce+jXWoYh1XxMlzbZG6CAQ2/nAdpHVs&#10;49Rg16XarbpBGlt5fkooRBGQUCrwAMZHFeK3Oi6Trl01hoWn20cUTYu9TwzJHjrHb5bEknv0/Dmv&#10;X9L0y20eyis7YERxg/eOWYk5ZifUnnjj0oAANWvOtK0XQtYhluX02ONvtE8ZHmytuKOQWzuX73XG&#10;OK9FryfQtN1S6tp5LbVXs4/td0PKECSDIkOW3MQeaQMYHa2vhvRbOVZYbKJXU5VjufafUb2YA+/W&#10;ujrh/wCxNd/6GCX/AMBYv/iq7C2jkigiSWUzOqKryEBS7ActgcDPXFACGWKKKKYCAKKKKAAAoooo&#10;AACiiigAAKKKKAAAooooAACiiigAAKKKKAAAooooAACiiigAAKKKKAAAooooAACiiigAAKKKKAAA&#10;ooooAACiiigAAKKKKAAArndd0Vdct4IWmMHk3MVxkKH3GPPy4JGM5610VFAAAVzr6Kr65Hq/nEFL&#10;U23k7RggsW3bs579MV0VFAABzWt6EmsfZpFma0ubWUSwXCKGZPVSCRlW4yM9qzdV8NXGoahDqEOp&#10;y2M8Vv5G6KFWyNzFj8z8Zz05+tdvUBnhWVYTJGJGBZYywDsB1IXOSB6gUAAHJWenXmkzfar/AF+W&#10;4hVWBjnSKKMkj727d1XrisnwEBJpd5IRmOfULp0yOHQ7R0PbqK7C/sdL1pTaXSxXPkusjRb/AJo2&#10;wdpYIwYZBPXg1pwW8NrCkMEaRRxjaiIAqqPYCgAA4H/hELiykk/sjV7rTYZGLG32LPEpPXyw5G39&#10;T71r6P4ah0y5kvZrmfULyRdhuZzyqf3Y1GQo/E+g4roDqFksQmN1biNmKiQypsLDqobdgng8ZqD+&#10;19M/5/rP/v8Axf8AxVAgA5e+8L3NxqtxqNrq09g9wkcbrHCj/LGoAG5m9s9KiHg77U6HVdVvtTjR&#10;gywORFCSP7yIfm/MV2i6hZPG8q3Vu0ceN7iVCiZ6bmDYGe2ale6t4lRnmiRZCBGzOqhyeQFJOGz2&#10;xTAAM3VtKj1TS59OD/Z0lRYwyID5YVlIwuQMcYxxVgadbvp6WE6rcRCFIGDjhwihc47HjIwcg9K0&#10;6g+0Qed5Hmx+bt3eXvXzNv8Ae253Y98UAAHn6eEb+xBj03Xr20g/hgdEuFjz2QsRgfhVyHwrLHBe&#10;h9VvJ7m8h+ztcy4by4yeRHFkBcjI+9XaJPDK0ipLG7RHEgVlJQ+jgH5T9ao/2vpn/P8AWf8A3/i/&#10;+KoAAJNNsItLsbezh+5BGqA92I6sfdjkn3NZuqaKuo3en3iTG3nspS6uEDb0b78TDK/K3rnjmt6K&#10;WKZd8TpIv95GDD8wSKloAAPPrnwpdtqV5f2msXFi12UMiRwo33FCgZZue56DrW5pGl3+nySNdatc&#10;aiHUBUljRBGQclhtJznpW9FPDMXEciSGNij7WDbGHVWweCPQ1HPe2lqQJ7iCEtyBJIiEj23EZoAA&#10;LdFZX9r6Z/z/AFn/AN/4v/iqnOoWQiExurfyi20Seamwt/dDbsZ9s0CADK1Hw5pOqOss9somUhln&#10;j/dzAg5B3pgn/gWRXR1mpqmnSMqpe2rMxAVVmjJJPQABskmtKmAAcT4iKx32hyy8QpeMHJ+6rsmI&#10;ieww3eu2rK1SGwubZre+aJYpePndUORyChJHzL1BFcSLG5iXyYfFKrB0AfyHmVfQSeYDwOh4pA/U&#10;YGtbFZPFd60XIjsYo5yOnmmTKg/7QSu1rntFtNNsImgs50ndj5k0nmrJLIx6u5U/l2FdDQgEBxWk&#10;6NHpWq6reteRSfbpN3l4CmL52bBJc5+9joK677RB/wA9Y/8Avtf8a81v/h5p9/eXF293dq1xK8rK&#10;vlbQXOcDKE4+tUv+FYaZ/wA/t5/5B/8AjdMAA9X+0Qf89Y/++1/xqVWVxlSGHqDkfpXkJ+GWlL1v&#10;rwfXyR/7Tr0LQ9Hh0KxWzhkklQO77pNu75zn+EAY/CgAA23O1WPoCf0rkvCMaro0Mv8AHcPNNK3d&#10;naVhkn6ACuufBVs8DBz9K8kS08KRqFTW7pFHRVvCqj6AR4pdQdgGdZ4uQf2S044ktpoJom7owlUZ&#10;B+hNdgDkA15G1n4UkG19bunBI+Vrwsp54yDHjrXrg6CgEIZg+ILKfUdKuraAKZJAgUMdo4kVjk/Q&#10;Vd0yCS10+0gkwHigiR8HI3KoBwe/NaVFHUYgON8VaXd6taW8VsqsyXCSNuYKNoVh3+vSuquLeK6h&#10;kgmUPHIpR1PcH/PB7VYopDGI4rQNO1LS47mxm2y2ylzaS7xuw38DJ1Gevsc1zmk2HizRrY29vb2D&#10;IXaTMkhLZYAH7rKMcelesUVOpQxHLWH9uzxXaalFax7o9sPksTlmDA7ss3tiuR0qy8W6RaC1gt7B&#10;kDM2ZJCWy3XkMo/SvV6KnUoegjlLUa5c2d9HqMVqjvEyQeSxwSyMDuJZsc7cVy2l2ni3SbRLWC30&#10;8ohYgu5LfMcnkOB1PpXqlFTqUPQR5u+h67rTKNXu4orZWDG3tc/Pj+8xH6ktjsK9Bjt4YoVgRFWJ&#10;U8sJj5duMbcemKnopIYxHmx0HV9Fnkk0SeJoJDua0n+6p/2T09gcqccEmnSw+L9TUwSmz06Jhh3i&#10;YtIR3Awzn8iv1r0eip1KHoIxtI0m20a0W3gyedzu33pHPVj/ACA7CsXw5pV3psuptcKgFxcmWPaw&#10;bK5br6dRxXZ0UrbDGIK4zTNKu7XXdUvZFQQ3IUREMCxxjqvbpXZ0UhgAUUUUAABRRRQAAFFFFAAA&#10;UUUUAABWRb6taXF5cWSvtuIGw0bcFhgHen95cHnHI71r1w3iq20wW4u7iY2lzH/x7zxf68uOiBQQ&#10;XH8vUUCYDO5orzWy1Hxe9rEx023lyo+eSQRSMPVk3jaT9B9K6vSbjV5/N/tG0htcbfL8uQPuzndn&#10;DNjHGPrTEriHob9eT+KbrWru7/s+HT9R/s9cfaJbVR5t0CoJjR2ICJztbuefpXrFcNer4knvrhdO&#10;1LS0ijKfuZIzJNFlAcSbc43HJXPamAgM+z1ubT7dLa28L6rDFGMKipGB9fvZJPcnk12+nXcl9bLN&#10;Jaz2bMWHkzgCRcHGTgkc9R7Vx/2Pxt/0EtJ/8B5P8K6/TUv47VV1CWGa4y254VKRkZ+XAPPA60AA&#10;GnXK+H7iCW1uZIbdLW2W5n2HezF9rHfK277uT2ycYrqq82XRZbmK5hsdWVdNmmlaaNYwZEO797Ek&#10;meFz1z096QMBk3/CRardRz3tjYRSWMBb55ZGSadY/vtEBwB6ZB/Piu4s7qO9tobmPOyaNZFz1AYZ&#10;wfcd6xLiKFtCeLT54IYPIZFm5kjSEAh2Gz7xxnn15rU0uOCLT7RLd/MhWGMRv/fXaMN+PWhMAEaV&#10;FFFMAAKKKKAAAooooAACiiigAAKKKKAAAooooAACiiigAAKKKKAAAooooAACiiigAAKKKKAAAooo&#10;oAACiiigAAKKKKAAAooooAACiiigAAKKKKAAAooooAACiiigAAK4O9/5G/S/+vO4/wDZ67yuDvf+&#10;Rv0v/rzuP/Z6TBjA5qeC/Gv6vfWDZmszbsYO1xE8Q3x/X5QV9+nNelabqdvq1mLmA8EEOh+9G4HK&#10;MPUfqOa57R/+Rh1762n/AKLNVdVs59Dun1ewQvC//H/ar0Zf+eyDsw6n8+hNJAACeFrG0v8AQYEu&#10;YI51WedgsihgD5jDIz3wTVCbR9NXxTbWws4BC1i8jRbBsLh2G4jpmtvwUc6HCf8AprP/AOjGqKf/&#10;AJHG0/7B8n/obUdg6IAHeIdPs7Dw/qQtbeKAOiFhGoXcRIuM4rF8RwLc6VoELEgSzWkZI6gPDtyP&#10;cZrqfFv/ACAL/wD65r/6MWud1r/jx8N/9fVj/wCixQwYALH4huNFhm0++R572DaloQCftqudsbZ9&#10;R/H3/GqWj2dzaeJ0N3L5tzPYvPOeyu748tf9lAAPT04r06WztppoZ5IkeWDd5TkfMm4YOK45/wDk&#10;co/+waf/AEaaRTABmgf8hLxJ/wBfS/8AoL1n+E9G0y90iOW4s4JpDJMC7oCxAcgc+1aGgf8AIS8S&#10;f9fS/wDoL1Q8Jaxptno8cVxeW8MgkmJR3CsAXJHB9aX/AAQ/4IALq1gnhh4tU03dDEJUS7tgxMUk&#10;bnG4Ak4YHp7niu01bUU03TZ7zg7I8xj+87cIPxYj8K4zVr5PE7xaXp26aHzUku7kKRFHGhztDEDc&#10;xP8AIYqbXYn1nU7XRoZDFHAn2q4dRu2EDEQweM98H1zT2uLcAM3Q4rjw/qNrHcuzJq0Idy38F2Mt&#10;tPuQ2Pcn2r0a70ywv2Vrq2hnKAhTIgYqD1AzXCar4Z1GS1aX+1rq7kt/38MciIB5icjBU5B9Peu2&#10;0jUE1TT7e6XH7xBvH91xw6/gwP4UIfUAOE0vR9Nl13WYHs4Gjh+z+UhQFU3Jk7R2z3qx4stLOz06&#10;whjiihg/tCEsgAVMEPvJ7YIzmr2jf8jHr3/br/6BTPGuwWdj5m3Z9vg37vu7cPnPtjrS6B0AOpbt&#10;ovCZni+zjTDNvXythi3788bcHOc9K7SuNgn8KiaMwNpYl3r5ZQQh95PG3AznPTFdlT0AQHKeIY4n&#10;jgabS21ONGYuqH95CCB86pkb89CBWLp9n4P1I7YLa2Eg6wyBo5lPoUdgT+GRXdXV5bWUZluZo4UH&#10;8TsFH0Gep9hzXnWozQeI/lsNJN0egv5s2sae6SDEr49P0paXGxgdxZaNpumyNJaWscDsu1mXOSuc&#10;45J7itiuZ0LTL/Todt3qD3nAAQjKx/R2/eN+JA9q6amIQHkGkA6z4z1O7kZjHp48mJcnaGGYwcdO&#10;0jfU16/Xjnh2VdK8Xa1YT/IbtzNATxv+ZpAB7lJDj/dNex0wADlvFOnJqmi3kJHzJG00R7iSIFhj&#10;64Kn2NZ3ga+e/wDD9qXJZoS9uSepEZ+X/wAcKitrxDfxabpF7PIQMQuiD+9I6lUUeuWP5Vzfw+tX&#10;tvD0JcY8+WWYf7pIVT+IXI9jQAAeiV5z/bOg+cw/sv8A0ZZDE179kj+zBwccttztzxuxXobglGA6&#10;4OPyryeFdci0NtKOiu2YpY/N+0Q9ZGY7tntn+92pMGMCx9vaIQ3s+hWMenTOirIEjNwiSHCSuu3G&#10;DwcY79a9Tryq8bXbzSF03+xpExHBH5v2iE/6ooc7eOu314r1Neg+lCBAA6iiimAgCiiigAAKKKKA&#10;AArA1/Vf7F0u5vdodo1AjU9GkchVz7ZOT7Vv1g6/pQ1rS7my3BGkUFGPRZEIZSfbIwfagAA8j0/w&#10;94h8T266jd6xJAs2WiQGQ/LnrsSSNEU9gMnHWux8Nad4h0nUJba/umvLMwFoZdxcCQOvy5f94h2k&#10;/Lkqe1cVofii88KsNJ1i2kEURIjdRl41Jzx2lizypU5Hv0r3GzvbXUIEuLWVJon6OhyPoe4I7g4I&#10;oAAOe8TeJIPDtoHZRLPLkQQ5xuI6u57IvGe56CvNLbTPGHilRdXF81hbycxpl4gVPQrDEQdvoZGy&#10;etR30Y17x6trP80NuwXYehSGLzSuPR5Dz6ivfaAADw6Twb4n04GXT9ZeZ158vzJYi3sA7yRn6NgV&#10;teF/GFxdXZ0rV4/JvASiOV8vzGXrHInRZO4I+Vuw9fV68M+JNotrPp+qQ/u5txjZhwS0WHib6ryM&#10;+mKAAD3B3SJGd2CqoLMxOAoAyST6AV4fd+J9b8S3r2WgK0MK/euOFcrn77OwIiU/wgDef0rovG2p&#10;uPC8bp8pvvs6Nj+5InmMPxC7T7GtrwVp0VhoVoVUb7lBcSt3Yycr+CrgCgAA4keAtblG+bXZPN68&#10;NcOM/wC+ZVP/AI7VywsvGWi6haRy3J1CykmjjlbcZvLRjgsfMAlTA7glR3r2GigAA8i+JN3dWlpY&#10;G3nmgLSyhjFI8ZICdDsIzXqFiS1nbEkkmGIknkklBya8k+KP/Hnp/wD12l/9F161Yf8AHla/9cIv&#10;/QBQAAZ3iDVF0fSrq7ONyJtiB/ilf5UH/fRyfYGvIPAGu3K6jJY3k00gu08yIzMzESKN3y7z0kTJ&#10;GODtGK0PHNxJrGr6foNu38avNjs8nTP/AFzi3P8A8CpPHWlHSv7M1WxHlmz8q3OOwj5gY/kUP1Ao&#10;AAPb68W+IF7d2uo6SsFxPCrhtwjkdA371B8wUjPHrXq+mX8Wp2NveRfdnjV8f3T/ABKfdWyD9K8c&#10;+I//ACE9H+jf+jo6AAD3WiiigAAK5lNBgbU5dRuWNzJkfZ0fmO3UAfcU8bs5Oe2eOea6avONZ8U3&#10;NtfHT7aGO3fO37VeEpDyM7kGOR7k4z2pA3YBnoM00VuhklkSJF6s7BVH4nisvTtZstVknW0dpRBt&#10;DSbSIyWzwhON2Mc8Yrza+0mQ32jvf3x1P7XclXXpbhQucRqpxg+oxn0r12GGK3QRxRpEi9FRQqj6&#10;AcUyUIZNXkkesnSfEWvAWF9e+a9nzaxeZs2wfx8jGc8fQ163XF2n2TTNX1e4uL+xT7W1sViadFlj&#10;8qLafMVyMZzkY7VQCApf8Jg//QC1z/wF/wDsq67Tb46jarcG3uLXcWHlXCbJRtOMlcng9R7VH/bO&#10;lf8AQQsf/AmH/wCLrQhnhuUEkMscyHOHjZXU44OGUkcUAAE9eSaP4h07TrK6tbh5VlNzdnAidhh3&#10;OOVGK9brC0vURqZu2WEJFDcPBG+7Jl2febG0bRnpyc0mMYjzmw8Rabb+HPsEjyif7NPHtEUhG59+&#10;BuxjuOa9H0H/AJA+n/8AXtD/AOgCuUl8Q6t/p8lvpcE0FlNNG8nnBW/dck7CM/d54zXe2lwl3bQT&#10;p92WNJB7BlBx+FShpjAtUUUUwEAUUUUAABRRRQAAFFFFAAAUUUUAABRRRQAAFFFFAAAUUUUAABRR&#10;RQAAFFFFAAAUUUUAABRRRQAAFFFFAAAUUUUAABRRRQAAFFFFAAAUUUUAABRRRQAAFFFFAAAVAYIW&#10;lWYxRmVAVWQqC6g9QGxkA+manooAAIUghjkeRI0V5Mb3CgM+Om4gZOO2alIBGDyDS0UAAEMMENug&#10;jhjSJBkhUUIoz14UAc0hghMwmMUZlC7RJtG8L/dDYzj2zU9FAABFLFHOjRyokiNwyOoZT9Qcg1G9&#10;rbyLGrwxMIiDGGRSIyvQoCPlI7Y6VZooAACoPIh87z/Kj83bs8zaN+3rt3Yzj2zis/V9Ug0aykvZ&#10;1kaOMoCIwC3zsFGAzKOp9a4H/hZeiZ5gvh/2zi/+PUAAHpyW8ETSMkUaNKcyFVAMh9XIHzH61Q/s&#10;fS/+fCz/AO/EX/xNUNH8S6VrmVtJ8yKMtDICkoHrtPUe6kgV0tAABFFFFCuyJEjUdFRQq/kABTUt&#10;4Y5HlWKNZJMb3CgO+Om5gMnHbNT1xl74t06x1iLSpBL5jmNTIAvlRtL91XJYN6ZwONwoAAOzqCGC&#10;G3UrDFHEpJYqihAWPU4UAZPc1PRQAAQJBDHI8qRRq8mN7hQGfHTcwGTjtmkntre6UJPDHMoOQsiK&#10;4B9cMCM1Fe31pp0LT3U0cEa9Wc4GfQdyfQDJrze5+JWjQsRDDd3H+0FSNT9PMcN+aigAA9BXSdNR&#10;gy2VorKQQRBGCCOhB28EVqV5jZ/EbQ7hgswubXP8UiB0/ExM5/8AHa9Dhu7e4thcwSLNEyl1dCGD&#10;AZ6H8MfWgAAZc2FpetE1xBHMYSWj3jcFJ4J2ngn6iroAAAAwB0Aryr/hZei/88L7/v3F/wDHqP8A&#10;hZmi/wDPC+/74i/+PUAAHq1FUbG8j1C0guogwSeNZFDYDAMMjOCRn8avUAAHCeKPCy66I7i3k+zX&#10;0H+ql5AYA5CuV+YYPKuOVNceuq+PtOHkS6cl6V4Evl+YT7loJVB/4EoPrW1f+JPE1veXEMGgvPFH&#10;K6RyhZv3iA8PwMcj0qj/AMJV4t/6FuT/AL5n/wDiaAAClF4d8Q+J7mKbX5Ps1rGdy2yFQzewRCwT&#10;PQu7F8cCvaI40hjSONQiIoVVHAVVGAAPQCvFLzx3r+nhTd6KlsHyF80ypux1xkc4r0vw5qlzrOmR&#10;3lxbi2aRn2oN2CgOFcbgDhuoPSgAA6TpXnh8Sam0b38OnI+nIzZkMuJ2jRtrSqnTAwTjH416C43K&#10;w9QR+dearoev2+nmx/tGwW28t4iGhOdj5z8578nmkwYwLom1PxLzbs2n6cTjzsf6TdKOuz/nmh6Z&#10;6/XpXfAYGK4G10/xNDBFFDqWnmKNFRMQE/KoAHPfgda74UIEAC0UUUwEAUUUUAABRRRQAAFMeRI8&#10;F2VckKMnGWY4A57k8AdzT657xDpcms6XPZxyiF32MjkEgNG4cZ28jJHUcjrQAAW9T0mx1iAwXkKy&#10;r/Cejxn+8jjlT9OvevHPDcdx4b8XS6OJTLBOrde/7rzY3I6BwAUbHWrayfEPT0+ziKO7A+VZj5Mp&#10;x67y6MfrIpPrW54W8MahbX8usavIJLyQMETcGKbhgszL8udvyqq/Kq0AAHKa6zeG/GcGpup+z3BD&#10;lgM/KyeVMP8AeX7+PcV7xFLHPGksTrIjqGVlOVZT0II7Vka1otnrto1tdKf70ci/fif+8p/mDwR1&#10;ryaLQvGfhssmmTrd2+SQmUI5/wCmU5Gwnv5bUAAHuteCePL3+2tUsdGs8SvHIQ5XkCaXC7f+2agl&#10;/TPPSrUg+IeqqYWVbJG4Z1MMPH+8rSS/98V2Phjwfb6ATcSuLm8YEGXGEjB6iMHnJ/ic8n2oAAIf&#10;GekNceG/JgBY2IilUDqyQrsbH/ACT+FP8CaxDqGjw2+4efZqIpEzzsH+rcf7JXAz6g16H1rxzVvA&#10;11Bdm/0G4+yyZLeTuMYUnr5TgEbT/wA83G33xxQAAex0hIUZJAHvx1rxMXvxFiHlm1jkPTeUtifr&#10;lZVX9KltPD3izVL22udYvBFFBNHN5O9WyUYNgRQ4iHTG4sSKAAA+KP8Ax56f/wBdpv8A0WK9QjuY&#10;rLSY7mU4jhtEkc+yxAn8fSuK8e6JqOtW1mljD5zRySM43omAUwPvsuefSpvFNjrF5odtp9jb+Yzr&#10;ELn95GgVY1B2Zdhnc+OmeAaAADyzSNP8R65eXOtae8cMjTSDzHYKQXHKJujcYVCFz6cV013oHjq+&#10;gkt7i9t5opAA6NImGAIPa3B4IB4r1jQtMXR9LtbMYzGg8wj+KRvmc/8AfROPbFblAAB4z8Pb+W2k&#10;vdEuflkgd5I1PbDbZUH0bDD6k1Q+I/8AyE9H+jf+jY63Nd0DU4fEdprOlQCX7puU8yOPJX5G++y5&#10;8yI447jNM8c6Fqur3VhNYW/m+Qj7iZIk2sXVl4dxnp2zQAAeuUV4v5vxI/55QflZ/wDxddR4cfxY&#10;13KNaSNYPJPllPIz5u5f+eTFvu7uvFAAB6BVW5tLe8jMdxDHMh/hdQw/DPQ+4q1VdriBCVaWJSOo&#10;LqCPwJoAAOCufByxSx3Gl3L2skL+ZHFLmW3D+oByVz3+9XQaNfahcPcW9/DBHNb7MvDIHSTfnnbk&#10;sh4zhvXpW39rtv8AnvD/AN/E/wAa5DRGV9d19lIYF7TBBBB/dnuKnYYxHc1xesWXhWKfz9Uj09JZ&#10;sfPPtDyYAXPJyQAAM9K7SvGrrUNCt/EmrtrKrKQtrDbCSB51WPydzhQEYKSzdetMAA39Q0/wXptq&#10;t1PaWHlyD91sUSNNnoIlUkvn249TXSeHvLOmxmKwOmxs0jR2xGGVC5wzL2Lj5iO2a8d8Pal4Z0+7&#10;uri5eVvKuJV05XhmkWC2LbwY12tsYlj1+YYr3LTtRtdVtlurVi8TFgCVZDlTg/K4B6+1AABpVwnh&#10;iZLQ3mlSkJcQXMzhTwZYpG3LIufvcHnHTiu7rC1PQtP1ba1xGfMThJY2Mcqj0DDqPY5FIYxFHXbi&#10;y0nTLzCxpJdCRVjQAPPNKu3O0cse7H2rU0e2ez0yzt5PvxwRqw9G2jI/A8VmWPhfTLGcXAWW4lX7&#10;klxIZSnuucAH0OMjtXVUuobDEFFFFMAAKKKKAAAooooAACiiigAAKKKKAAAooooAACiiigAAKKKK&#10;AAAooooAACiiigAAKKKKAAAooooAACiiigAAKKKKAAAooooAACiiigAAKKKKAAAooooAACiiigAA&#10;KKKKAAAooooAACiiigAAKKKKAADgvHv/ACLd3/vQf+jkrO8EadY3Ph22aa0tpmZp8tJDG7H9645L&#10;KT0rR8e/8i3d/wC9B/6OSvJdI1bxbYaQn2C13WaeYVlEAlP32LnhsnDZ/h4oAALXiW0g8OeJ7GXT&#10;R5O/yZvKT7qkylGUDssij7vTk4r6Nr548IWaeI9XbUdRvhPcQMsgt2GHfbjY/QJ5SHoid+uO/wBD&#10;0AAFS8uorG1nuZThIY2kb6KM4+p6D3r5Tlsb/V7PUtfbOEuV3+vznLFT6RZjH0PtXrHxJ1byLKHT&#10;o2+e5bzJQP8AnlGeAf8AefH/AHya2NHm8O2OhxaZLqOnsGhZbj/SIvmeUEyfxepIHsBQAAb/AIY1&#10;YazpFtck5lA8qf8A66pwx/4Fww9mrpJZEhjeRztRFZ2J7KoyT+ArwLwLfrpWtXWkmZJYZ2YQyIwZ&#10;HkiztZSOP3kf6gCvV/FrOnh7Uymc/Z2HHoSA3/jpNAAB45bw3nxB1qSSWR4bG35AH/LOMn5UQH5f&#10;NkxlmPTn0Ar2yy8OaNp8YSGxt+P4njWSRvcvIGY/nXFfDRYxo1wwxvN24f14jj2/pXq1AABzF94X&#10;0TUUKzWMCns8SiGQe4aPafzyKtWOmx6RpQsond0hjmCs+N2GLNzgAcZxnArdqC4/1Ev/AFzf/wBB&#10;NAAB4N8NrK0vDqP2m3guNot9vmxpJtz5mcbwcZxzivaP7E0j/oHWP/gND/8AEV82eFZ/EUP2r+xY&#10;hLkReflY2x9/Z/rGX/a6V3f2/wCI3/Pov/fq2/8AjtAAB7ZHGkKLHGixooAVVAVVA6AAcAewqSql&#10;mZmtbc3AxMYozKOOJNo3jjj72elW6AAArj/Enii08PQfNia5cfubcHk/7T/3U9+p6CsvxR4vi0f/&#10;AES0AuL98KqDlYS3QyY6t/dj6nqcCsnw54dhin/tTWbmG6v5DvCPKjrCexPOGkHbHyp/D60AAFbR&#10;PDF5rV0NY8QkuzYaC0YYUL1Xen8KD+GLqer17EAAAAMAcADoKrfa7X/nvD/38T/Gp0kSQbkZXHqp&#10;BH5igAAVmCgsegBJ/CvOdP0xfEynUtTaSSKR3+y2odkijiVioZgpBLtjk16M6h1ZT0YEH6GvPNH1&#10;WDQkOk6k32Z7dnEErgiKeEsSrB8YBGcEH+dJgMBl9po8MbNR05pEgWRFu7UuzxPG7Bd67iSHUmvR&#10;wcgEd6871fU4dfC6TprfaTM6G5mQHyoIVcMxLYwWOMACvRAAoAHQDFCAAForifGjtHokrIzIfMh5&#10;UlT98dxzUPh7WZzJ/ZWpfJeRKDG5PFzHjIYHu2O/8Q56g0yeoh9DvKK4nxo7pocxRmQ+ZDypKn74&#10;7jmszxgz/wBmacFd033MKsUYq2GjYHkVRL6iGek0Vwf/AAhdj/z+an/4E/8A2FXb3wtaX1w873N+&#10;jMFBWOfag2qFGBsPYc+9UTYQ7nX0V4xomgw6jdapFLdX4W0uPKj2TkErlx82Qcn5R0xWxrWlnQbK&#10;1vLOW5k+xXPmyebIXLxSFQynGAVBAwCONxqiLaCKPT6KoSX0Edkb3dmEQ+fn1TbuH4kV5PoN7fWu&#10;p2t3eO3k6z520Ekqj+Z8nBOBngLj+Fqsl9CRns9Fcl4qv3stLdIifPumW2hA+9uk4JHfhc4PriqO&#10;oXknhrSLO1gBnu5dsEO7LbpT9+Q55PzHgZ6kdqokQzu6K87h8ItdKJdVv7y4nblhHLsjQ/3VGD09&#10;sD2qhdw6h4RZLqC5mvdP3hZoJjueIMcblb+RGOcAg1RNraiGep0V5140n8zSLSSGRgstzAQyMVJR&#10;0c9R6is3WtKbw3ajUbC/vFaORA0U0vmRyhjjGCB/XjNUSxDPV6K5/U5ml0K6mGUL2TycHBUtFnr6&#10;iuWstcTSvDdg7bp7mZGWCHJZ5X8xhz1baOMn8BzVE/5CGek0VyGg6Vc25e+1CVpby45Ybj5cCn/l&#10;mi52g+pH0Hv19UJCAK4i+8baBYSmJ7oyupwwgRpQpHYsPkz9CaxviFrEunabHbQOUkvGZGZThhEg&#10;G/B6jdlVz6E15t4c8DXGuWou5bgWkDEiL935jybTgtjcoC5yByScdKYAB7xpPiHS9bDfY7hXdRlo&#10;2BSVR67GAJHuMiuL8X+NDo8n2GxCPc4BlkcbkgBGQNv8Tkc88AYzmvPNV8O6j4MubXUoJxPGkq4k&#10;VTGQf+ecq5b5ZBlcgkHpxV3wdp8fiPXL3UL1BKkbGcxt8ymWZzsDA/eVADgHjgUAAHNjxp4kWQSf&#10;b3OTnBji2H22+XjH0r2zwj4tXX1aC4VYruJdxC/cmTpvQHJBB+8uTjORXaXWn2d7btbzwRSRMNuw&#10;qMAf7P8AdI7EYI7V8y2Eb+H/ABdFArEiG9EGe7RSnbz9UcE+9AAB9U15Vr8Xh6PUXWTT7q/vJAJJ&#10;Ut2kO0YABbDgDgDgD616rXlUOt2Oj67rTXZkDSyQBCsZf5Uj5GR06ikwY0BY0nQvC+sW5mgtZF2s&#10;UkjeWVZI3HZh5h/A12em6LYaR5n2OIx+bt35d3ztzj7zHHU9K840zxNpdpqerXDGYRXTwvFtiYkl&#10;UIckDocn8a9D0rXLHWfN+ymQ+Vt370KfezjGevQ0JISYAb1cZqE3iGyu5ZobS11KzbBEKnyruIBQ&#10;DgsNknOSB97tXZ155qvi5rbUm0qxtVluxjL3MyW9uu5QwwzNufg9Bgk8CqAQGlY+KNIu5PIkLWNz&#10;0NveR+RJn23fI3ths12AxjjGPavN38KXmtMkmv3/AJ4U7ltbRBFAn/bQjzG/Q+9d7Z2dvYQJb26e&#10;XEgwq5ZsfixJ/M0AAFysHU9e0rR8fbbqOFiMqnLyEeoRAWx74xV/ULoWNlc3RGfIhklx67FJx+OK&#10;4Hwdo8NxaDWb5Vur2+LSmSQB/KTcQqxhsheB26DgcCgAA27Pxn4fvZBEl6qOxwqzI8O4npgyKF5+&#10;tdZNNFbxtLK6RRoMs7kKqj1JPAqndaZYXyhbi1hlwQVLINykHIKsPmU59DXnutxnX/E1ro0rMLO2&#10;g+2XEYJHnNn5VbHYZX8270AAGy3jvw2smz7bnnBdYZin/fQj/lXX2d7a38Kz2s0c8bdHRgw+h9D6&#10;g80kdjZxQiBLaBYgMeWI02Y9NuMV5m9snhjxTYizHl2mrB45bcf6tZU6Oi/w8lenTLDpQAAehpq1&#10;hJqEmnCdftUSB2iIYHaQDlSRtbggkKSRWtXh+oaRPqvirWGtJmgvLSGzntXBwPMEagq3sw4/nxXo&#10;fhzX11mB45k+z3tsfLu7duGVhxvUHnYx/I8UAAF1vEGmLFfSmY7LCTyroiOU+U+cYwEywHcrkVtQ&#10;zR3EUc0TB45FV0YdGVhkH8RXm/hqCO6ufFMEq7o5dQljceqsGB/SrXg24e2hvNGuW/e6XKyAnjdb&#10;uS0b89sZ+gxQAAdjLqdnDfQWDyf6TOrPHGFZiUXOWJAKqODyxFJYapZ6mJjayeZ5ErQSfKy7ZF6r&#10;8wGfqOK4nwuDq+p6nrz8o7/Y7LPaCI/Mw/3zj8d1Z3hW7Fhp3iO6Iz5F9ey49diZA/HFAAB3up6/&#10;pWj4+23UcLMMqnLyEeoRAzY98YrLs/Gfh+9kEUd6qOxAVZkeHcT0wZFC89uaxPB2jwz2i6zeqt1e&#10;3xaYySgP5a7iFWMHIXgZyO3HQV3d1plhfKBcWsMu0hlLINykHIKsPmBB9DQAAYN54w0GwuZba4u/&#10;LliO118qZsHAPVYyDwexqp/wnfhr/n+/8gT/APxuu0aCFiS0UZJ6kqpJ/SvN/h/DE+jzlo0Y/brk&#10;ZKg/3PUUAAHY/wBvab/oH7//AJCP/Hp8kn73p/s/L1H3sVrz3ENrE008iRRoMs7sFVR7k8V514nA&#10;XXfCwAAAupcAcAf6uq2qQ/8ACReKk0uck2VhAtzLECQJpGxtDY6gBl/Dd60AAG0fHfhsPs+2k843&#10;iGYp/wB9eXXY2t3bX0Kz200c8bdHRgyn247juDyKatjaLF5ItoBFjHl+WmzHptxivM4bdfDPiy3t&#10;rTKWeqxyEwZ+SOaME7kGeB0/BiOgFAAB6FDq9hPfT2CTqbmAAyREMCAQDkEgBuCM7ScZ5rWrwq50&#10;m61HxJrtxYzNDe2TWs1sc/K5MWGjfPGHAxzx2PBr0zw7r0euWzbl8i6gPl3Vu3DRSDgkA87SQcen&#10;Q9KAADXsdStNR8/7NJ5n2eZoJflZdsi9V+YDOPUZFaVeceCvva7/ANha5/pXo9AAAUUUUAABRRRQ&#10;AAFFFFAAAUUUUAABRRRQAAFFFFAAAUUUUAABRRRQAAFFFFAAAUUUUAABRRRQAAFFFFAAAUUUUAAH&#10;BePf+Rbu/wDeg/8ARyUngH/kW7T/AH7j/wBHPXQa9pP9t6bNY+b5HmGM79u/Gxw33dy9cY60mg6T&#10;/YemxWPm+f5ZkO/bszvct93c3TOOtAAB5J4v0ibw9qMGu6YPKQygyqvCxyn1A/5ZzDIYdM/WvY9K&#10;1S31awhvYSAki5YE8xsPvo3up/xq3e2cF/bTWs674pkKOPY9x6EHkHsa8+03wZd6XaX1pBqzeVeR&#10;lCDb8xseDImJvvFMqfXg9qAADg7S0Xxz4mvZpmkFnEpAKHa3lr8kKqSCAXOZDx613X/Ct9B/v3v/&#10;AH+T/wCNV0fhrw7F4ctJIUl895ZN7ylNhOBhV27m4Ue/UmusoAAPnjxV4Wj8Mpaajprz4jmXeZGD&#10;FHBDRsCFXAyCD9RXtNpcW/iHR0kxmK8tyrr/AHdylXX6q2R+FXNT0+LVbG4s5fuTIUzjJU9Vce6t&#10;hh9KxfDWgyeHrWS1N2bpGk8xMx+X5ZI+YD53yCQD2wc+tAAB5DoOpS+CdXudO1EMLeVhmQAnGMhL&#10;hR/EjLw4HI+oxX0BbXdteRiW3mjnRuQ0bBh+hrM1fQtO1yER3kO4r9yRTtljz/ccfqDlT3FeXy/D&#10;N43Js9VeMHs8R3fi0ci5/wC+RQAAevXmoWenxmS6uIYFHeRwufoDyT7AE1TtdSttW057q2LNEyzK&#10;rMu0ts3KTg84JHGcHFeY2/wyjLh73UpZvURxhSf+ByNIf0r1Sy0y106xFlaqY4lV1XJLnL5JYljk&#10;kkk0AAHj/wALiA2p/S2/9q17puHqK8SHwvx01Vx9LfH/ALXpf+FYn/oLyf8Afj/7fQAAe20VkaPp&#10;/wDZWnW1l5pm8hNvmEbS3JOcZbHX1Na9AAB5xe/D/SL+7nupJbwPPI8rhZIwoZzk4BiJx+NUf+FZ&#10;6H/z2vv+/kX/AMZpuoeC9UvL25uI9cngSaV5FiHnYjDHIUYuAOPYCqH/AAgesf8AQw3H/kf/AOSa&#10;AADR/wCFZ6H/AM9r7/v5F/8AGa7rRtHttDsxZ2zSNGHd8yEFsucnlVUfpXmn/CBav/0MNx/5H/8A&#10;kmvRtB0yfSbBbae6e8cO7ea27JDHIHzu54+tAABuudqsfQE/pXCyak934XOpT29rNKInkCSRb4ty&#10;yFfusSeg9a7thuUj1BH5159/whzC2+y/2vf+Rgr5PyeXgnJG3pjPNIGhgdrYxQx20ZihihDojlYk&#10;VFyVB6KKvVxC+G7xAANd1MAYAG5cYHau2piEBw/jf/kBTf8AXSH/ANDFWtY0QatZwPE3k3cCI9vM&#10;OCGAB2kjnaT+R5q94g0uTWNOe0jkSNmaNtzgkfK2e3Nbsa7EReu1QPyFIYxHjura22o+H7q2ul8m&#10;+tpIVnjPG7EgHmKPQ9wOh9iK2fGYLaXpqglc3MAyOozG3I+laniTwtHrZSaF0guFwrOQSsiejAc5&#10;X+E/hVzXtFn1aztoIZo4nglSTc4JB2IRwB7nNSO25QiiPDWoAj/ioNS/P/7Ou7rgv7O8W/8AQYtf&#10;/AZf/jddzGHCIHO5goDEcAtjk49zTDUAOA8Kf8hDxB/1+/8As0td1dW8d3bywSDKSoyN9GGP/wBV&#10;YOjaRLplzqUzyI4vLjzkCggoMucNnv8AN2rp6FsACPCxdXM1jF4ZJYXAvTbu3/Tsjb92fT/2Va9A&#10;8S6UJtF2W42vYhJrfHVfJHQf8Az+IFaS6JCutPqnG5oBHtx0k6GT8UAX866EgEYPNSUMR5Zp15/w&#10;lGsWU+D5On2yyuMcfapO34EZH+7VzxUfsup6Heyf6iKcrIeyElSCfwBP/Aa6bRNFi0WK4SMg+dO8&#10;mfRM/u0/4Cv65rUvrG31G2e2uE3xuOR3B7Mp7MDyDS6DGIugggEEEHkEdDXHeMbmKDRLlHI3TbY4&#10;17s24HgewBNZ0eheINOHlafqyGAfcS5j3GMegO1+ntge1WbTwzLJdpe6teNqE0fMabdsEZ65C9+e&#10;cYUZ6g0PYVgGc/4jgkt/DGlQyZDpJaq3qreU/wDKqmsaVdaZNa3eo3Fxq9gkg81HZlMRPAYpuZWX&#10;8s/dPWu/8Q6RLrNrFBHIkRSdJSXBIIUMMcd+a37iCK6hkglUPHIpR1PcEUihkmPq0kc2h3kkTBke&#10;zlZGHQqYyQR+FeV2NndaZbabrsSG9iSErNC/LQJuYF4fQDk5/hJOeDXfWOh3tppd7pr3McsUiSpa&#10;sQ26JZARtfsQM5475rd0ewbTdNt7ORlkMSFWZQdrZYnofrSY7DAs2F/balbJc2zh0f8ANT3Vh2Yd&#10;xV+uKi0CfTdSN1pk0cMEvNxaSBvLY+se37p9OOOnTiu1piQgPA/igf8AStNH/TKf/wBCSvWfDKhd&#10;C0wAYH2SE/mgJ/WvLPiZBNNdad5cUsmIps7EZ8fOnXaDXn8OreJreNIop9SjjjUIiKkgCqBgAfJ0&#10;ApgAH0H40jWTw5qO4Z2xo49isiEGuD+F33dU/wB62/lLXmtxqfiS7heGebUpYnGHRkkKsPQ/JVWx&#10;uNc03f8AYzf23mY3+XHIN23OM/J2yaAAD7Dr5h17/kdn/wCv6z/9o1mf254r/wCfrVP++ZP/AIiq&#10;lomo3Wr2lxcx3UkjXVsXkkjkycSIMklewFAAB9eVzlpqJvtTvrVYE8qz2K8pPzvKwztC4xgc5Oa6&#10;OuGutK1i0vrq60mW2C3m0zR3Ab5JFGPMQgHPHY9+xpAwGF/rN0+oHTtJtYLiaNd08kvEMOf4Ttxz&#10;68+2OtaWiapLetdW11bpbXdoyrMiHKMGGVdD1wfxqTQ9HGkWzhn8+4mYy3Ex6yOewzztHbPqT3qL&#10;SNOure71C9u/LEt3Im1I2LLHFGMICxVct68dqLgAHUVz+tWuiz25OrJa+UP45yqFf9x8hgf905ro&#10;K5iXwzpdzfvf3URu5WK7VnYyRRbVAxHEfkHTJyDzTAQHmVvcX0VyqeFJdRvbcNh0u03WCD0jnmKS&#10;D6L+Zr2izN21vGbxIUnx86wszxg/7JdVP6fjVpVVFCqoVRwABgAegAp1AABUu7ZL21ntpPuTRvE3&#10;0dSp/nXl+g66nhpP7F1rNq1uzC2uSrGCeIsSCGAOMZ+mODgivW6rXFtb3SbJ4Yp1/uyIrr+TAigA&#10;A5O68aaDbhQl2t1IxCpFbgyuxPA6fKPxNY/iKG60fWLbxBbwvcRLEbe+ij5cRZyJAO+O/ptGeDXd&#10;2+mafZtut7O1gb+9HDGjfmqg1pUAAHGx+M/DskPnf2jCoxkq25ZB7bNu7P0BrmrF5fFev2+prFJF&#10;p2nK4t3kUqbiZuCyg9hwfbaO5r0BtG0p5PMaws2fruNvEWz6529a1gAoAAAA4AHAA9hQAAedaZ/y&#10;Omuf9etn/wCgLUviPRbkTprWk/Jf24+eMfdvIh1jYD7zY6dyOOuK7pbeFJXmWKNZHADyBFDuB0DM&#10;BuIHbJqegAA8q8A3f299buthj8+983YTkoXUnaenTpVPxvaXtpdw3+n5D38TaXOAPvGX/Vn/AHjy&#10;A3bAr1qK3ggLmKKOIyNucoiqXb+820Dcfc81I6JJjeqtghhkA4YdGGehHY0AAGdpWnx6Vp9tZx9I&#10;I1TP95urN/wJsn8a888IWyXtl4htn+7NqF5E3qA67fzGa9XqCG3gt93kxRxb2LvsRU3MerNtAyT6&#10;nmgAA8r0HXU8NoNF1vNq1uWFvclWME8RYkEMAcYz9McHBFdNc+NNBt9oS7W6kchUitgZXYk4HT5R&#10;+JFdZPbW90myeGKZf7siK6/kwIqtbaZp9m263s7WBv70cMaN+aqDQAAaVea/Dz/kDT/9f9z/AOyV&#10;6VUENvBbKUhijhUksVjRUUsepwoAye5oAAPO/FP/ACHvC/8A19y/+06i11LnQdcj1+GF7i2khFvf&#10;pGMuijG2UD0GF9vlwcZr0mS3gleN5Io5HiOY2ZFZoye6EjKn6VPQAAccvjPw40Pnf2jABjO07hJ9&#10;PL278/hXN6WZvE+vx6yYZIbCyjeOz8wbWndshpAPTk8+yjrmu+OjaUZPMNhZF853fZ4t2fXO3rWs&#10;AAAAMAdBQAAec6H/AMjX4k+ln/6Lp3iLR7q2uV13SBi8hH+kQj7t5CPvKQOrgD6kAY5Arvkt4Y5H&#10;lSKNZJMeY6ood8dNzAZbHbNT0AAHl3w/uBd2+q3AXb52oyy7Scld6q20n2zivUaght4Lfd5MUcW9&#10;i77EVNzHqzbQMk+p5qegAAKKKKAAAooooAACiiigAAKKKKAAAooooAACiiigAAKKKKAAAooooAAM&#10;vT9Us9UWVrWQyCJ/Lf5WXDenzAZ/CtSvMPA0iJBqO5lX/Sz1IH8PvXpPnRf89E/76H+NAlsA2UdP&#10;1Sz1RJHtZDII38tztZcNjOPmAz+FX5pY4InlkYKkas7seyqMk/lXnHgL/j1v/wDr7P8A6CKueMbu&#10;Q29vpkHM1/KsePSMEZz7FsD6Zpk9BD6nYafqFrqdutxav5kZJXOCpBU4IIYAg1NdXMNnBJcTNtjj&#10;Xc7YJwPoASfwrzfw+G0DW7rR5GLRTqJrZm/iIXn2yVBB90rrvE3/ACA9Q/64N/SqJ6CGbFne22oQ&#10;LcW0gljbowz1HUEHBBHcEZq5XhulS3fhmKzv/mm0+9RPtCgcwyHjcPf+6f4h8p5xXtkM0VxEksTr&#10;JG6hkZeQQe9UShDZSsNTtNSEptpPM8mQxyfKy4cdvmAz9RxWFJ4w0KN2RrohlYqR5UvVTg/wetY/&#10;gj7mqf8AX6/8qpeDrW3uJNX86GKXbd8eYivjl+m4HFO5PYA7nW23inRLpwiXsYY8ASB48/jIqj9a&#10;6jrXO33hzSb+Io9pChI4kiRY3U+oKgZ+hyPaua8K3VzaXd7oly5kNp80DnqY8jjnthlZR2yRVC2Y&#10;hnZ2+qWd1dXFpFIWmt/9au1ht5x1IAP4GiHVLO4vJ7KOQtPAN0ibWG0cfxEbT94dDXD6B/yNGu/X&#10;/wBnqla3tvp3ibXbm4cJGkIJPcnMWFUd2PQCncn/ADEUek3+o2mmQefdSiJMhcnJJJ7BVBJP0HSp&#10;7a4ju4Unj3bJBuXcrISD0O1gCM9sjpXnGnWVx4nvBqmoIUtIz/odqejDP32Hcep/jP8AsivUKsSJ&#10;GU728g0+3kubh9kcYBY4J6nAwBySSegp9rcw3kEdxC2+OVQyN0yD7HkH1B6V594oZtU1Gw0SNiBI&#10;wnuSvVUXOP0DHnvtp3hGeSzmvtFnPz2sjPFn+KJjzj25DD/fpk9RD6Hb3+o2umQefdP5ce4Lnazc&#10;t04UE1z6+MdAYgfbMZ7mKUD89lUPHf8AyBD/ANd4v61q/ZNF/s1DdQ2Sp5CGRisakfIMncBuDehH&#10;OadxdQA6aKWOeNZInWRHGVZSGVh6gjis3VdWttHtxPc+ZsZxGNi7juIJ6ZHHBrjPALSHT7kfMYVu&#10;W8nPptBbH6E+5NS+Pv8AkERf9fUf/oElNtRTfYzn/Dfoa0KM8RVhShbmm+VX0V/M7cs/5GGG/wCv&#10;iL1r4z0m7uIreP7TvmdY13RYG5jgZO7gV29fLuhf8hjTv+vqH/0MV9RVUJqexhh9pepnjMDWwMox&#10;q8t5LmXK76Xt2R7vEn8eh/17f/pQUUUV1AfJgFZmpalb6Vatc3G/y1Kqdi7myxwOMitOuG8bf8gK&#10;b/rrD/6MFJuyb7E1Pgl6M1pUpVqkKcbc05KKvors6sv/AN9w3/X2H5jIvG+jyyJGv2nLsqDMXGWO&#10;Bn567yvk+x/4/LX/AK7w/wDoxa+sKUJqd7X0MMPtL5DxmAr4FwVXk99Nrld9vkj6DiX+Jhv8M/zQ&#10;UUUV1gfHgFc5rWv2mhrEbgSOZSwVYwpbC9WO5l45Aro6+bfFOpf2nq0zKcxw/uIvTCH5mH+8+T9M&#10;VMpKKuzCu/dS7s6cLh54utCjCylK+r2VlfWx7/DtLmxU6n/Pun+Mnb8rntOjeJLLW5JY4FljeNQx&#10;WUKCyk4yu1m6HGfqK6mvl3RNROlalb3PO1W2yj1jbhvyHzD3FfUCsGAYEEEAgjoQe9bRkpq6MMO9&#10;GvM8LF4Wpg60qNSzkkneN7NNX0ukfRcSUrV6NX+eDi/WL/yY6iiiuoD5IDC1fW7PRUie68zErFV8&#10;td3IGeeRXOf8J3ov/T1/35/+zpPGel3uqQWi2kJmMcjsw3IuAVwPvsK8v/4RLXv+fJv+/kP/AMcr&#10;GVWMXZ3MKtOcptpdj2cNlGLxdJVafs+Vtpc0rPR22sfQZTmWDw2ChTq1VGSc7rlk95NrZNHqP/Cd&#10;6L/09f8Afr/7Oj/hO9F9Lr/v0P8A4uvLv+ES17/nyP8A39h/+OVl6ho+oaWqNdwGESEhPmRskdfu&#10;Ma19vDz+45HTnFXaPJ/1fx//AE5/8D/+1PsqOaYKvUjTp1lKUtlyyV9L9Y2PZf8AhO9F/wCnr/v0&#10;P/i6P+E70X/p6/78/wD2deGWlpPfTpb26eZI+dq5AzgEnliB0B710X/CJa9/z5N/39h/+OV1+3h5&#10;/cccYSlsrnxv+r+P/wCnP/gf/wBqfbYjMMLhJqFapySa5krSem3RM9R/4TvRf+nr/v1/9nWhp/iz&#10;TNTuo7WD7R5km7bvj2r8qljk7j2FePf8Ilr3/Pk3/fyH/wCOV0nhrw7q9jq9tcXFqY4k8zc2+M4z&#10;GwHCuT1PpXaq0G0tdfI540pqSduq7HwlXI8bSpzqS9laEXJ2nrZK/wDKfT4vNsBUw1aEaycpU5xS&#10;5Z6txdvsntEsiwxvI2dqKznHXCjJxXCf8J3ov/T1/wB+f/s67O//AOPK6/64S/8AoBr5OHQV1zqR&#10;ha99TnxG8fmfGYPLsRjlN0uT3Gk+aVt/kz6Xhr+Hif8AFT/Jnv3/AAnei/8AT1/35/8As6P+E70X&#10;/p6/78//AGdeTweGdZuYY5orQvHIodG8yIZU8g4Lg/nU/wDwiWvf8+Tf9/Yf/jlae3h5/ccvsp9v&#10;yPL/ANX8f/05/wDA/wD7U+ulnGXxk4uuk02n7s91/wBunqP/AAnei/8AT1/35/8As6uWXjDSr+5i&#10;tovtG+Vtq7o8LnBPJ3e1eRf8Ilr3/Pk3/fyH/wCOVt6F4a1i01WznmtCkccm528yI4G0joHJ/Sut&#10;VoN21+45o0pprTqux8bPIsbThKcvZWjFyfv9Er/yn1OIzfAToVYxrpuVOaS5Z6txaX2T3aiiivQA&#10;/NwM671KwsSourq3ty4JUSyJGWA6kbiM4q7FLHNGskbrIjgMrqQysp6EEcEH1rwb4of8fenf9cZ/&#10;/Q0r1zw3/wAgLTP+vSD/ANFigAA32ZUUsxCgdSTgD6k1HHNFNny5Ekx12sGx9cGuZ8Xf8i7qf/Xu&#10;38xXnHwuHOqf9u3/ALVoAAPc656bxFo9vd/Y5b2JLgOsflHdu3vjaPu45yO/euhr5h17/kdn/wCv&#10;6z/lDQAAfT1cVqPhu3uJ5ruXUb63DHcwWcRxJwBxkYA49a7WvOru3/4SLXZrOdm+xaekZeJSVE00&#10;gyNxHOAP5cdaTBgMzIdJ0O4k8qLxDeO5OAovEyT6D5efwrudJ0ZNJ83bc3dx5u3P2iTft25+7wMZ&#10;zzVW48LaJcQmL7HFFx8rxDZIp9Qw6n/eyKq+Gbm5C3mnXLmWTT5hEJD1eJhmMnPfA/LFJLzHsAHU&#10;Xd3DY28lxOSscYy7BWbAzjOFBP14qaKVJ40ljYMkih1YdCrDIP5UTRJPFJFINySKyMPVWGCPyriv&#10;DNwbOK80y5fD6bI2GbvbNlkf6AZ+gxTEIZ1TaharerZb/wB+0Zl2BWOEBxuZgNq89Mmix1C21KHz&#10;7Z/Mj3MmdrL8y9RhgDXKeGla9kv9ZkBzeSFIM9Vt4vlXH1I5/wB2sLRr59O8JXlzH99JbjZ7Mzqo&#10;P4E5pk/8EQzuNQ8Q6Vpj+XcXKiT/AJ5oGkcfUIDj8cU2w8RaTqUgit7lTKc4jcNG5xzwHAzx6Zqp&#10;4d0e3sbKGYoslzOizTTuN0jNIN2NxyQBnHHXqa6F7K1kmjnaCIyxnKSbRvUkEcMOehPHSndAAjmj&#10;4x0EEg3R4OP9TN2/7Z0+PxdocsiRpdEs7KijyphlmOAOU9al8TRoND1AhFB8k84HqKvaNGn9l2B2&#10;Ln7NAc4H/PNaLoOo7AW4tQtZ7ue0R8zW4UyrtYbQ4yOSNpz7GorHVbLUWmW2mEjQtskXDKynOOjA&#10;EjIPI4rl9L/5GnW/+uVt/wCgCuN0y0uoo7zV7DLXFrfXKyw87bi3yGZMf3hyR/iBQL/giKPZLu7t&#10;7GB7i4kEcaDLMf5ADkknoByaoyazYRWKX7y4t5Nu19jnO84Hyhd3J9q86vZZvFNvdXrLJDp9nBK8&#10;EZ4ae4EZO9sfwxnj/wDWaNR/5Eiy/wC3b/0OmT/kSUelX+qWWmRLLdTLErHC9Szn0VVBY/lxVfTd&#10;c07Vi62s290GWRlZHAzjOGA49xXN6/FcWt9p+rLbm8gtY3SaJRl4w4/1qqe49e2B9a6TTL3TNVH2&#10;y0Mbvt8t22hZVBwdjj73UZGePSquHUkZevr62023e5uX8uNMAnBJyTgABQSTn0q1HIkqJIhDK6hl&#10;I6EEZB/EVwWtINb1i10jJ8iBGurvacdRtjXPrzn/AIFVrwpcSRw3Gl3B/fafIY+f4oSSY2Htjge2&#10;KZPUQy1L4t0SCV4nuSHjZkYeVMcMpwRkJjrUf/CY6Cf+Xo/9+Zv/AI3Wzq0af2bfHYufs05zgf8A&#10;PNqy/C0aHQrAlFJ8o8kD++1O6DqFgNxdQtWvTYh/34iExTa33CcZ3Y29e2c0l9qVlpsfmXc6Qqem&#10;48t/uqMs34CuTi/5HKf/ALBy/wDoxap6Hbx63qN/qd2om8m4a2tY3+ZIlj7hTxuOR+OTQL/MQzbg&#10;8XaHPIIxdeWT0MqSRqf+BMoX8yK6mSVIomlY/IiFyw5+UDJPHXj0qrd6faX0LQ3EMciMMYKjI91P&#10;VSOxFcFo0ssWn65psjmQWHnxxMevlNG+1fwx+GcU7gIZ31lfW2owLcWsgljbIBGRgjqCCAQR6EUX&#10;19b6dbtcXL+XGpUFtrNyxwOFBPWvJdJW60CwstWg3zWk8a/b4ByUIYgTp9B1/Xg8dX4suIrrw480&#10;LiSORrdkYdCDKv8AkjqKZPQRR3gOQCO9LTE+4v0H8qfVASAUUUUAABRRRQAAFFFFAAAUUUUAABRR&#10;RQAAFFFFAAAUUUUAABRRRQAAFFFFAAB4h4a8PWGspeyXQl3R3LIux9ox154Peux/4QXRPS5/7/H/&#10;AOJrU8PaLJosd0kkqS+dMZRtUrtGMYOSa6qoSRSKuSeZeAQFtL4DoLoj8kFYfm6tq+u3GpabBDcJ&#10;aMbeHzmAjAwRuXLrknLNweNwrsNM8P3emadf20dzF5t07MkmxgI9yhTxnJIGce9bmh6UujafHahg&#10;7Dc0jgY3ux5OPpgD2FT0RVihHmGuR+JW8nUrq0tojYkOJIXBbG4cMPMYlQfToCa7vWLuO/8ADNzc&#10;x/dmtd49s4yD7qcg/SusmiSeJ4pBuSRWRh6qwwR+VcVaeHbq20a90trqN1l3+Q+1v3YfqGGeeeeO&#10;5NLuOwAXtBt4rrw7ZwzIJI5LcK6noQc/5B7GuUtJp/B9+LO5ZpNNuWJgmPPksex+n8Y/4GO9eh6V&#10;ZNp2n21qzhzDGELAYBx3ANP1HT7fVLWS2uF3I44P8SN2dT2YdqXZjARw/gcgx6oQQQb1yCOhGOtM&#10;8Ef6zWP+vv8Aq9b/AIb0KTQoZ4nmWbzZQ4KqVwAoGCCTzXOw+FtZs5bhrTVUt1nkaRlWInOSSM5z&#10;0BxSXQLD7hc9Nd1jUszBVUElicAAdSSegrzDw639qeIdT1SMHyAvkxt0Dn5AD/3ym4+m4VZbwrqV&#10;9hdS1meeLPMUa7A31ydv/jpru7Oyt9Pt0t7aMRxp0A7nuSepJ7k030BIAPP9A/5GjXfr/wCz1j/2&#10;Tb6z4k1u2myv7sNG46xuPKAYDoeuCD1Fd1p2iSWOrahftMjrd/dQKQyfNnkk4NLZaLJa61faiZUZ&#10;blAqxhSGX7nU5wfu1P8AmVYYjndH1i50e5XR9Y+XGFtbn+B06KpY9uysen3Wr0eWVIY3kc7URS7H&#10;0VRkn8qy9X0i11m2MFwvvHIPvxN/eX+o6EVzZ0PWG0eXTJL+CQNtVJij7xEDzG3zfN0ABznbkUIL&#10;ABx+lNr95e3Ws2NrBL9pZ41adgNqKRhUG9DwAqk+1GoNrmnalba1f2sEIRkhlMDAh0OQdw3uc7cg&#10;HpkCvXrCzj0+zgtY/uwoFz6nu31Y5J+tN1Kxj1KyntZOkqFc/wB1uqt/wFsGp1LGScd44dZNBDoQ&#10;ytNAykdCDkg/iKZZ+CtGeGCV1nctGjkGUhSSoJ+6Af1qefw3eXOgRaXJdRF4nUrLsbHlqTtUjOcj&#10;OOvQCu3t4zDDFGTnYiJn12qBmptdjGAlvbQ2kKQwRrFGgwqKMAf57nqa4Lx9/wAgiL/r6j/9Akr0&#10;WvOvH3/IIi/6+o//AECSoqfBL0Cp8EvQ9LK/9/w3/XxBlf8Av+G/6+I8i0L/AJDGnf8AX1D/AOhi&#10;vqKvl3Qv+Qxp3/X1D/6GK+oqxw+0vUMPtL1PZ4k/j0P+vb/9KDiT+PQ/69v/ANKCiiiuoD5MArhv&#10;G3/ICm/66w/+jBXc1w3jb/kBTf8AXWH/ANGCoqfBL0YVPgl6M78v/wB9w3/X2H5hl/8AvuG/6+w/&#10;M8Isf+Py1/67w/8Aoxa+sK+T7H/j8tf+u8P/AKMWvrCufD7S+QYfaXyPoeJf4mG/wz/NBxL/ABMN&#10;/hn+aCiiiusD48DmvEmpf2XpU8qnEjjyof8AffjP/ARlvwr5vtreS7uIoIxl5XWNfqxxn+prv/HW&#10;pfab9LNDlLVfm9DK4yf++VwPqTUngPTftF9LeuPktl2p/wBdZB/7Kmf++hXFXd5Jf1qL4q3z/I+7&#10;4fgqWEr131k//Aacf82zR/7JkPZypfjVf+TOBvbSSwup7aX78LlD6HHRh7MMEexr3XwZqf2/SxC5&#10;zLaERH1Kf8s2/L5f+A1y3j7TNskGooOHxDN/vDlGP1GV/AVynhTU/wCzdVi3HEVx+4k9BuPyN/wF&#10;sfgTRR92bXqvuFL3K1/NP7x57FYjL6daP2ZQmv8ADNW/VFYT/bMlcN2qc6fzh8P6H0fRRRXeB+eg&#10;FFFFAAAV5R8Q/wDUWH/XSX/0Fa9Xryj4h/6iw/66S/8AoK1lV/hy/rqFX+HL+up7GT/8jHD+sv8A&#10;0iQZP/yMcP6y/wDSJHC+Ev8AkPWX1k/9FPX0jXzd4S/5D1l9ZP8A0U9fSNZ4f4X6hh/hfqehxH/v&#10;dP8A69L/ANKkHEf+90/+vS/9KkFFFFdIHy4FK/8A+PK6/wCuEv8A6Aa+Th0FfWN//wAedz/1xl/9&#10;ANfJw6CuPEbx9GGI3j6M+44Z+DEf4qf5MOGfgxH+Kn+TPqHQP+QNp/8A17Rf+git2sLQP+QPp/8A&#10;17Rf+git2uqPwr0QR+FeiPjsR/Hrf9fJ/wDpTDEfx63/AF8n/wClMKKKKoDAAooooAAPAvih/wAf&#10;enf9cZ//AENK9c8N/wDIC0z/AK9IP/RYryf4mxSSXenbEd8QzZ2qzY+dPQGuBh17xJbRRwxXV7HH&#10;GoREEfCqowAMx9AKAAD6M8W/8i9qf/Xu38xXnHwu66p/27f+1a84uNc8RXcLwT3N7LFINro0fDD0&#10;OIwapWF9rGl+Z9ie6t/M279kZ+bbnGcoemT+dAAB9jV8w69/yOz/APX9Z/yhrM/4STxT/wA/t/8A&#10;9+//ALXVG1a+vNYtLi5E8sj3VsXkeNsnEiDJ+UDgCgAA+v68sj1YaNrWsGW0vZhPLCUaGIsPkj55&#10;JA79s16nRSYxiOB/4TO2/wCgfqn/AIDj/wCLpnhmc3mp6zdCGeFJmtigmQo3yoyn27dia9Boqb3K&#10;GIK8x8Waddm6gnsiVa9X+zrjHdZDlSfwBBPoBXp1JSYxoRVtraOztYreMYSKNUX6KMZ+p6mvPfDd&#10;iupeGbm0c7RNNcLn+6dwKt+DAGvTaQADoAPpSGMR5xp3iH+x4ksNZjltpIAI0n2M8MyLwrBlBOce&#10;35Hitq38UWN9dxW1kk9zvbDyrGyxRLgnczMAfbp3611jIrjDKGHoQCP1oVFQYVQo9AAB+lTcodhH&#10;OeJ/+QHqH/XE/wAxV7Rv+QVYf9esH/ota1iAeDzS9KXUYxHBaX/yNOt/9crb/wBAFHg3/j21H/sI&#10;3H/std5gZzgZPegADoAPpU/8EoYjE1hEj0e/VFVFFrPhVAAGUY8Acda891H/AJEiy/7dv/Q69e60&#10;3auMYGPTHFS/0KGI5y/1230maCO6SVIpI8i4CM8auDjY+0Eg45HWuRsLqyfXLvUrBWSxjs3N3KEM&#10;cUkoO75AQMtgenXPrXqJUMMEAj0PIpAiKu0KoHoAMflUlDEeYaR4fTWoZNUvZLqKW8keRVhlMWIs&#10;4QHAyeBx7YpbjT4/C2o2V/DJO9vM/wBluzK/mEB8bH3YBwCO/THvXqHSggHggH61NupQxGZq3/IM&#10;vv8Ar1n/APRbVleFf+QDYf8AXI/+htXUUAAcDil1GMRwkf8AyOU//YOX/wBGLVESTeFNQu3khll0&#10;68k84SRKWNtKfvBlH8J/ljHORXpOBnOBn170tT/mUMRw0/jLTNmLPzr6duI4YopMlu24sowPXGTU&#10;WnaZcWWkanPd4+1XqXE8wH8GY22p+GTn64ruljjTJVFXPXAAz+VSVO5QxHK+F1V/D9irAMrQkEEZ&#10;BBZsgg9jXnfiOwutDtp7aAGTTruRHQHJ+yyhw20f7L44z1+o59tAA4HFBAPBGal7FDENj+4v+6P5&#10;U+iigAAKKKKAAAooooAACiiigAAKKKKAAAooooAACiisTW9VTRdPmvXjaVYtmUUgE73C9TxxnNAA&#10;Bt0V41/ws+0/6B1z/wB/I61dJ8f22q39vZLY3ERnYqHZ0KrhS3IHPagAA9QoryS7+I9raXM9udPu&#10;WMMskRYPHhijFcj64qr/AMLPtP8AoHXP/fyOgAA9lorxr/hZ9p/0Dbr/AL+R12ep+J4dM0e01R7e&#10;SRbnycRqyhl82MuMk8HGMGgAA7KiqGn3Y1CytrpVKCeJJQpIJUOoOCRxxV+gAAKK4q38Uw3Gvy6K&#10;LaRXj35mLLsOxA33fvc5xUviTxND4bFs0tvJOLhnHyMo27NuT83X73FAAB2FFUrK9t9Rtorq2kEk&#10;Uq7lYfqCOzA8EHkGrtAAAUVx2reJotK1Sx05reSVrzy9sisoVN8nl8g8nHXitLXdYTQrB714nmVX&#10;RdikKfnbGctxxQAAb9FZOkaiurafb3qRtEs6lgjEErhiOSOO1O1HVLLSYDPeTrCnQZ5Zz/dRRlmP&#10;sBQAAalFeOzfE213lbXTrmcD+JnWMn/gKrIfzqzZ/ErTJX2Xdtc2n+1xMo+u3a/5IaAAD1misa91&#10;WG00uTUlBniSETrt4MiEAjG7pkHvWNZeJ4b3Q7jV1tpFSDzsxFlLt5QzwRxzQAAdlRXjX/Cz7T/o&#10;G3P/AH8j/wAKP+Fn2n/QOuf+/kdAAB7LRXlFh8RbW+vLe1FhcIZ5Y4gxdCFLtjJxzgVsweMYP7YO&#10;k3drLZS7iivI6NG7fwYIxxIPuN3PFAAB31FFcLrni+10a8iskglvbiTGYoSuULfcU5/ifsvpz3oA&#10;AO6rzrx9/wAgiL/r6j/9Akr0CJneNGdPLYqCyZDbCRyu4cHHTI4rz/x9/wAgiL/r6j/9AkrOp8Ev&#10;QKnwS9D08r/3/Df9fEGV/wC/4b/r4jxKzuWsrqC5VQzQyLIFPQlTnBxzXov/AAsK+/587b/vuSvP&#10;LG2N7d29sG2edKke7Gdu44zjIzivTP8AhXkv/QQT/vwf/jtcUKjgnZJhTpc6etrH3eYZVTzCcJzq&#10;ThyRcfdSd9b9ScxzVZfOEHSdTni5XUuW2tuzK3/Cwr7/AJ87b/vuSj/hYV9/z523/fclWf8AhXkv&#10;/QQT/vwf/jtH/CvJf+ggn/fg/wDx2tPrEuyH9Xf834Hnf6tUP+f9X/wGJn/rLD/oGl/4MX/yJW/4&#10;WFff8+dt/wB9yVj6v4uutYs2tZLaGNWZG3Kzk/K2e/FdD/wryX/oIJ/34P8A8drF1rwg+j2T3Zu1&#10;mCsi7BEVzubHXeen0qHXbTVlqOVDlTfNt5HXQyCjQrU6qrVG4SUkmo2djPD8QRr1qdL6vKPPJRvz&#10;p2u97cpxtj/x+Wv/AF3h/wDRi19YV8n2P/H5a/8AXeH/ANGLX1hV4faXyDD7S+Rw8S/xMN/hn+aD&#10;iX+Jhv8ADP8ANBVDULyPT7Oe6k+7EhbHqey/8COB+NX68l8f6ltSDT0PL/vpv90cIp+rZP8AwEV1&#10;N2TZnVdoP7j5OnB1KkILecox+92PUyal7XMKPaLc3/26tPxseRTTSXEsk0h3PI7Ox9WY5P619J+G&#10;9N/svSreEjEjDzZf99+SP+AjC/hXzxpklrDfW8t2HMMbh3VFDM23kLgkDBbGeele0f8ACe6P/cvP&#10;+/Sf/Ha56CvJvy/MmlUjBO99T6TiKap4WjRX2p/hCP8AwUa5vluJx9Wm6bpqMIte9Jp3b12T6WOv&#10;1WwTU7C4tW/5aIQp/uuOVb8GANfLUkbwyPG4KujFWHcMpwR+Br3b/hPdH/uXn/fpP/jteT+ILyx1&#10;DUZLqzEqrKA0iyKFPmdCRhm4YYP1zVYhap/IVWpGcbK+5zcN1b069J9JRmvSSs/yRrlOV4rA4hzq&#10;Ok4Sg4vlk29019lHu3hvU/7V0uCVjmRB5U3++nGf+BDDfjXS14N4H1P7JqLWjnEd2MD0Eqcr/wB9&#10;DK/XFe812Rd4p+RlQd4ejPjMXS9hia1P+SpJL0vp+B6+f0vZ45y6VIRl817r/IKKKK3A+eAK8o+I&#10;f+osP+ukv/oK16vXlHxD/wBRYf8AXSX/ANBWsqv8OX9dQq/w5f11PYyf/kY4f1l/6RIMn/5GOH9Z&#10;f+kSOF8Jf8h6y+sn/op6+ka+bvCX/IesvrJ/6KevpGs8P8L9Qw/wv1PQ4j/3un/16X/pUg4j/wB7&#10;p/8AXpf+lSCiiiukD5cClf8A/Hldf9cJf/QDXycOgr6xv/8Ajyuv+uEv/oBr5OHQVx4jePzDEbx+&#10;Z9xw18GJ/wAUPyYcNfBif8VP8md/Z+NtQsrWG2SC1ZYUWNSwk3EKMZOJAM1c/wCFgan/AM+1n+Uv&#10;/wAcqxp/gZb6yt7n7cyedEkm3yQdu4ZxnzBn8qv/APCu1/6CLf8Afgf/AB2oVeS6ItYe6XvfgdU+&#10;HsLOcpOpWvJuT1j1d/5TjqcRuFScPqyfLKUb+03s7fymR/wsDU/+faz/ACl/+OV0nh3xZe6xqItZ&#10;obdFMbvmMPuyuP7zkY59Kpf8K7X/AKCLf9+B/wDHa3dE8IjRr0XQuzNhHTYYgn3sc53t0x6URrSl&#10;JKy1ZcaHK0+bbyFi8hw1DDVqsalZuEHJJuNtO/unJic/eIoVKX1dR9pFxvz3tfrblO/ooorpA+VA&#10;5rVfEem6Lc28F67xeerMsmwtGNpAIbblh167cVt213bXkYlt5op0PRo2Dr+ak/lXHeKfCieI/JcX&#10;LW8sCuqfKHjYMQfmHDdR1B/CvF7nw54m8NSGeATbV/5b2Tsykf7aABseu9NtAAB9R0V896X8Sb6D&#10;CahAl0o4MkeIph9V/wBWx/74r1vSvFOjaxgW90qyH/ljL+6l+gVuG/4AWoAAOpooooAACiivPfF+&#10;qX2my6OLWYxC4vFil+VG3oSvHzKcdT0waAAD0KivM/G+s6no7aWbB/mlllDx7A/nbQhCEEFuckfL&#10;g811uha3a69ZLcwHB+7LET80UndT7d1buKAADforhPG2pXmlaXHPZymGQ3UMZYKrfIwfIw4I7CrO&#10;sWHiG7uEfTdUisovLUNG0KyEvkktkqeowMe1AAB2VFeGrL4tbXH0b+2o/MWDz/N+zx7CMD5ceXnP&#10;NeiaLYa9aTyPqepxXsRjwiLCsZV9wO7IUdsjFAAB11FeUzeINZ1+9ms/D4iiggO2a/mG5S3/AEzB&#10;DDH935WY9eBT30rxtZqZoNYgvWHJglhVQ/8AsqSv9U+tAAB6nRXG+GvEY1yOaKaL7LeWx23EBzwc&#10;43LnnGQQQeVNZ+j6pfXPifWbKWYvb26oYY9qDYTtzyFDHqepNAAB6FRRXjFtceJ9Z1XWILTVUtY7&#10;K5ZFV4I3+Uu4UAiPPAXvQAAez0Vx2jaf4htbln1HVIr2HyyojWFYyHyMNkKOgyMe9cTp8/ifW77V&#10;ktdXS2SzuniVHt43BUu+0ZCZ4C45yaAAD2eivPPDut6jJqV3o2qiI3VsgkWaIYWVDt5I4GcMpGAO&#10;DgjIr0OgAAKK8YtPGNzL4nKs5/syaZ7KE7Rs81AuHD4zlmxkE4CuK9noAACivFNJ8aXUGsXdtqb7&#10;rR7uaCGcoqiB1chUZlABUrjOeV69M17X1oAACiuB0jU7258Ta1ZyzF4LZYTDHtUbNwXPIUMc+5NQ&#10;654kvEv10jRoFub4jdI7/wCqt1Iz83IGcEE5OBkdScUAAHolFeXjRfGZHmHX4Vk6+WIFMWfTPljj&#10;/gFdFpc2upZ3o1ZYBNCG8maDG2VfLJ347EN22r9KAADrqK8S0E+LtesFvItbjhUu6bXt4ycp3yse&#10;Oa9K0S01i0SYanfJfMzKYikYj2ADkHCjOTQAAdHRRRQAAFFFFAAAUUUUAABRRRQAAFFFFAAAUUUU&#10;AABXB+O/+RbvfrB/6PSu8rhPHf8AyLd79YP/AEelAAAeB0Q+G7AlVPE3UD/nvJXcBEHIVR+Ar580&#10;Dw54ivtLt7iz1lrWB9+yES3C7MSMDwny8kE8etdzonh3xDYajDcXmsNdwIH3wmW4bduQgcP8vBIP&#10;NAAB6T5af3F/IV4b4nVR420cAAD/AEPjAx/x8PXu1eF+KP8Akd9H/wC3L/0oegAA9w8uP+4v5CvL&#10;/iUMaHD/ANfcX/ouWvVK8s+JX/IEh/6/Iv8A0XLQAAdl4c/5Aemf9ekH/osV0NeDaZ4c8V3Fhay2&#10;+t+TDJDG0UfnXA8tCoKrhVwMDjjitL/hFvGf/Qwf+R7r/wCIoAAKOm/8lFu/rP8A+iFq18T+Y9KH&#10;rJcfyjrB8MW91aeNXhu5vtE8aziWXLNvbygc5bDHjHWt/wCJ33NJ/wCus/8AKKgAAyLK6vPAOqm1&#10;uS82nXJ3K4HGOP3qjtInAlTuOR2r3yKWOeNJYnV0dQyMpyrKeQQR2NY+r6Pa65YNa3A6gGOQffic&#10;Dh1+ncdCODXknh/WLrwlqDaJqxxblv3Mpzsj3Hh1J/5Yv3/uNn3oAALfjD/kbdA+tv8A+lRrqfiF&#10;/wAi7N/12t//AEYK5bxgc+LdAPbNv/6VGup+IX/Iuzf9drf/ANGCgAA0fB7BPDWnsxwFhYk+gDvk&#10;15ZYW0vj3Xp7m5Z1sbb7qA4xGSfLiX0MmC0jDn9K9D0FHfwVEqZ3tY3IXHXcfMx+tc38LpI/seoR&#10;8bxNE59drR4H6q1AAB61aWNpYRCK1gigQdFjUL+eOSfc81Wv9I07VIyl3awzg92Ubx/uuMOp+hFa&#10;1FAABxniO3jtPC17bx52Q2flpk5O1AAMnvwKxvh0M+H8Hn/SZ/8A2Wui8W/8i9qf/Xu/9K574c/8&#10;i+P+vmf/ANloAAPR/Lj/ALi/kK8N8GKp8V60CAR/pXbj/j7Fe7V4X4L/AORs1v8A7ev/AErFAAB7&#10;h5aDoq/kK4Lxj4ZGuWvn24AvbcExHp5q9TET+qHs31r0GigAA8MsviCbbRZY7pWbUoP3MYcEeb1A&#10;kk9DHj94DyTjHXjW8E+Hpdza5qW57q4y8Ik+8qv1mYHo7j7o/hT61zevWds3juziMKFJ3tXlTHyy&#10;MS2Sw752jPr3r6BoAACvOvH3/IIi/wCvqP8A9Akr0WvOvH3/ACCIv+vqP/0CSs6nwS9AqfBL0PTy&#10;v/f8N/18QZX/AL/hv+viPItC/wCQxp3/AF9Q/wDoYr6ir5d0L/kMad/19Q/+hivqKscPtL1DD7S9&#10;T2eJP49D/r2//Sg4k/j0P+vb/wDSgooorqA+TAK4fxt/yApv+ukP/owV3FcN42/5AU3/AF1h/wDR&#10;gqKnwS9GFT4JejO/L/8AfcN/19h+YZf/AL7hv+vsPzPCLH/j8tf+u8P/AKMWvrCvk+x/4/LX/rvD&#10;/wCjFr6wrnw+0vkGH2l8j6HiX+Jhv8M/zQcS/wATDf4Z/mhjusaM7EKqgsxPQADJNfLWrX7anf3F&#10;0c4kc7B6RjhB/wB8gfjXtXjbUvsemfZ0OJLs+X7iMcyH8eF/4FXiWmWL6lfW9qn/AC1cBj/dQcu3&#10;4KDTxD0S+ZnW96ol6IXDdK9WvV/ljGC9ZO7/ACPRyVLDZbUrPq6lT5QVl+TNW18L6zeQR3ENtujk&#10;G5CZIlyPXDOD9Ktf8Idr3/PoP+/0P/xdfREcaQxpGg2qihVA7BRgD8qkrP2U30/I9I755zgISlGV&#10;bWLafuTeq0f2T8xbcm293q/mfOf/AAh2vf8APoP+/wBD/wDF00+D9eUE/ZBwM8Swk/gA9fR1Fed7&#10;Gp2/FHon6Z/beXf8/n/4BP8A+RPzI+Ro5HhkSRCVdGDKe6spyD+Br6l0q/TU7C3ulx+8QFh/dccM&#10;v4MCK8I8XaZ/ZuqyFRiK5zNH6Ak/Ov4Nz9CK6fwDqe2SfTnPD5mh/wB4cOo+ow34GuPDvVr5kR9y&#10;tbza+8+44kpXp0Kq6SlB+kldfkzpxX+2ZIp7tU4T+cNJfqeyUUUV3gfnwBXlHxD/ANRYf9dJf/QV&#10;r1evKPiH/qLD/rpL/wCgrWVX+HL+uoVf4cv66nsZP/yMcP6y/wDSJBk//Ixw/rL/ANIkcL4S/wCQ&#10;9ZfWT/0U9fSNfN3hL/kPWX1k/wDRT19I1nh/hfqGH+F+p6HEf+90/wDr0v8A0qQcR/73T/69L/0q&#10;QUUUV0gfLgUr/wD48rr/AK4S/wDoBr5OHQV9Y3//AB5XX/XCX/0A18nDoK48RvH0YYjePoz7jhn4&#10;MR/ip/kw4Z+DEf4qf5M+odA/5A2n/wDXtF/6CK3awtA/5A2n/wDXtF/6CK3a6o/CvRBH4V6I+OxH&#10;8et/18n/AOlMMR/Hrf8AXyf/AKUwoooqgMACiiigAAKKKz73UbLTo/Nu7iK3X1kYDP8Aujqx9gCa&#10;AADI1Twxo+sZNzaoJD/y2i/dy/8AfS/e/wCBBhXkuq/Da7g3SafcpcKOfLmxFIPo/wDqz9Tsrd1X&#10;4lWsWU023a4b/nrNmOL6hP8AWN+OyvNptR8S+K5DEpublc8xQKY7df8Af24T8ZGNAAA6w8Wa9och&#10;g8/zljO1oZyJ0GOyurFh/wABfFesaR8RNNvWSK7jks5WIUHmWFmPHDKN4yfVce9ctpXw0uJNr6lc&#10;rAv/ADxgw7/QyEbF/wCAhvrXrWl+HdJ0cD7Laxq4/wCWrfvJj/wN8kfRcD2oAAOirynx7/rtA/7C&#10;C/zSvVq8x8b21xcTaGYYZZdl+rP5aM+xcpy20HA9zQAAJ4x/5Cvhj/sIf+zQ1T1zT7nwzfnXtLTd&#10;A5/4mFovClSeZVA6epP8Dc9Ca0/FtvPNqfhxo4pJFjvt0hRGYIu6LlyAQo4PJr0ZlDAqwBBBBBGQ&#10;QeoI9KAADyPxpqNtqvhq0u7Vw8cl5b49VO2TKsOzKeCK9dHQfSvnrxR4YvtLcrpyTTafdTpKbeNW&#10;k8iZM4+UAkLgna3p8rdBX0KOg+lAAB5VH/yUKb/sHj+SV3uuPJHpGoNFnetrcFcdciNuRXFR21x/&#10;wnk0/ky+SbEL5uxvL3YTjfjbn2zXpjKGUqwBBBBB6EHtQAAcD4AjhTw5amPGXeZpMdd/mMOf+AhR&#10;9K9Arx2O01rwXcz/AGK1fU9LmcyCGMkzW5PoACeBxnBDADODV9/G15cqY9P0LUZJzwPOjKRofViM&#10;5A9yv1oAAIFAi+IbCDjzLLNwB0zs7+/EZqTQP+Rz8Q/7kf8A7JWx4X0C6sJLnUtScS6hef6zBysS&#10;ZzsBHGeBnHAAAHSuPF9daH4p1m6OmX93HPsRDBCxHAQ53EYI7cGgAA9urwbSp9dh1zxD/ZNrbXOb&#10;w+d577NuJJdu394mc/Nnr0rvNO8WSX95DbHR9TtxKSPNli2xphScsccdMfU1xWn6ndaBrOuu2laj&#10;dLdXbFGhhbbhHk5yVwQd3BFAAB6Lo1z4kmnkGq2VnbRCPKNBJvYybhwR5r8bc9q8s0i812zv/EDa&#10;VYw3g+2yGbe2GUh5doRRIhbIzwMnivTNI8TPqt39nOlahaDYz+bPHtj+XHy5x1OeKxvBttPBqHiJ&#10;pYZYhJe7oy6Mgcb5uVLAbhyORQAAUPA6jUbu/wBYublZb6Q+TJAEKfZlBGAVbnnYAuOAFwSTmuq8&#10;Yat/ZGi3EitiWYeRD675AcsP91dzfUVzmu2N1oWswa7p0Ek0cx8rULeFSzOG/wCWgRQeTjJOPvgE&#10;9TS3sEniTxNZxvBL/Z9hF57GWJ1jmlcAhfnUBuqhl/2WBoAAOMuZvDv/AAiUVhFqEP2yAC6UhZAT&#10;c/edQ2zuCUBzjha9i8NasNa0i2uif3m3y5h6Spw3/fX3h7EVc/sTSP8AoHWP/gND/wDEVxGiWs+g&#10;eI76wWGX7Dej7TbuqMYopOcxlgNq8blwT0VaAADI8OaXa6zD4ktLlco+pSEEfejcFtroezD9eh4r&#10;R8P6rdaJejw/q7cjiwuj92aP+GMk/kueQfkParvgu3ngm1wyxSxb9RkZN6Mm9ct8y7gMj3HFdH4h&#10;0C31+yML/u5Uy9vMPvRP/Paf4h+PUCgAA5TQv+Rx8Rf7lv8A+grVbwNiXUPEM8o/0g3hVifvBN8n&#10;H0yP/HRVbwVa6rDrWqvqUUwlMUSNK6nZKUO0FXxtfKgHI69TWhq2karpGrPrWixi4E4/0yzzjzPV&#10;0Hcnrx8wbJAIJFAAB6nVO9/49Lj/AK4yf+gGvOh47cDa2hasJv8AnmIiRn/ewD/45W9pl9q+pWeo&#10;S39h9hUoRaxHJlK7G3F/4sk4x8q/SgAA818IXXiiHSFXTLGyuLfzZDvmk2vv43DHmpwO3Feu6LNr&#10;M0Mp1a2t7aQPiNYH3qybRyTvfnORXk/hfXrrQdMWzl0XVZmEkj7kgYLh8cfMoPFepaHrbayJy1he&#10;WPlbP+PlNnmbt33fXGOfrQAAdNRRRQAAFFFFAAAUUUUAABRRRQAAFFFFAAAUUUUAABXB+PP+Rbvf&#10;rB/6PSu8qpd2dtfwNb3MSzRPjcjfdOCCM/QgGgAA8k8LeLtE0zRLS1urlo5YxJvXyZWxuldhyqEH&#10;gjvXZ2vjPQb24itobpmlmcIi+TMMsegyUAH41P8A8Ij4d/6Blt/3yf8AGp4PDGh2s0c0On28ckbB&#10;0dQcqw6Ec0AAHS14X4o/5HfR/wDty/8ASh690rJuNH066u4rya1ikuItvlysDuTYdy457E5FAABr&#10;V5Z8Sv8AkCQ/9fkX/ouWvU6z77TrPU4hDeQJcRhg4VxkBgCAfrgmgAAzvDn/ACA9M/69IP8A0WK6&#10;GoYIIraKOGFBHHGoREHRVUYAH0FTUAAHhWm/8lFu/rP/AOiFq38T/uaT/wBdZ/5RV6mmj6dHetfp&#10;axLdNndMAd53DB5z3HFPv9K0/VPL+2W0dx5RJj3jO0tjOOe+BQAAaS/dH0Fcp4m8OweIbMxnCXEe&#10;TbzY+6391u5Rv4h26jpXW0UAAHyhbyagNc0mzv8AcJLG5t7dQ/3lTzwwUt/Eoz8h/u47V7X8Qf8A&#10;kXZv+u1v/wCjBXW3Gj6bd3Ud3PawyTxbSkpX512HK8j0PTNWr2xtdRgMF1Ck8RIJR+hKnIP4GgAA&#10;5vwZ/wAi5pv/AFyb/wBGPXmeqWOoeCtYfVLCPzbGYnzEGdiBzlopMfdAbmJ+g6H390tbWCygS3t4&#10;1iijGERfuqM54/GrBAYEEAg8EHkEUAAHndn8QNAuYw0s0lo+OUljdsH2aNXUj8vpVXUPiLo1sh+y&#10;ia9k7BVMUefd5AD+SmukuPCXh+5cvJp1vuPUpui/SJlH6VZs/DeiWDB7fT7ZGHRiu9h9Gk3EfgaA&#10;ADD1e7kv/BtxdSoI3msfMZBkBSwBx83PHvVL4c/8gAf9fM//ALLXodxbw3cMkE6LLFINro3Rgexq&#10;CysLTTYfItIUgj3FtiDA3HqfxoAAL9eF+C/+Rs1v/t6/9KxXulZNrpGnWVxLc29rFFNNu8yRR8z7&#10;m3HPPduaAADWooooAAPCtc/5H/TfrafzevdayJdH06e8S+ktYnuY9uyYj512/dwc9s1r0AABXnXj&#10;7/kERf8AX1H/AOgSV6LWXqWmWurQCC6VnQOHAVmQ7gCBypB7ms6nwS9C2lJWZ6eV/wC/4b/r4jho&#10;1Z0KkKkHaUHeLtfX0PnHQv8AkMad/wBfUP8A6GK+oq5C28I6NazxTxQyB4nV0JlkIDKcjgtg119c&#10;2H2l6m8YKGx9PxJ/Hof9e3/6UeBisZXxsoyrSUnFWVoqOl79AoooqwOIArh/G3/ICm/66Q/+jBXc&#10;Vnahp9tqdu1tcqWjYqxAYqcqcjleetRU+CXoymrq3c78v/33Df8AX2H5nJSqSo1IVIaSg1KPXVHz&#10;BY/8ftr/ANd4f/Ri19YVxcfg3RIpEkWGUMjKy/vpOqnI/i9a7Jl3KV5GQRkHB59D61y4faXyOiMI&#10;wvbqfWcS/wATDf4Z/mj53FY7EYyUJVpRk4X5bRS39D5y8V6l/aWrSlTmKD9xH6Hafnb8Xz+AFdj4&#10;A03/AF+oOP8AphD+hkYfov4Gun/4QrQv+eMv/f8Al/8Aiq6uzs4LC3jtrddkcYwoyT1OTknkkk5J&#10;rjh71a/m2dcacYO6Ps8Z/seSxp7N06dP5y1l+p8hisyxWMgoVpJxT5klFR1tboXKKKK0A80Aoooo&#10;AAOJ8YaZ/aGlO6LmW1zMnqVA/eL+K8/VRXgtjdyWF1BdR/ehdXHuB1X6MMg/Wvq8gEYPNcUfBWhE&#10;k+RIMkniaQAfT5q4a3uzT9PwOuUIz3Pv8ikq+AqUH9mU4f8Abs1f/M+PwmOxGC5/YyUee3NeKltt&#10;v6nXW1xHdQRTxnKSorqfZhmrFUbGxg063S2gDCNM7QzFyMnOMtk4yavVe4krKxxSi4ScXvFtP1Wh&#10;VSpKrOU5W5pNydlZXe+gV5R8Q/8AUWH/AF0l/wDQVr1esXVNGstYWNbtGcRElNrsmCwwfukZrOr/&#10;AA5f11LaUlZnqZP/AMjHD+sv/SJHnUK9TDVY1abSlHZtX3VtmeEeEv8AkPWX1k/9FPX0jXK2XhbS&#10;dPuY7mCKRZI87SZXYcgqeCcdDXVVhh/hfqbRioKyPoeI/wDe6f8A16X/AKVI8LFYutjJqdZqUkuV&#10;WSjpe/T1CiiirA5AKV//AMeV1/1wl/8AQDXycOgr66kjWWN42+66lW7cMMGuL/4QnQv+eEv/AH+l&#10;/wDiq48RvH5nRKEZ7n3HDXwYn/FD8mfL4TMMTglJUZKPO03eKlt6njEOv6vBGkUV7MiIoVFG3CqO&#10;gHy9ql/4SXXP+ghP/wCO/wDxNex/8IToX/PCX/v9J/8AFUf8IToX/PCX/v8AS/8AxVcHtJ/zM7PY&#10;0+z+8/RnleAk23h6bbbbeurfzPh/7dzD/n5D/wAFx/yPHP8AhJdc/wCghP8A+O//ABNW7LxFrUl3&#10;bI1/OVaaJWB24ILgEfd7ivWP+EJ0L/njL/3+l/8Aiqki8HaJDIkiwyBkZXX99IeVOR/F61yKpO/x&#10;M7PYw7P7z7OeV4BQk1hqekZd+3qfFvPMwaadSGqt/Dj1+R2dFFFbAeEB5L498Q6lo7WsFlIsPnpI&#10;zybQ0g2lQApbIHXrjPvXjFhZ3PiG92y30KSN1lvJzls9k3ZLH/ZFfUeraDputoq3sAkKAhJASkke&#10;eu1lP6HI9q8f1X4aXMe59NuVnX/njPhJPoJB8jfiEoAAOu0r4eaTZ7Xu2e/k64f5IfwjU5P/AAJi&#10;PavSoYIbeMRwxpEi9ERQij6BQBXy5Dq/ifwrIIZDcQqDxDcqZIW/3CeMf9c3Fel6V8SbGfamoQPa&#10;N08yPMsP1IH7xfyb60AAHr1FUrS9tL+IS2s8U6H+KNgw+hx0Pseau0AABRRXC6l4nmstSfT4NOlv&#10;HVFf92/zEEZPyCNjx60CegDO6orzlvF15AN1zod9DGOr8nA/GJR+ZFddper2WsQmW1k3Y4dCNsiE&#10;9mX37EZB7GmK4h2NiiuavNbFpq9npvkF/tS7vN342fe/h2nP3fUVDrPiGPS5orWK3lvLqUbkgi6h&#10;eeWOGPODgAHp2piuIZ1dFcRp/iO5mvYrO90y4snm3eU5O5GKqWIyVXsD0zXTahqNrplu1xdSCNBw&#10;O7Meyqo5JPpTFcQzRorzceLb66+ex0S7uIu0jEru+m1GH5Ma1dM8TrfXa2VxZXNlcMGKrIPlO0En&#10;khT0H93HvTJuIdjs6K4XUfE89pqcmnwabLeSIiv+7kwSGUE/L5bdM+tTad4piu7sWV1az6fcN9xJ&#10;hw/sDhTk9srg9jVE3EOx2lFZWq3/APZdhPd+X5vkgHZu27ssF64OOvpVFtaC6J/avk/8sRN5W/1x&#10;8u/b+uKoVxDOjornNC1231y3MkY8uRDiSEncyehzgZVh0OPUVrX17Bp9tJcztsjjGT6k9lUd2J4A&#10;piuIC7RXL+H9dGvQzSiAweVIEwX35yuc8KuKfomtjWftf7gw/ZpvK+/v39efurjp05piuAzpaK43&#10;SvFFtqN9PYvH9nljd1jy4YTbGIOOBhuM7eeK7KmJO4gCiucOtD+2xpXk9YPO83f/AOO7Nv65ro6Y&#10;gAKK4/TPE1vqWp3NgqbfK3eVJuyJthw2BgY9Rycjmumu5nt7aaWOJp2jRmWJfvSEDIUcHk/Q0xXA&#10;ZaorziXxZqMMbSSaDeRogyzMzBVHqSYeBTYfF2oXEayw6Ddyo33XRmZW5xwRDg0yb+Qh2PSaK43U&#10;PEUmnabaXktk6vcOEaBn2NESGPJKc9OmB1rr2dUQu7BVUFmYnAAHJJJ6AVQhAPorzyXxiJpmi0uw&#10;udR29XUFY/wwjHHuQtNTxibeRY9U026sAxwJCC6fqinHrt3fSmTcB2PRaKiiljnjWSN1dHAZWU5V&#10;gehBFclovii21e4mtjH9nmQtsVnDCVVOCVOF5HdfTmqFcQHZUUVzkesh9bl0rySPLhE3m7+uQvy7&#10;Nv8Atdc9qYgA6OiiimAAFFFFAAAUUUUAABRRRQAAFFFFAAAUUUUAABRRWbqlw9pp15cJ96G3mkX/&#10;AHkQkfqKAACC51vSrObybi+tYZP7jyorD6gnj8cVrqyuoZSGBAIIOQQehBHUV454Y8I6Tqmix3l8&#10;klxcXnmSPKZHDKS7D5cNjPGSWByfatnwDLKlpf2DuZFsL2WGJj/c9PpkE47ZoAAPTKxtY1NdIsnu&#10;2jaUKyLsUhSd7Bep+tbNcT40/wCQHN/10g/9GrQJ7AA7/hJngeP7fpt5YxSOEEz7HjVm6b9hyo96&#10;2odUWbVLnTxGwaCKOUyZG1g/YDrxXK3trr2uwpZ3FrbWNuXjaWQT+c5VDnaiqOCff86t2Ix4r1Ie&#10;lnbD+VFxDA7mubn1+2t9Xg0tgd8qZ8zI2oxyUQjrlgOPqPWt6eZLeKSaQ7UjRnY+iqMmvCzf6dd6&#10;fe3Mtz5eoz3P2uEbJCYjCcQxhghH3cjrjkZ6UxMQ0e8k45Nca3ibz5HTTbC51ERna8qFY4Mjssj8&#10;N+AqtqeqNfeE572DhpLcBsdUJYJKPw+b8K6fSYYYNOtEgAEYhjK475UHd9WJyfemAhlPTtYe8leC&#10;axurKVEMmJQCjKCB8kinDcmsS28T3d5H5tvot3NGSyh1kiwSpweuO9d03Q/Q15P4audci0xFs7C2&#10;ni8ybDvceWxPmHI24PQ8UXBgB6jayvPBHJJE0DuoLROQWQ/3SRxn6VQ1TVrXSYlecsWc7Yooxull&#10;b+6i9/c9K0bdpnhjadFjlKgyIrblVscgN3APeuKAWbxgwn58iwVrYHplnw7L78kUxMQyZvEd9Evm&#10;zaHfxw9S4aN3VfVohhh7810MWp21xYNfW7edEI3k44PyAkqc/dbjBBrVrzKwCwzeKYIeLdAWUD7q&#10;yPC/mBew5HI9qLgwA07fxLfXUKTQ6JeSRyDKOJYcEevJruRyB2rzHQJPEY0mzFrDprQ+WPLMrzCQ&#10;rk/eC8Z+lenDOOetCBAAtFFFMBAFFFFAAB5n4v8AG8Ph0i1t0W4vGXdtY/u4VPRpMcknqEBBxySO&#10;M+EzeNPFN/ISt7Ov+xboqBR/wBd35k1nTn+2/EzC5cqLvUBG7d0RptgAz/dXAH0r7EsbC002BLe0&#10;gjgjUABUAGfdj1Y+pOSaAAD5TsvH3iXT5PnujcgfeiuUDZ/4EAsg/wC+q+k/DOuf8JDpcd75PkEs&#10;8bJu3DcnUqcDg9sjNXdU0PTNZiMd7axTZHD4xKnukgw6n6HHrVXw7oa+H7E2SSmZBNLIjMMNtcgh&#10;WxwSOhIwD1wKAADh/iJr+qaGunGwuPI843Ak/dxvu2CPb/rEbGMnpXjv/CwPFH/QQ/8AIFt/8ar0&#10;T4t/c0n/AHrr+UNaHwsghl0e8LxxuReNyyqx/wBTF6igAA8uX4heKFOftyt7Nb2+P0iFd3oXxRdp&#10;Uh1eGMIxx9pgDDZ7yRktkepQgj+6a9zk0+ymUpJa27qeqtFGwP4Fa+ZPiH4btdDvLeezTyoLsSfu&#10;h92OSPbu2+isGBA7HOOKAAD6mR0lRXRg6uAyspyrKRkEEcEEdDXzd4t8Y6/pmvX1pa3nlQxNGETy&#10;YGxmJGPLRljyT1Nd98MtQkvNCaCQljaTtEhPP7tgHUfgSwHsBXiHjv8A5GjU/wDfi/8AREdAABN/&#10;wsDxR/0EP/IFt/8AGqP+FgeKP+gh/wCQLb/41X01oVrbto2mkwwkmztiSY1yf3K+1bf2S1/54Q/9&#10;+0/woAAPnjwh4x1/VNfsrS6vPNhkMu9PJgXO2F2HKRhuoB4Ne2eJry40/Q7+6tn8uWKEtG+Fbacj&#10;nDAqfxFbq28CNuWKJSOhCKD+YFct4z/5FrVP+uB/9CWgAA+cf+FgeKf+gh/5Atv/AI1R/wALA8Uf&#10;9BD/AMgW3/xqrvw3RJPEcauquPIn4YAj7o7Gvqj7Ja/88If+/af4UAAHyV/wsDxT/wBBD/yBbf8A&#10;xqvf/Amq3us6Kbm9l86X7RKm7aifKoXAwiqO/pXbfZLX/nhD/wB+0/wqdI0jGEVUHXCgAfkKAAB9&#10;cR4i8Y6X4cGyUme5IyttERvwehkY8Rj68nsDUfjPxKPDmnbo9purgmO3U8gEfelI7hARx3YgdK+a&#10;dD0PUfFmpOquxJPmXVzJlggY/eb+87c7Vzz7AGgAA6bUPiXr92x+zmGxTsI0Ej493lDZPuqrXPf8&#10;JX4ob5/7RvvqD8v5BdtfTGjeDdE0ZF8u1SeUD5p5wJZCfUbhtT6IBXZBQBgAAemOKAAD5MsviL4k&#10;tCN9xFdqP4Z4l/8AQo/Lf9a9k8LePYfENyLKS0e3uCjOCrCSFgnJ5O1lPoMH612l/oGkaopW7sbe&#10;XP8AFsCyD6SJhx+BrjtJ8CW+ha3HqFlO/k+XKjQS/Myl1wCkgxkezDPuaAADttauJbTSdQuIW2SQ&#10;2s8kbYB2ukbFTggg4I7jFeD+D/GGv6pr1naXd55sMnm708mBc7YXYcpGGHIB4Ne4eI/+QFqv/Xlc&#10;/wDopq+X/AH/ACNGn/8Abf8A9J5KAAD7AooooAACvnTxp4v13SdeubSzu/KhRYSqeVC2C0SseXjZ&#10;uST3r6Lr5H+Iv/I0Xn+5bf8AohKAAD6b0C6mvdG0+5nbfLNbQySNgDczICThQAOfQVu1zHhX/kXt&#10;J/684P8A0AV09AAAUUhIAyeAK4fVfG2iaXuXz/tUo/5ZW+JMH/afIjX/AL6z7UAAHZTwQ3MZimij&#10;mRuqSKHU/UMCK8j8R+DvDcEZn+1rpDHkAtviY+0LHf8AhGfwrkNT+IOsX7GKyRbJW4AjHm3Df8DI&#10;wD/uID71UsfBfiDWpPPut1uH5M14zGVvohzIf+BbRQAAcTHcTadcs9ndOpUkLNCXi3j1wcNg+jCv&#10;YvDHi/xDeyJC9g2pR5CtPGvksg9XfAhOPT5Sa6nSvh/o1hte4DX8g7zcRA+0S8f99lq9EjjSJAka&#10;KirwFUBVA9gOBQAASV5mv/I8v/16f+01r0yvMQwXxy5JAH2QdeP+Wa0mDGB6dXlV/CmheKLCa2Aj&#10;jv8A93NGvCklgpOBx1ZW+oPrXpU15a26F5Z4Y1HUs6gfqa8zjlPijxFBcQBvsWnciQggSSZ3DGf7&#10;zYwOu1cnrQwYIC3rP/I3aN/1zP8AOWm66t3outJrccJubdohDOB96MdM+wPBDdM5Bxmnaz/yN2jf&#10;9cz/ADlruxqFo11JZGRRMiqxjbALK44K5+8Oxx070v8AMEAFbTNXsNZi8y2kDlcFkYYkjPup6ezD&#10;IPY1w15ENd8WC0n+a2sYt5j/AIXbCk5HuzKD6hcVDqNrbaV4m0x9PKxyXMm24gj+6EJALbR90MCT&#10;jplciptXL+H/ABFHqxRmtbpBDOVGdjYAP4/KrD1wQKHqL/MBnqQAUAAAADAA4AHoKaUVirFVJXO0&#10;kAlcjBwe2RxxVa2vLW8jEkE0cqEZyjA/n3B9jzUDapYrcx2v2iNp5SQsanc3Clju252jA/ixVgSB&#10;5vc6ha6b4yuJ7qTyo/syru2s3JjTAwoJ7U29vE8Ta3po05JHS0kEk1wUKKF3q2MnBx8vGcZJ4FW/&#10;IhuPG1wk0ccq/ZQdrqrrny4+cMCKZqto/hW9j1SwUi0kYJd26/cGf4lHQA/w/wB1uOhxUeXmH+ZQ&#10;jq/Fn/IBv/8AcT/0YlYMn/IkD/ryT+YrX8Szx3Phu7miYOkkUbow6EGRCKyJP+RIH/Xkn8xTf6B/&#10;kAHN29jc6Xp2na7p4yywgXkPOJY9xy+Pp970wG7GtWIy+NL9ZGV4tMtCDsbgzy4zg449jj7q+7V2&#10;HhgBtBsAQCDDgg9Dya3ra1gs4Vht41ijXO1FGAMnJ/Wl5FIZJ534DAEGogcAXZAHp8tL4H/5i3/X&#10;2f8A2ajwJ/qdS/6+z/6DR4H/AOYt/wBfZ/8AZqS6Aug+4dzmLDRDqw1eSBjFd218728gOOdzHYT2&#10;yRwex9q9C8Oa9/aaNbXQ8q+t/lmjI2l9vG8D6/eHY+xrJ8G/67Wv+v5v5vVnxHok0jrqum5jvbf5&#10;iF/5bqvbHdgOMfxL8vpSQ+gB1Kx/5Hdf+vH+hroPEupf2XpU8qnEjjyYvXe/GR/ujLfhXB6Lqg1f&#10;xRDdbDGxsmSRewkUfNj29M8+tXNbil8R69HpsMvlR2UZklkA3bZDjtkZI+VRzx81HcXT5gMyrrSJ&#10;PD1hpOqRKfPt2Bux3YSnOG+gPlH617LBNHcwxzRnckiK6n1VhkV57N4S1K4jaKXXrqVGGGR0ZlYe&#10;4M1T+DrqSOK50q44msJGUD1jLHp7Bunsy00GzEB0PiP/AJAmof8AXvJ/Kq3hP/kA2P8AuP8A+jHq&#10;z4j/AOQJqH/XvJ/Kq3hP/kA2P+4//ox6fUOoAc/4+/48LP8A6+1/9Aen+NriX7LZ2MR2/bZgjH/Z&#10;Xb8p9izKT9KZ4+/48LP/AK+1/wDQHq74x0+e7sIbm3BaWykEwAGSU43EDuVIVsegNJ9Q7gB11hY2&#10;+m20dtboFRBj3Y92Y92PUmn3lnBfwPb3CCSNxgg/zHoR2PasnRtestYt0eORFlwPMhLAOjd8A8lf&#10;RhxipdV1uy0iBpJpVLgHZEGBkkPYAdQPVjwKoVxDOS8FSywnUdMkYuLOciM+xZlI+mV3Y9Sa5HSt&#10;EfUrO9ubVjFe2t67QuDjcAAdmexzyp9eDwa7fwbZXCQXWoXK7ZL+XzACMHZljnH+0zEj2xUPgb/j&#10;31H/AK/X/wDQRU9h9hiNrw7rw1eFo5h5V5B8s8RG05HG8A9ieo/hPHpWNb/8jtd/9eS/yiqTxFo0&#10;8cy6xpnyXcHzSoo/16DrwOrY4YfxL7gVh+H9SXVvE8t2qFN9iAyn+F18oMAe4z0PpR2F1AD16iii&#10;rAQBRRRQAAFFFFAAAUUUUAABRRRQAAc9qeq3NhKiQ6bd3oZNxeHG1TnG05796yP+Ej1D/oAal/47&#10;Xau6xqzuwVVBLMxwAB1JJ4Arzya6u/FMr21iz22nKds93jD3HrHDn+H1P5+hV/IGMDW0TxINanmi&#10;WzmhEK5Z2ZWUNuA2ZXjd1P0FdBqNs17Y3VsrBWngliDHopdCoJxzgZp1lY22nW6W9tGI407DqT3Z&#10;j1LHuTT7yF7m1nhjlaF5I3RZVzujZlIDjBByp5HIoWoxAeT2vhPxVZQJBb68kUUYwiKr7VGc8ZU9&#10;zUVr4N8TWRmNvrcUJncyylVf9456scqea0P+EL1n/oZr7/yL/wDJNIfB2vIN0Xia8Lj7u/zdv4/v&#10;2/kaAADf0LSfEFjdtJqOrC+hMTKIsEYclSG5UdACPxrY8QadNqunSWsLIrs8TAuSFwjhj0BPQelc&#10;94X1rUJrq70jVQv22zAYSLgCaI4+bgAZ5U5AGQ3TINeh0AACAYAHtXEXOm6zFrFzf2DWO2eKKIrc&#10;GXI2AdkHr713FFJjADhbuw8QanaSWl0+nxpLJEHaAzBvJDZkHzg5J+UDoOua7RIIo0VFRQqgKowO&#10;ABgCpqKQxiOW0/R3s5NRgbypLG6cyRxc7kMgxKhXGNh/hwazYdM13RwYdOuLW5tQT5cV4HDwg/wq&#10;8f3lHbP5V3dFTYoYjm9Pg1ozPNqFxbbTGVS3t0bYrEj52d/mJAGAOnNc9pum+JdKthbQNpTIGdgZ&#10;DOW+dix+6AO/pXotFLUYxFW0+0/Z4/tXledj955W7y85/h3fNjHrWLq+jHUHhubeY2t5b58mcDcM&#10;Hqki/wASH/GukopDADiWi8WSr5Jm0yAdDcRrK0mPVUb5Qa07XRY7DTLizhYvJMkvmTSfellkUje5&#10;5/LnAro6KQxiMbRbKTTtMtbWUqzwx7WKZKk5J4yAf0rZoooAACiiigAAKKKKAAD5D8b6DcaJrE0y&#10;qwt7qRp4JRnAZjuaPPZkbOB/dwa9N8LfEe3njjtNYYQTABVuv+WUvoZcf6tvVvuHr8tev3+n2mqW&#10;z2t3Ck8T9Vb17MpHKsOzAgivnHxJ8OL3Tt9xpu+9txkmLrcxD6D/AFoHqo3f7PegAA+m0dJFV0ZX&#10;VhlWUgqwPcEcEU+vjfw54u1Lw3MFRmmtt37y1kJ29eTH3jf3HBP3ga+tdL1K11eyhvLV98UoyM/e&#10;Ujgow7Mp4IoAAPF/i39zSf8Aeuv5Q1qfCplXR7zLAf6a3Ugf8sYqy/i39zSf966/lDXj2meHtZ1e&#10;J5rC0knjR9jMrxqA2AcfO6noRQAAfaklzbwqXkmijUdWd1VR9SSBXy/8Q/Edrrd7bwWbiWC0En70&#10;fdkkk27tnqqhQA3c5xxWKngTxTIQP7Oce7TQAfrLXe6H8LpvNSXV5kEakH7NAxZn9nkwAo9dmSex&#10;FAAB1fwwsJLXQ5J5AV+1ztIme8aAID+LBse1eKePP+Ro1L/fi/8AREdfYMUUcMaRxqqIihUVRhVV&#10;RgAAdAB0r4+8d/8AI0an/vxf+iI6AAD6e0K9tF0fTVNzACLO2BBlTIIhXr81bX2+z/5+bf8A7+p/&#10;8VXyVb+A/El1BFPFZq0cqJIh8+AZVwGU4MmRkHoan/4V54o/58U/8CLf/wCO0AAH1lHdW8zbY5op&#10;G64V1Y4+gNcv4z/5FrVP+uB/9CWvM/AvhLW9F1n7Ve2yxRfZ5U3CWF/mYrgYR2PY9q9M8Z/8i1qn&#10;/XA/+hLQAAfPnw4lji8RxtI6Rr5E/LMFH3R3JAr6m+32X/P1b/8Af2P/AOKr4k0vSrzWboWtnGJZ&#10;SrMFLKnC9eXIH6113/CvPFH/AD4p/wCBFv8A/HaAAD6u+32X/P1b/wDf1P8A4qrSOkihkZXU9GUg&#10;g/Qjivkf/hXnij/nyT/wIt//AI7X0b4Q0+60rQbO0ukEc0Xm71DK2N0zsOUJU8EdDQAAfPPxF1Fr&#10;3xFNFnKWiJAg7Zxvc/XcxB+gr3nwPpKaToNr8oEtyouZm7kyDKg/7qbRj1z618y+LAw8Raru6/a5&#10;j+BbI/TFfYelsr6dZMn3WtoCv0Ma4oAANKiiigAAKKKKAADn/Ef/ACAtV/68rn/0U1fLvgFgvifT&#10;yxAH7/knA/495PWvqLxH/wAgLVf+vK5/9FNXxfYWF1qdzHa2kfmzSbtiAqudqljyxC8AE8mgAA+6&#10;ftEH/PWP/vtf8aPtEP8Az1j/AO+1/wAa+Q/+EC8Uf9A1v+/1v/8AHaP+EC8Uf9A1v+/1v/8AHaAA&#10;D68+0Qf89Y/++1/xr5L+IbK3ie8KkMClvyCCP9QnpVf/AIQLxR/0DW/7/W//AMdrlNQ0670q5e1u&#10;4vJmQKWQsrY3KGHKFhyCO9AAB9j+Ff8AkXtJ/wCvO3/9AFdPXMeFf+Re0n/rzt//AEAV09AAB4/4&#10;9s9X1K5sbWwS5lRo5TKkZKw53KFMpyI/XG4/SsjSvhnI219Sugg/542/LfRpWGB/wFT9a9nvdRst&#10;NjWS7uIrdGbYrSNtBbBOB74BrNh8SaHcOI49Ss2ZuAPNUEn0GSOaAACXTNB0vSFxZ2scbd5CN8p+&#10;sjZb8M4rdqjeX9pp0XnXc8dvGWC75DtXcc4GfU4NZ9t4g0a8kEUGoWkjngIJV3MfQAnk/SgAA3qK&#10;KrXN1b2cZluJo4Ix1eR1RfzYigAAs1yWpeFdM1W6a6uPP8xgqnZJtXCjA42mpY/Ffh+aTy11O13E&#10;45faP++mAX9a6cMGAKkEEZBHII9QaVrjADhY/A+howYxzyY/heZsf+O7T+tdlb20FpEsMEaRRr0V&#10;AAB+Xf1PWqV/q+naWFN5dQ2+77odvmb3CjLEe4FPsNUsNTQvZ3MNwB97y2BK/wC8v3h+IpJWGMRD&#10;caRa3V/b38nmedbjbHhsJj5uq45+8ap6r4c03V3Es8bLKAB5sTbHwOgPUHHbIp0vibQ4ZHjk1G1R&#10;0Yo6mQAqynBB9watWWt6XqMpitLyC4cLvKxuGIUEDOPTJFKwxiKGleGdN0iUzQrJJKQR5szb2UHr&#10;twABnucZ966KaCK5jaKaNZUcYZHAZSPcGiaeG3jMk0iRIvV3YIo+pYgVzY8W+Hi+z+07XPT72F/7&#10;6I2/rSsMAMyXwNozuWT7TBn+GOX5f/H1c/rWtpnhnStKkEsEJMoziWRi7jIwcdFGR6DNbbXtqts1&#10;0Z4vIVS7ShwYwo6ncCRin21zBeQpPBIssUgyjocqwzjg/WlZDHcRnrpFquptqY8zz2j8s/N8m3AH&#10;3cdeB3rRubeK7gkgmUPHIpR1PcH+voexpLm5gs4XnuJFhiQAu7nCqCccn6ms2413SbWOCSa9t4ku&#10;F3wszgCRePmX1HI/OgAArx+H7OLTZNNDXDW8nZpMsvzBsI23gZGcfWrZ0m1bTf7NPmeR5Yi+98+0&#10;f7WOv4Vn/wDCVeH/APoJ2f8A38FXLTXtIv5hBbX1vPKwJCI4LEKMk49hSsMYi/ZWcWn2sVtDu8uJ&#10;dq7jlsZzyau1QtdQs71pktp45mgfZKEbJjbn5W9Dwfyqee4gtYzLPLHDGvV5GCKPxYgUAAGdpekW&#10;ukLMtt5mJpPMfe275vbgYFGmaPa6T5/2fzP38nmPvbd83PTgYHNZ6eK/D8knlrqdruzjl9q/99MA&#10;v6106urqGVgykZDKQQR6gjg0rDADJ07SbXTGuWg8zNzIZZN7bvmOenAwOelbFUDqFmLsWRuIhclN&#10;4hLDzCvqF7jg/lV+gAAwItCsINSbUY0ZJnDBgrYjO77zbMdT3PrzUun6PaaZJcyw+Y0ly++V5G3s&#10;Tkng4GBknirk9/aW08EE08cctwSIY2OGkIxkKO/UVepWGMQVijR7RdTOpL5izsnlttbCOMY+Zccn&#10;gd+wraooAAKl5ax31tLbS7tkqFG2nBwfQ9qZYWUOnWsVrDu8uIELuO5uSTyfqavUUAAGNqukWusR&#10;RxXPmbY5BIuxtp3AEc8HjmtmiigAA46+8IaPfSGUxPA5OS0DeXk+u3BXPuAKbZeDtGs5BL5T3Djk&#10;Gd94B9doCqfxBrs6KVkMdxBWPpmk2ukpMlv5mJpDK29t3zH04GBWxRQAAFYFtoVhZ6hLfwo0csqs&#10;rKG/d/MQWITHBJGTW/RQAAFFFFAAAUUUUAABRRRQAAFFFFAAAUUUUAAHE+JNH1PWPKit7mGK3AzJ&#10;E+8eY+eN2xTlQO2etQRWPim3jWKK60mNEGFRYHAUegG2revXt41xa6VYP5U93ud5v+eECfeYf7R5&#10;A+nHNUv+EJsdu43d+Z+vn+d8271xj17Z/Gp1DcYG7pkWuRzMdQuLOaLZ8qwIysHyOSWA4xmuirjN&#10;CvLyK6udJv5POmtlWSKfvNA3ALf7SnAP/wBauovIXubWeFJWhaWJ0WVc7oyykBxgg5U8jkVQkIC3&#10;RXk//CF6wP8AmZ77/wAi/wDyTUK+Dr+5yh8UXkq9HVS7cen/AB8kfmKYABPYyJf+O7ya3IeO3shD&#10;K68qZMqMZ7kHj/gJr1euf0PQbLQLYwWqsSxDSyvgySt6sQAMDsoGBXQUAABRRRQAAFFFFAAAUUUU&#10;AAHn+sajqN/qq6JpcotmWITXl2V3GCNvupGp43tkc+4xjmmP4TvI08y11/VluByHmlEsLN6NERja&#10;fx/Gqfnpofi+6kuyI4NVgh8iduEEsICmNmPC568+q16PNcQW8TTTSxxxqNxdmAUD1yeKAADjNH1q&#10;6v7DUYLxRFf6eJIp9nCsdjFJU9A2D07jIri7G21E+GV1tdc1GO4SGWYrLMJLdjG7AIUcfxbQOSeT&#10;WzoOdQl8R6yqstvdgxW2RjzEgiZTJg9jx+ORXJ6f4Va+8M2d/bSTTTqGmNnNIz2k4jlb92IgRtLA&#10;cYPJ+tAAB6bPqNxd+Epb/wCaCaTT2myhKlH8onch6jnlaotrsul+F9PuiGurq4htooVclmlnlQYL&#10;HOT3J7np3qS41S31fwheXMCiMfYp0aLp5LpGQ0WB029unGDXM6jFKnhnw5qCIZV05rO5lRevlBBu&#10;bHtx9BzQAAdBD4Y1G7QTalreo/aG+YpaSiCCIn+FVCndj14zXR6Xp99psdwlxqMt+hAMDTKomjwD&#10;uDOv388YJ6VZFymsaez6deqnmp+7uECyGIn1RuNw6FWxiuR8PXeotqWtWN5fG+W0WARuY44+XRmb&#10;iMfQdT0oAAMG31C9PgG4uzdTm4UyYn8xvNGLoDh87unHXpXT+GtcuJm/svVPkv4o1dG/hu4SMrKh&#10;6FsffA+vrjiLf/km919Zf/SsV6BqmhjWNOs5IX+z3ttHHJaXA4ZHCA7WI6o3cfjQAAN1e5nj8R6B&#10;CksiRy/bfNjViEk2xArvUHDYPIz0rt68Wt9Zk1XxBoMV1Ebe9tGvoruIjAD+Tw6HoVcAkf4Yr2mg&#10;AAarBhlSCD0IORTq+YNK8c3fh7Ub21nQ3Vl9rucR5xJDmVsmInjB6lDxnoRzXrsHxB8MTx7zemE9&#10;0lhmDj2+VGU/gxoAAOK+JXhq1FsdZt0WKVXRbkKMLKrnAkIH8YYgE/xA89Kh+E15IRqVmTlF8qdB&#10;6M2Uf88J+VY/jjxzbaza/wBnacHaFnVpp3Up5mw5VEU/Nt3YYlgDwBiuq+FukS21ldahKpX7WyJD&#10;kYzHFnLj2Zjgf7tAABn/ABb+5pP+9dfyhrW+FP8AyBrz/r9b/wBExVk/Fv7mk/711/KKtb4U/wDI&#10;GvP+v1v/AETFQAAey0UUUAABXx147/5GjU/9+L/0RHX2LXx147/5GjU/9+L/ANER0AAH1ToP/IF0&#10;z/rytf8A0StbleP6V8QfDtpptlbyTTh4baCJwIHIDJGqnB78itT/AIWT4Z/573H/AIDyf4UAAHpl&#10;cd4z/wCRa1T/AK4H/wBCWqFl490DULqG1glnMs7rGgMLqCzHAyTwKv8AjP8A5FrVP+uB/wDQloAA&#10;PAfhp/yMsf8A17z/APoIr6vr448F6vZ6JrKXd4zLEIpUyqlzlhxwOa96/wCFk+Gv+e1x/wCA8lAA&#10;B6bRXmf/AAsnwz/z2uP/AAHkrrNF1/T9fhkmsXd0ify2LoU+bAPAb2NAAB8+fE3SWs9ZF6q/ur1A&#10;SewljAVh+K7W98mvTfhzr0eo6StjI4+0WI2bT1eDP7tx67fuH0wPWu21/RLbxBp8tnPxn5opAMtF&#10;KPuuP5Ed1JFfJV3Z6x4Q1Rcl7aeIkxTJ9yVf7yEjDoRwykezCgAA+1aK8L0j4qWzoqapbPE44M1u&#10;N8be5jYhk/AvXaL8QfC5Xd9vx7GC4z/6KoAAPQKK8f1D4o6NApFnDc3j9sr5Mf4s+X/8h1yegeMd&#10;W8QeKNPjnkENvumItocrGcQSEbyTukI6/McZ5AFAAB7Z4j/5AWq/9eVz/wCimr5f8Af8jRp//bf/&#10;ANJ5K+oPEf8AyAtV/wCvK6/9FNXy/wCAP+Ro0/8A7b/+k8lAAB9gUUUUAABXyN8Rf+Rovf8Actv/&#10;AEQlfXNfI3xF/wCRovf9y2/9EJQAAfSXhX/kXtJ/684P/QBXT1zHhX/kXtJ/687f/wBAFdPQAAeU&#10;/EgA6bYg9DfRg/8AfD1f8Q+HPDkGk3krWlralIXaORAI2EgU7AMfey2Bt5zms/4kjdplkPW9QfnH&#10;JWhH8PdCR1Z/tc4BzslnJQ/UKqn9aAADgdSnuLj4f6e85ZmF0qKzclo0MqocnrwMD2FdT4q0XQLb&#10;QZJxb21rOsaGB4wI3aXjC4XG7Pfrgc9qsfEOKODw7FHEixolzAqKowqqEcAADoBXO6x4LTS7eHVL&#10;ANefZtss9rdfvkkQDLFcBTgdSvPHI6YoAAPUvD1xNJoNjPdk7/syvIzdSAOGb3K4JrznR9PPje8n&#10;1XUy7WcUrRWlqGKphcHLYIPQjdjlmJ5wMV6TYX1v4g0fzrc7UuIXjK8ZicqVZDj+6fzGDXFfD27S&#10;GzudJm/d3VpPLujbhipPJA74bIP4etAAB1k/hPQJ4jE2m2yjGAY0Ebj3Dphs/jXF6G9z4Z8QHQZZ&#10;Xms7lDLZM5yY/vHb7Z2srAcbgCAM169XkE8qa345sxbHfHpkLefIvK7/AJ/lz/vMq/Xd6UAAFKL+&#10;zf8AhMNTTXUjZ5PL+wm5AMHl44A3fJkjG0njIYda9OsdC03TbqW6s4Ft2mjEbrHxGwDbgQnQH/dw&#10;Kj1bRNM8QQmO5RZChZVlQgSxMOCFYZ6HqrZHqK4rwzJfaNrVz4fuZzdQpD9otZG+8iZHy85wCD93&#10;OAV+Xg0AAGZ4Y0zTtR1TxF9ttoLjy747PNUNt3STZxn1wM16hZaRpVhIZbO0toHKlS0SKrbSQSCR&#10;2yBXj2ieHLDX9V183fn/ALi9cJ5Umz78kuc8HPQYr07R/Cum6HLLLaG43Sx+U3mS7xtzngYHOaAA&#10;Dg7S2bx1qt1cXbv/AGZZSmK3t1YqJWH8TY9R8zH72GCg4r0M+FtAMflf2ZZ7cY/1YDf99j58++c1&#10;xHgKZdPk1LRbgiO5huXkVTwZEwFJX1xtDf7rA167QAAefahotnofhrWILMOsckU82xm3bC0YBCk8&#10;7fl7kn3rQ8Gf8i3pv/XJv/Rj1f8AEambRNTjT5m+yzfKOv3CcY+lZXgiaOXw5YbGDbFdGx/Cwkbg&#10;/gQfoaAACTxr/wAi3qP/AFzT/wBGpTNI0rT9S0PSDeWsFyY7OEIZUDbcoucZ9cCo/HU0cPhu+DsA&#10;ZBHGg/vMZVOB+AJ+grc8PxtDoumo4wy2kGR6HyxxQAAeYaro2mQ+L9HtI7O3SCaF2kiCAI5Hm4LL&#10;0PQflXqVroWk2MwntrG2gkUEB0jVWAIwRkeorhNa/wCR40L/AK95P/a1erUAAHlPgY4vPEZP/P8A&#10;n/0OasvTrM+OdRub6+Zzp1rKYrW2DFVcjnc2Ofu4LkcktjOBWj4JTzLrxKnTdesv5tMKb4AuFslv&#10;9FnxHc29zI4Q8GRSApK+uNuf91gaAADspfCmgSxeUdNtQuMZRAjj6OuHz75rh9L8/wAJ+IY9HMzz&#10;WF8pe13nJhfn5fzG1sYByrYzXsNeQanKus+NNLt7Y+YNNDS3DryqsDuKkj0IRT/tNjtQAAZHifT7&#10;rUvFwjs5fJuY7BJ4Gzj95EzkLn+Hd0z09eK9B8MeIhrMLwXC+Rf23yXMJG05Bx5iqexPUfwnjpis&#10;N/8AkoEf/YNP82qx4o0G585Nb0nMd/bcui/8vMYHKkfxNt4x/EvHXFAABX8T/wDIzeGP+u0380r1&#10;GvCp9dt9f1jwtcR/JIs0qzwn70Unycf7p6qe49691oAACiiigAAKKKKAAAooooAACiiigAAKKKKA&#10;AAooooAACiiigAAKKKKAAAooooAACiiigAAKKKKAADgtXlXTNf0+/m+W3lgks3kP3YnLb1LegPr6&#10;A13W9Nm/cu3Gd2Rtx656Y96yNQn0+WSLTrtRK12G2w7GfIXqxKj5AP7xI9q4TVNA8PaQitc3F+I3&#10;bEdqkxbzD/dVNu7HqS340hOwwNjTJl1TxFeX0HzW9vbLaLIPuySF97bT3A9foe9dzJIkSNI5Cqil&#10;mJ6BVGSfwFc7oN/pdxCbewja38jG63dDHImf4ipyTn+9k+9T+IVkbRNSEf3jaT4x/wBczn9KaABH&#10;mMFtqXj2aW5muZbLSo5CkMMfDTbe5HQn+8zZAPyqODWnP8ObOJfM029vLW4XlHZwV3Dpny1Rx9Qe&#10;PQ10vgl4n8Oaf5ePlR1bHZxI27Pvnmu1pgAHn3hPW7y8a60zUxi+sTh24/ex9A/HBI4yRwwKnvXo&#10;NeV25EnxAujFyEsFWfHTd+7wD74K16pQAAFFFFAAAUUUUAABRRRQAAUL6wtNSgMF3BHPGf4XGcH1&#10;B6qfcEGuTj8DeH0cMbeWVVOVjkuJniH/AAAvj8Dmu7ooAAIPs8XkeQEVI9hj2KNqhSMYAXGBj0qt&#10;p9hb6XaRWlspSKIEIpYsRlix5YknknrWhRQAAc+ugaagvwsTKuoZ+0osjhHLAgsq7sIxyclcVq21&#10;pDaW0drEuIooxEqklvkAwAS2SePWrdFAABw8/gjQZpGkW3ktyxywt5pYkP8AwBW2j8AK3NM0PTdH&#10;SRLO3WHzMeY2WZ3xnG5nJY4ye/em67qb6Rp8l2kaylGQbWJUHcwXqAfWvPU8c6k6710ren95TKV4&#10;9xGRQS3YB2O/Xw/pqaW+lCJvsj53J5j5OX3n592773vW8iLGiovCqoUfQDArhtF8Y2eqTLbSxtaz&#10;twgZgyOf7obAIb0BAz2rvKoSdxAY8uj2E2oQ6i0I+1QKVSUFlOCCMMAcNgE43A4zWxXmGseMbnTd&#10;Smso7OObyygB3vubcgb7qqfWs3/hOdS/6BX6zf8AxumRcCrHR674G0bXWaZka1uG5M0GFLn1kQgo&#10;/ucBj/erzOX4TXQb91qcDL/twuh/8ddxXrXhzXLnWhc+fa/ZvKMe37/zbt2fvqvTHaqlp4mmudfl&#10;0o28aojzL5oclj5ak/dxjn61ZN9iRnIaR8LbK1lWXULlrzaciFE8qI/753M7D2G33r2dESJFRFVF&#10;UBVVQAqgDAAA4AA6Cn0VQCA4PxZ4THikWgN2bX7MZTxF5m/zNn/TRMY2+/WrfhXw2PDNnNbC5Nz5&#10;sxm3GPy8ZRVxje+fu5zmqnh/xNNrN7cWz28cQhRmDK5YnEgXkED1zXeUCWoDCivO9V8b2Ni7Q2yG&#10;8kU4LK22EH034JY/7ox71z//AAmmuY3jS12evl3PT/e6fpTIuIdj2SvH9d+HK61qlzfnUWh88ofL&#10;+zh9u1FT73nLn7uela+meOba7mjt7m2kt5JGVFKnzE3McAHhXXn2Ndtql42n2FzdKocwxs4UnAbH&#10;YkVYkxDPFv8AhUif9BZv/AUf/H6P+FSJ/wBBZv8AwFH/AMfr1Pw5rUmuWkk7wrCUlMe1WLAgKrZ5&#10;A9a6K4uIbWJ5ppFijQZZ2OAB/noO9MS2EB4/pXwzTS9Qtb0ak0v2eVJdn2cLu2nON3nHH1wa9P1n&#10;Tv7X026sfM8n7RHs8zbv28g525XPT1FcDeePk8zy7Czaf0eQld3+7GgLEfUg+1Uv+E31aDDXOmKq&#10;f7s8X/jzhh+lMjmAqxjf8KkT/oLN/wCAo/8Aj9L/AMKkT/oLN/4Cj/4/Xp+jeJ7DWT5aFoZ8Z8mT&#10;GT6lGHDgfgfausqxLUkDwP8A4VIn/QWb/wABR/8AH69I8KeGR4Ytp4Bcm586US7jH5e35QuMb3z0&#10;61lWnjRH1SSyuoUgjEskKTByRuVyo3ggYDY654PXivSaYk7gMKzdQ0yx1WAwXtvHcRns45U+qsPm&#10;VvdSDWlXEP4jlXxCNJ8hNhIHm7zu5h8z7uMdeOtMTEBxN/8ACmwlYtZXs1tnokqCdR7Agxtj6ljX&#10;PH4TX2eNStsevlSA/lk/zr6Ormdd1s6R9jjjt/tU95cLBDFv8sZPVi21sBcjt3pgAHl1p8JoFIN3&#10;qUkg7rBEsf8A4+7Sf+g16jo/hjR9CGbO1RZMYMz/ALyY+vztkjPcLtHtV3V9Wt9FsJLy56IAAq9Z&#10;HPRFzjknv2HJrgR4u1u1iiv9Q0dYNOlZR5iSEzxK5+V3QnOPqq5oAAPR9RtP7Qsbq03+X9ohlh34&#10;3bfMQruxkZxnpkV5joHw6XQ9Ut78ai0/k7/3f2cJu3xsn3vObGN2eleuKwdQynIIBB9Qe9cd4n16&#10;fQo7Z4Yo5fOd1PmFhjaAeNv1oEwA7OisTR9Xt9ZtFuITg/dljJ+aN+6n27qe4rbpgABXkviH4err&#10;+qTX51BoPNEY8vyA+NiKn3vNXrjPSu61/UpNI06S7jRJGRowFfIU7nC9ue9SaHqEmq6bBdyIsbSb&#10;8qudo2uy8Z57UC6gBZ0ux/szT7Sz3+Z9nhji3427tigZxk4z6ZNadFea6z4xOm6stokUUkMZjFw5&#10;3b1LcsEwcfKpHUHmmJuwDN3xLoLeILa3hE4t/JnWbJTfu2qw243Ljr1rraarB1DKQQQCCOhB6Gsb&#10;Wr6406wluLeHz5EKAR4Y53OAeE+bgHNMBAUfE2hnxBp4tBOLfEyS7ym/7oYYxuXrnrmulRNsaoec&#10;KFPvgY6V5F/wmeuf9An/AMh3P+FV18d6q7mNdPhZxnKATFxjrlRzx34oI5n2Aqx22i+HX0O+vHt7&#10;kfYrlt4tDGf3L+qPv6dRjb93HpUet+ErXVp1vIZpbC9XGLmDgtjgb1BXJA43Ag44ORXKf8Jnrn/Q&#10;J/8AIdz/AIV2Wu65PpOl294kMbPK0Ssj7gF3xlj05yCMc1ZNyR2Ocbwt4juF8m58STGE8MI4trsP&#10;QsHB59ya7TRdCsdBt/ItEPzEGSRzmSVh3Y4HTsAAB6VZ0i9fUdOtrp1VGmTcVXO0ckcZ5p2papZ6&#10;TB511JsXoqjl3P8AdRe5/QdzVCEBx974X1Fb24vNK1iaxNy/mTQugliLkY3KM4H4qT71o6D4b/sm&#10;ee9urqS/vbgBZJ3GAE4+VBk8cDJz2AAFcjJ45v7qQrp+nbwP7wkmf6lYsBfpk0weNtXtGH27TVVf&#10;9yaA/gZNy0yOYCrGh/wh2qwXd7cWWttaC7meZ0SDPVmYAkyc7dxGcCug0fRtZsbvzbzWpb+LYy+S&#10;0WwbiRhs7z0wfzrU0fXrHWoybdisij54XwJF98ZIZf8AaHHrWzcSGGCWQDJRHYA9DtUmrESBymu+&#10;FbPW3S43yWl3HjZcw8Px03jjdjschh61gf8ACNeKCPLPiWXy+mRD+9x/vb92f+B1a8PeMV1W4+zX&#10;ccdvI+PJKk7HPdDu6N/d9enWvR6Yk7gM5zQtDi0S2liE81000hlmlmILO5UL+WB0JJ965SbwXcWl&#10;xJPomqTaYJTueDb5kOf9kZHA7AhsdjXp1cJpPiO41DWbvT3hiRIPPw6ltx8uQIM545B5piEMzYPB&#10;c1zcxXGtanNqflHckO3ZCD7jccj1AC575Fem0VzfiHWP7FsGuFCvIzKkSNnDMeTnBBwFBPFMQgK1&#10;7oLXeu2Gq+eEFpGyGLZkvu3879wx970PSutrl/Dmt/25ZGV1RJo3KSomdo7qRkk4K+/UGuopiQAc&#10;loOgtos+pSmcTfbbjzwAmzy+XO37zbvvdeOlQ654Us9ZlS6WSWyvI8bbmDhuOm8ZG7HYghh0ziq3&#10;ifxJcaFLbJDDFL5yux3lhjaQONp967lG3IreoB/MUxAM8wPhfxLMPJm8SzeT0OyLEhHoWDg/+PGu&#10;v0Pw/YaBA0dqrF3wZZpDmWQj1OAAB2UcfjXR1wGteJbjTNWtrGOCJ0lEOXYtuHmSFDjHHAHFMTdh&#10;DNVtCJ8RLrHnjC232fydnJ6/Nv3e/TbXVVxniPW7/SGtxa2n2oSiQv8ALI23btx/q/XJ6+lce3jX&#10;WkBZtKVQBkkpcAAepJGBTJbEOx0Vx4Ntm1631e3lFvskEs0OzKyOP4lO4bC38XBBPNeg14xH451a&#10;YExadHIBwSgncD67c1rab4q1e8vbe3l00RJK4VpPLnGwHv8AMMfnVEXYirHqNFeanxZdWOrfYdTt&#10;4YY923zoy+MN9yT5v4D/ABd1/CvSQc8irEmSMWiuO8SeI49DiRUVZbiTlYySAqA8u+Ocdl9T9K1t&#10;Gur69s0uLyGO3aT5kjTdkIehfcep647CmK+ohm3RRRTAQBRRRQAAFFFFAAAUUUUAABRRRQAAFFFF&#10;AAAUUUUAABRRRQAAFFFFAABxGrpdWOr22qxWst5Etu9tLHCN0qZbcHVe4PQ4qLSrK61LUn1jUIGg&#10;2Dy7K2k+9EveRh2Y9u/J9q2NY1ltOeC3t7Z7y6uN3lwqdo2r952bBwBWF/wlzRLJBc6fNFfhkWO0&#10;U7/OL/dZXA+7/e6+2akLjCxetYZZ/El3diGSKGK1W23uhQTyb9xK7gNyqBjd9K7IgMCCAQRgg9CK&#10;5bSbXVmna91KdQzxlI7OL/VQAsDknPzPxjPP1rqqaAQHjTWGu+Dbqd9LtzqOmzOZDbDJkhJ9AuWG&#10;BwGUMCANwyKmfxjr1+vk6doNzHM3HmTBykee/wA0cacf7TY9q6K88d6BZXLW7zySMrbXaKMvGpBw&#10;RuHXHfburV1DxPpOnWMd69wskcy7oBH8zzf7i8dP4i2AvQ80wACj4W8PSaNFNPdyeffXbb7iTOcd&#10;TsBPJ5JLHufYCu2rz7w/f67rN619cwfYtP8AKZbeBj+8kZmUiRsjcflBwTtXn5Qeteg0AABRRRQA&#10;AFFFFAAAUUUUAABRRRQAAFFFFAAAUUUUAAHE+Nf+QFP/AL8P/oxaXwX/AMgG3/35v/RrUnjX/kBT&#10;/wC/D/6MWvNdMtvFLaasunyyfZv3m1I5Iw/DHdhSN2d2e+fSp6/ITvcfQC743SGDV7Z7cBZzGrvs&#10;4O8Sfu2OP4j+ZwK9xXO0Z64GfrXg/hOCyvdVL6hLK92jb4o5ekjr1LMxLM6EZ2HHTPOK96prdhEA&#10;Z4pP/wAj2v8A12j/APSYV7XXgOtx3U3iyWOzfy7hnjETbtu1vIX+LBxxmt3+yPGv/P8A/wDkz/8A&#10;a6a6+pOuoDPYa8U0v/kd7j/rrd/+gGvQPDtrq9rDONUm852cGM+Z5mF28jO0Y5rz/S/+R3uP+ut3&#10;/wCgGm+gdhIO57XRRRVAIDxTwN/yGL//AK5P/wCjxXQ+ONXks7WOzhYq9zuMhH3hEOCB/vnj6A1z&#10;3gX/AJDF/wD9cn/9Hio/Gvy69ZtJ/q/Lg69Nombd/wDXqOgdCuodTtPDPhq3023jnnjWS6dQxLDP&#10;k55CID0I/ibrn2ru6K57XtWfRrIXKQfaCZVj2biv3gxzkK3THpVLQYhF650uxvHjkmt42kjdXSTG&#10;JFZTkfMuG6joTiqPiP8A5Amof9e7/wAq4AfECbcqtpwXcQOZmHU47xV3/iP/AJAmof8AXu/8qQr3&#10;uAzlvh//AMgy4/6+m/8ARcdc94ou7jW9Zi0i3bCRuqH+6ZSMs7Y6iNf5Guh+H/8AyDLj/r6b/wBF&#10;x1zWjfJ40uBJ94zXgXPqdxH/AI7ml0QdEPqHc9V0rRrLSIRHbxjdj55SB5kh9Wbr9FHArYZVYFWA&#10;YHggjIP1Bp1FWBIHjHi3QE0wpqmngwASL5ipwI3J+WRMfdGeCOmSMV6VoWpf2tpsFycByCsoHQSI&#10;cN+B6j2NUfFhQaDfbu6KB/vGRcfrWL4CDDSJCehuZNv/AHwmf1qVow6jDoebw6Q+s6pq0MbbZYzc&#10;yxg/ddhPjYT2yCcHsa7nwn4ifcNK1Ask0ZKQtJwx28eS+f41/h9Rx1rP8J/8jLqn0uf/AEpWtzxb&#10;4bN8pv7NcXMYy6rwZlXoRj/lov8AD6jj0qUPoMOp6RXjcv8AyPif7y/+kldJ4U8SDVI/sty2LuMd&#10;Tx56j+L/AHx/GPxrm5f+R8T/AHk/9JKp/qLohID2SuK8UaVe3yWV3YbGutPuBPFG5wso43Jk4AJw&#10;OpH1rta4HxfeXcY0uxtJpLaS/vUiMsbbXWNfv4I5HUVQCAxl03WvE+o202sWi2FjZnetr5gkaeX1&#10;bB+765A+XgdSa3/GFtfajpw06zt2lN1JGssuVWOCNXVizbmBJyBgKDxmu2UbVA5OABycnj1J5J96&#10;4Lxu93aabHqFrPLC9nPFIyo7KksbOFZJFBwwzt6+/rQAAdzDEIYo4hyI0VB9FGK8t+In/HvYf9dJ&#10;f/QBXqcMgmijkHR0Vx9GGa8s+In/AB72P/XSb/0AUnsD2GgRzTRX3hC7tr2DdLbXEcZOejhlDNE+&#10;OA45Mbf/AFxXt1hfW+pW0dzbtuRx+KnurDsw7iqi2UGoaVFbXCb45LeIEdx8gwynswPINeSQTXng&#10;nVDDNuls5jnI6SJ0EijoJU6Mvf8AI0l2B9GDA7/xp/yArj/fh/8ARq1P4P8A+QDZ/wDbX/0c9UvF&#10;s8Vz4ckmhcSRyGBkZehBkWrvg/8A5ANn/wBtf/Rr0+vyF1+QdA6HQaheR6fZz3Un3YULY9T2X/gR&#10;wB9a8DtNGuNX07U9Ucs0qvvT/poQd835Kfl9+K7Hx/qW2ODT0PL/AL6X/dHCKfq2T/wEVo6T4i8P&#10;abp9vafas7Ew/wC5mwzty5/1fdifwoYX1BB0LvgvU/t2liF2zJaERH1MZ5jP5fL/AMBrvK+f9F1G&#10;10rxE32aXdZ3DmLOCuEkOUyGAP7t8DOOma+gKa2FEAYV4n4f/wCRwvf9+9/9GV7ZXifh/wD5HC9/&#10;373/ANGUPoD6AB7ZXnPj7/kExf8AX1H/AOgSV6NXnPj7/kExf9fUf/oElN7A9gQI6DwwcaFYE/8A&#10;PH+pryxEl8Y+IH3swtotx4/ggVsAL6NIep9z6V6RoYZvDFuF+8bRwv1w2K4r4dsglv1P3ykJHrtB&#10;cH9SKl9B9gDueuWtpb2USw28SQovRVGPxPcn1J5NSyxRzI0ciLIjDDKwDKR7g8VLRVAIDwjX9Ofw&#10;vqdvfWBKROxKLk4Rh9+I+qOvQHtkdq9ha5S80triP7stq0i/Roycfh3ri/H7INMt1P3jcqV+gjfP&#10;8xWxogZfC8Abr9klP4EOR+mKldQ6sYdDxnS9En1Owurm2LGa1eMiMdXUqSdnfepGV9enWvWPCniQ&#10;apF9luWAu4x1PHnqP4h/tj+MfjWL8Ov9Rf8A+/D/AOgtTfFWgS2sv9sadmNkbzJlTqjD/lsg/wDR&#10;g/H1pLT5h0Gw6nrleNeGv+Rr1L/t7/8AR613HhzX4tbtvmwlzEB50fr/ANNE/wBlv0PFcP4a/wCR&#10;s1L/ALe//R6030DsIO57LXi/iORte8Q22lxEmOFgjkdmPzTN/wABQbfrmvVdUvk02xuLp/8AlkhI&#10;H95jwq/ixArxbwpqenWN1dXuoTkTyfKnySOfnO6R8qpxk4H50MHugQF7R3bw34llsZCRDO3lKT3D&#10;fNA/152E+pNe3V4R4v1LStU+z3NlcFp4zsYeXIhKfeVssoGUb3/ir1nQdSGq6bb3GfnK7JR6SJw3&#10;5/eHsaEC3BgebfEP/j4sP+uc3/oSV7FF/qk/3V/lXjvxD/4+LD/rnN/6ElexRf6pP91f5ULdgt2A&#10;EteJ+LP+RmsPpaf+j2r2yvE/Fn/IzWH0tP8A0e1EgkCBHtlY2t/8gnUP+vWf/wBFmtmsbW/+QTqH&#10;/XrP/wCizVAIDhfh7/x53v8A13T/ANFivU68s+Hv/Hne/wDXdP8A0WK9TpLYFsNgzk/EmgprdphQ&#10;q3EQJhc9/WNj/db9DzXCaH4sOl2c9nqCyGW1BEAIO5iDjyHPYqejH+H6V7PXhnju3hTVLZ1QK00Q&#10;MhHG8h9oJ98cZpPRhLYARa8O6VP4gv31fUfnjD5RT92V16KAf+WUfTHc8ete01BBDFbQxwxIEjjU&#10;KijoAKnoRQMQUUUUAABRRRQAAFFFFAAAUUUUAABRRRQAAFFFFAAAUUUUAABRRRQAAFFFFAABw2r2&#10;2rJrFvfWFrFchLV4SJJVjALPnuwPTFYjReJ21RNSOl2vmJAYAv2hNuCxO/O/O7kj6V0s88w8T2kI&#10;kcRNYzO0e47CwkwGK9M+9O+0T/8ACT/Z/Mfyf7O8zy8nZv8AOxvx0zjjNTqH+YwLOl3OtzTMuoWM&#10;FtGEyrxyiQl8j5cBjxjJzV7WZXg0q/lQ4ZLWdlPoRGxB/A1ixyyf8JVNHvfy/wCzkYJuOzd52N23&#10;OM+/WuouII7qCWCUbo5UaNxkjKsMEZGCOPSmAgPKvCg8NRaDbx3Umm+bMjNcCd4PMJZjw287hhcA&#10;DjHWuY8I2ehrfXs99dW5W0neKyjuJkEezezeaodsN2wRxnJ616BF4J8KT7vKt1k2nDbLqVtp9DiU&#10;4Psao3HhrwRaSmK4NvDIACUkvXRgD04aYHmmAAeg22p6feP5dvd207gbtsUsbtj1wrE4561o1xOg&#10;6P4btZ5LnSTC8ip5btFctNtVyDgjzGAzt4+ldtQAAFFFFAAAUUUUAABRRRQAAFFFFAAAUUUUAABR&#10;RRQAAcT41/5AU/8Avw/+jFpfBf8AyAbf/fm/9GtW7q+mJq9k9o8jRK5Q7lAJG1g3fjtS6RpiaRZJ&#10;aJI0ioXO5gATuYt2471PUfUfQR534z0ZoXXWLPKOjKZ9nBBB+WcY7g4D/gfWu60DV01mwjn4Ei/J&#10;Og/hkHX8G+8vsa3ZI0mjeORQyOpVlPQqRgg/UVyGj+GI9Funmt7uco4KtCwQoR/DyBnK9m69fWl1&#10;HYfQDhLp1TxyGdgqiaPJYgAf6OOpPFew/b7P/n5t/wDv6n/xVcbqngy21S9mu3upozLtyqqhA2qF&#10;4yM9qyv+FeWf/P5cf98R/wCFJdQ5QC56bFcQTZEUscmOux1bH1wTXi+nyJF41uWkdUUTXeWYhR90&#10;9zxXoOg+GoNBkneKeSXzlVSHVRjaSeNv1rHvvA9rfXc9y13OpmkaQqFQgFj0GRmh9AsCC53P2+z/&#10;AOfm3/7+p/8AFVNFcQzZ8qWOTHXY6tjPrgmvMv8AhXll/wA/lx/3xH/hXUaD4cg0Fp2imkl84IDv&#10;VRjZu6bfrVE2sIdzgPAv/IYv/wDrk/8A6PFdV4z0WTUrRLiBS81tu+QdZIm+8B6lcbgO/NaWjeGo&#10;dGu57mOeWUzKVKsFAGXDcY57V19LoUtB9STy7w34vtpLeO01CQQyxgIsr8JIBwNzfwuBwd3B65r0&#10;cXdsy7xPCV/vCRSPzziuY1TwlpeqO0pRreVuTJDhdx9WQgqT74BPrXLf8K7hz/yEJMenkLn8/M/p&#10;QmLlGFzE8a3dtdanZmCaOYJGFYxsHCnzc4JXIzXqfiP/AJAmof8AXu/8qw7HwRpNoyvL5t0w5HmN&#10;hM/7iBf1Jrr9Qs11CzntWYoJkKFlwSM9xnijuOwdgOE+H/8AyDLj/r6b/wBFx1jeL9NudPv49atA&#10;cbkaQgZ8uRMAMw/uOMBvfr1r0PQ9Fj0O3eCOV5g8hky4AIJVRj5fpW8yq6lWAZSMEEZBB7EHqKn7&#10;JQ+pJyWj+KdO1SJd0qW8+PnhkYLz/sM2Aw9Mc+oroZ9QsrZC81zBGo5y0ij8uefwri7/AMC6XdMX&#10;gaW0J5Kph4/wRun0DAe1Zcfw8tgwMl9Mw9FiRD+ZZ/5UXFyjC5ieIdbk8SXEOm6ajyR785wQZnH8&#10;WD92NBk5b6mvW9J09NLsILRTny1+Zv7znlm/Fice1RaZoun6QhW1hCs3DSMd0j/Vj29hge1bdC1Z&#10;QCPG/Cf/ACMuqfS5/wDSla9krk9M8OQ6ZqFzfJPJI1x5mUYKFXfIH4I54IxXWVK2GtBsR5H4r0CS&#10;1l/tfTt0bI3mTKnVGH/LZAP/ACIPx9a5vR9QfVPFNpdSKFdyAwXplLcqSPTOM47V7+QCMHmuJtvC&#10;NlZ6ouoQSSR7XZ1gwvljcpBAONwHOQO3Sp2ZViiTt6888a28629jqduhkfS7lbhkH8UXG/8ALAz6&#10;DJr0Osy/1Kw05VN7cQ26yEqvmsAGOOQM9eKYABHpur2GrW6z2s6SKwBK5AeM/wB11zlSP/1VwPjL&#10;Uo9TSLQLF1uLm8mjEojO4QxIwYlyOAeASOygk9qzL3TfAN5K0ov4bVm5YW9wI0P/AAAqyj6KAK3t&#10;IuPBehqfsd5ZK7DDSvKHlYehY9B7Lge1AAB6LFGIYkjXoiqg+ijFeWfET/j3sf8ArpN/6AK9XBDA&#10;EHIIyD6g1zWvaBDr0cKSzSQ+UzMNgU53ADncKT2AaEbNh/x523/XCL/0AVT1fSbfWLRreYY7xyD7&#10;0b9mH9R3HFacMYhijiBJEaKgJ6naMZqagYAfNV3LqGkQXei3IyjMjrycKVcN5kR7pIByPX3zXsfh&#10;J1j8PWrsQqqszMT0AErkmr+t6Daa5Eizbo3jOUlTG9Qeq8jBU+h7801NCSLRjpSXEqoVZDLhfM2u&#10;5Zh6c5K/SoW5VimI8x0i1XxXrt3d3KF7ZMttyRkH5IUypBHyjccHqK9F/wCEQ0D/AJ8h/wB/Zv8A&#10;45V/RNFg0O2aCFmk3uXZ3ADMcAAcDGABxW/SSuUAjyLxV4XsrTT/ALVYQ+U0LAygM7bozxn5mbG0&#10;4PHbNdv4a1P+1dLhlY5lQeVN6707/wDAhhvxroZoknieKQbkkVkYeqsMEflXM6F4ej0JpvKuZpUm&#10;C5RwuAV6MNoHODg+tTsxj6COrrxPw/8A8jhef797/wCjK9srkLHwzBY6rLqSzyu8pmJjIXaPNbJw&#10;QM8dqT6DGI6+vOfH3/IJi/6+o/8A0CSvRqwdb0eLW7VbeSV4gsiybkAJyAwx83Heh7DGhFfwv/yA&#10;tP8A+uP/ALMa8w1CC68I639tgQtbSsxUdFZHOXgJ7Mp5T6A+tey6dZLp1nBaozOsK7QzYyec844q&#10;xcW0F3E0M8aSxsMMjjIP/wBf0PUVL2RQxGPp/iDS9SjDRXMasRzFIwSRT6FWPP1XI96s3msabYIX&#10;nuoUx/CGDOf91Fyx/AVxV34A06Zi0E89uD/Adsqj6bsN+bGorf4e2SNma7nlH91VSLP1Pzn8sUri&#10;5QHc5W7nuvGmrxxQo0dtFwCf+WcZPzyv23vjCr9B617VPEkGnyxRjakdu6KPRVjIA/KnWOn2mmwi&#10;G1hWFO+OrH1Zjyx9yatTRiaKSMnAdWUkdRuGKF1ZQCPK/h1/qL//AH4f/QWr1ggEYPINczoOgQ6C&#10;kyRTSTecUJLhRjaCONoHrXT0lsA2I8S17SLjw3epqmm5WHfllHSJm6ow7xP0Hp09KZ4On+1eIbuf&#10;bt86KeTbnO3fKhxn2zXtcsUc8bxSqro4KsrDIYHqDXJaR4WtdGvXuoZpm3I6CN9uFVmB6gZOMY5q&#10;epVihHK+Or555bXSoPmd2WR1HdmO2JPzyfyrprfwboscMay2wlkCKHfzJRvbHLYDgDJ9BUyeGYBr&#10;B1WWeWaTeXWNguxTt2rjAz8g+7+ddhS3bGAjjm8H6EysBabSQQGEs2R7jMmOK4rwhcyaTq13pFwc&#10;b2bb6ebH3HtJHyPoK9mrj9R8MwX+oxags8tvNH5Z/dhSGaM5VjuHXHyn2FLZob1GI4j4h/8AHxYf&#10;9c5v/Qkr1SLULIRp/pVt91f+W0fp/vVi674bg114Xlnli8lWUBApzuIPO4H0rmf+FeWX/P5cf98x&#10;/wDxNLqwsMLno6X1nIwVLmBmJwAsqEk+gAbJrx/xZ/yM1h9LT/0e1dNY+B7Sxu4LpbqdmhkWQKVj&#10;wSOxwM1r6n4Zg1PUIb555Y2i8rCKFKny3LjORnnPND2CwILnX1ja5/yCdQ/69Z//AEWa2aqXlst5&#10;az27MVE0bxlh1AdSMjPFUAgPN/h7/wAed7/13T/0WK9Trm9C0KLQopo4ppJhK4clwoIwuMDaK6Sk&#10;tgGxBXinj7/kJWH/AFx/9q17XXI634ag1u4hmknliMS7QECkH5t3O4UnsN6jQjrRS0UUwAAooooA&#10;ACiiigAAKKKKAAAooooAACiiigAAKKKKAAAooooAACiiigAAKKKKAADgfFFrpAeG8v7q7gcKYYlt&#10;mxI4zuOAFJ78nIFYelaJoWsb5La/1TzI8K4eXZMgPTOUztPsSM1p61fWdh4ksJrxwsUdnKVJUvtk&#10;ZyAQFBOcd8VljxFoyeIvtqThYHsvKlcRyDdKJMjK7NxO0DnFTpcV/wAxjO00vw7a6VcvcxzXUzvH&#10;5R8+QSfLuDcfKD1HrWhrN01jpd9cp96K3ldf94IcfrVfTtf0zVZWhtJ/NdU3kbJFwuQM5ZQOpFaN&#10;/aLfWVzascCeGSLPpvUjP4ZzVDJA5HwLZpa+HrVwPnuC88jd2ZmIGf8AgIUVj3Xhgar4ru5760aW&#10;ya1jEcm8oplUIMfI4fgbuvFR+DtbjsoToepMtrdWbvGgkO1ZULEjax4yM8D+JcEZr0i81GysIWnu&#10;biKGMDOWYc+yjqx9AASaAADzHRbOHQ/Gd3YWqlLeeySVY9zNtKle7Ek878ZP8VevV5L4WMuua9qO&#10;vFGS32fZbXcMFgNuT+AX5v8AacjtXrVAAAUUUUAABRRRQAAFFFFAAAUUUUAABRRRQAAFFFFAAAUU&#10;UUAABRRRQAAFFFFAAAUUUUAABRRRQAAFFFFAAAUUVxXivVrvTYLSGzaOKe+uUtknkGUgDdXIPGfT&#10;OR1oAAO1orhLPSPEVjdwSNrRv4S2LmGaFUO0g8xMC2CDjjjisS+k1nUPFF1ptpqj2EUVrFOAIo5R&#10;k7QRhsHktnrQAAerUVyOl6TrFrM7XmsyX0bRsgj8hIirEjEgZSeQM4471j6dqt9pOqtpGsTGYTsX&#10;0+9YKolH/PF9oChx29+O4oAAPRqK881rV7291GPRdGk2Tgh726ADLaRA/d5BXzD6fQd+Haze3thq&#10;/h20iuZPLnkkjn3bC04UJgudvXkn5cdaAAD0GiiuD0bUby48R67ayzM8Nv8AZ/JjIXEe5ecEAHn3&#10;JoAAO8orgvGOq3dla29pp5YX17KI4dmC4VPmdhuyPRefWtjw1q39s6Tb3J/1uPLnHpNHw3HbP3gP&#10;Q0AAHS0VwdxqF4vjC0sRMwtnsXlaLC7S4Z8NnG7sO+K7ygAAK4zxJNp6y6Xb3thHfC7uhBHvIxCz&#10;ADfgg547cV2deXeOmuEm0FrZFknF+DCjnCvIANqscjAJ68igAA6n/hFfD/8A0DLT/v2KP+EU8P8A&#10;/QMs/wDv2K5n+0fHf/QI07/v8P8A5Jo/tHx3/wBAjTv+/wAP/kmgAA9NACgADAAwB6AUtMTcUXcM&#10;NgbgOgOOaz7/AFSy0wIbqXyhISE+V2ztxn7it696AADTorjbnxRoz28yrd5Zo3C/upxyVOP+WdbO&#10;iZ/snT85z9lgznrnyx1zQIBmrJIkSM8jqiKMszEKqj1JPAFcr/wmHhzzPL/tO23Zx1bb/wB97dn6&#10;1z+rxnxB4kh0eVmFlaW4u7mNSV89ywCIxHO0ZB/Ou5GkaYsXkixtPLxjZ5Me3H020wEA6fVLC2tV&#10;u5bmFbdioWYMGjYscDDLkHJ4qVL+0e7ezWZDcRosjxc7gjdG6cj3Fed+NLG20/w0Le1jEMS3cBVF&#10;zhd8pY4yTxknjoKueJwdLvNN16MHFu4trzHe2mONx/3GOR7kUAAHfzzxW0Mk0zrHHGpd3bgKoGST&#10;VFdW093tEW4QteIXtl5zMoGSy5HTHPNch4slOoHT9EgbnUZQ8zKfu2kXzu30bHHrg1Dq0aReKvDU&#10;aAKqRXaqB0CiLAA+goAAO8jv7WW6ls0mRp4VV5Ihnciv90njHNXq8503/kddb/69LT/0Fa9GoAAC&#10;iiigAAKKKKAAAooooAACiiigAA5CLxZpMuqvpW+RLhZHi+dNsbSL/Cr5PJ/hyBmuvr5dvNJuNY8S&#10;61DbNiaKS5uIx0LtHIvyA/wsc/KfUCvXfB3if+17drW7Oy+thiQN8plVePMwejA8SDsee9AAB3lz&#10;cw2cElxO4jiiUu7noAP88DqTWHoniKw8QCc2fnfuCgfzE2ff3Yxyc/dOa8s1vULnxnqg0nTn22Vu&#10;S883Ox9nWQ46qDxEv8TfN06Wvhd93Vf962/lLQAAdtqvjTSdHvHs7n7T5kYQtsiDLh1DDB3jsayv&#10;+Fj6B/0+f9+R/wDF1ymoQxXHxEjimjSVGEe5HUMrf6ITyrZB5r1/+xNI/wCgdY/+A0P/AMRQAARW&#10;GuWepaa2oweb5CCUncuH/dZ3fLk+nHNch/wsfQP+nz/vyP8A4uuyvreC10m9jgijhQW1wQkaKi5M&#10;bZO1QBzXlnw40+yvNOu2uLW3nZbgAGWJJCB5SnALKSBQAAdPF8Q/D0jAGS5i/wBp4GwPrsLH9K7m&#10;yv7TUYRNaTx3EZ/iRgcH0I6g+xwayrjwzod0hWTTbTHqkSxsPo0YVh+dePapYXPgLU4L6xkkeznb&#10;a8bHOcctC/Y/LkxP1BHtyAAHvN3dR2VtNcy7tkMbyPtGW2oMnA7nFZ2ja1aa7bNc2nmeWsjRHzF2&#10;NuUAnjJ4wwqrrU8d14dvp4juSWwlkQ+qtCSP0Ncl8Nf+QHL/ANfkv/ouKgAA9Trlv+En03+2f7H3&#10;SfaOm7aPK3bN+zfuzux229eK19Tv49Msbm8k+7BGz4/vH+FfqzYA+tfLxstS+wDxLvO835Occ7s7&#10;vOz/AHfN+TFAAB9Z0VmaXqEeqWFteR/dmjDY/ut0ZfqrZH4Vp0AAFa4ure0TzLiaKBMhd0jqi5PQ&#10;ZYgZPYVM8iRoXdlRQMlmICgepJ4Arzf4if8AIDT/AK/Lf/2auh8U/wDIu6l/16yfyoAAOnR0kUOj&#10;K6sMhlIKkeoI4IqtaXtrfRmS2mjnQMULRsGUMOq5HcZrF8Mf8gDTP+vSH/0Gua+Hf/IFm/6/rj+S&#10;UAAHpdFFFAAAUUUUAABRRRQAAFFFFAAAUUUUAABRRRQAAFFFFAAAUUUUAABRRRQAARPDFIcvGjn1&#10;ZQf5io/stv8A88Yv++F/wqzRQAAQpDFGcpGiH1VQD+gqaiigAA5nWfDWla6AbuH94ows0Z2Sgem7&#10;kMPZgRXLW/w40SKQPK93cAHhJJFC/Q+Witj8RXp9FAABDBBFbRJDDGsUaAKiIAqqB2AFTUUUAABR&#10;RRQAAFFFFAAAUUUUAABRRRQAAFFFFAAAUUUUAABRRRQAAFFFFAAAUUUUAABRRRQAAFFFFAAAUUUU&#10;AABWPq+kWmt2bWl0pKEhlZTh43HR0PYj8iODWxXOa3p9/epA+n3v2K4t3LqSu+OQFcGORe6nr0PI&#10;6UAAHGWt1rHhbULSw1Cb7fYXcggtro/66JzwqSdSewwSeOVPGKoXdtqNz41vU0+8WylFjCWkaJZg&#10;yfJldrcdcHPtW9HoOuaje2k+tXdo8NnIJooLVGAklH3WkLgcD059OM0ahoOuf27Pqmm3VlD5sEcG&#10;J0dzhdueAhHVRg5oAAN7SLHXLWd21HU476MphEW3SEq+4fNuXrxkY965vxxPBdQ2+kRQ/adQuZFa&#10;2VThrbB5nZhyoxkehGSelbVhb+KopXa8u9NuE8p9iJHJH+942Fm2Z2Dndjml0Dw/Jp0txfX0q3eo&#10;XTHzJgDsRO0cQYAhcYz07DoKAADnvBUkenS3mj3cXk6isjTSSMxY3qHkSq7ctgHp6c9c1P4o48Q+&#10;Fyen2mYZ9z5eBW94h0A6ssNxbSi1v7Vg9tcc8c8o+OSh9OcH2Jp2q6Gdd06GG8dYbuIrIk9vuIim&#10;X+JN21tp7rwffIzQAAdZXmXh75vFfiVhyAbZc9shTx9eDTxYeOAnkf2ppu3G37QYW8/Hrjy9u7/O&#10;a17Dw9JpGl3cNpP5l7dB3ku58jdMwxvO3cQEySo5Oep5oAAOBbXPO8UXOo/Yb+/gskaztTaxGRVc&#10;f6xyeBk5bHfBFWfDOpi18RXdsbW6sbbUyZ7eK6jMTLOoy4UdNrfNjHoor0jw/pC6JpkFnkO6AtK4&#10;zh5WOWbnnGeBnnAFUvEmiS6xDbPayJBd2k6T28r52gg/Mp2gnB4PTqBQAAYF1/yPtj/2DZP/AEKS&#10;vTK871fQtaudYt9UsLmygkitRARKJHGSWLYAQ5HzcE4NX7C28WJdRNe32my24J81IoXWRhtONpKg&#10;DnFAAB2tchr+mNfXOkTieCFbK8W4fzW271GPlTjG7jviuvrA1nQdP16OKO9R3WJi6bXZMEjB+714&#10;oAANX7Xa/wDPeH/v4n+NH2u1/wCe8P8A38T/ABrhP+FeeHP+eE//AH/k/wAaxtX8I+FdGsZLy4tr&#10;to4ygIjmcv8AOwUYDOo6n1oAAPXqzb/UrPTUV7qVY9xwi4LPIfREUFmP0FXYdvlR7chdi7c9cY4z&#10;VHULWwu4wl6kLLn5fMIUqfVGyGU+6kGgAA5h9W1O/u4rS1tv7PE0ckqz3aBpSkZUErAD8p+YY8w/&#10;hXaQo0UUaPI0rKoDSMAC5A5YgcAnrxxXCtp0tlcx3VjqUVwYo3jS3vZt4COVLKkyneOVGNwbFdzb&#10;yPLDG7qEZkVmUMHCkjkBxwwHqOtIEMDgNdtr3S9Xh16yge6UQ/Zr6CPmRos5EiDuV7j2HbNWB498&#10;PeXuNxKH/wCeJt5vNz/dxsxn/gWK76ovKj3btibv720Z/PGaYCA8r8WX/wDanhZbkW89uHu4NqTL&#10;tk2iUgMV7bhyOvFek31lFqNlPaSjKTxNG3tuHBHuDyPcVfIB6gH60tAAB5P4J069+0XV5qOWltVG&#10;lwZ7R25+cj6nA3d+a0ta/wCRt8O/7l7/AOi69FowM5wMigAA8hbWLHRvGGry3shiWS2tUQiN3ywR&#10;CR8it2rvdL8RaXrMkkdlMZWjUOwMciYUnGcuig8+lb5RTyVB/AUoVV6AD6CgAAdRRRQAAFFFFAAA&#10;UUUUAABRRRQAAeGeHf8AkfNW/wC3z/0bHWh4x8JXNxcLqOkqwnlPl3EcbbC3mfJ5oOR1BxN6rz61&#10;Q8O/8j5q3/b5/wCjY69yoAAOT0DQIPD+mmBMPK6lp5cf6x9vbvsXog9Oeprz34Xfd1X/AH7b+Ute&#10;1Sf6t/8AdP8AKvFfhf8Ad1X/AH7b+UtAABieIY7+XxwU0+RYrorD5TsQAp+zc5JVh93I6Gui/sv4&#10;hf8AQSg/77j/APkasrVbq3sfiAlxcSCKKMRF3bOFzakDOMnqQK9N/wCEx8Of9BKD/wAf/wDiKAAB&#10;0UWoQ+HJ01GRZroWt15rqQQeJCvIVR93A6CuM+GH/IMvf+vkf+ikrvJtRs9T0e+ns5lnjEFym9c4&#10;3CI5HIHqK8o8Aa5pelWF1He3cdu7zh1Vt2SvlqM8Ke4oAAPe68x+JDRjQlDY3NdQ7PXIDE/+O5rW&#10;n8ceHIELfbRKf7kUcjsfp8oX8yK80kN/8QtUi2xPbabbNyx7A/e56NM44CrkIOvuAAHdWquvgPD5&#10;z/Zcp59DGxX/AMdxVX4a/wDIDl/6/Jf/AEXFXYa7GkOgahGgColjMqqOgVYiAB9BXGfDmRYtAuHc&#10;hVS6mZiegURRkk/QUAAGV8StVwltpaPgyETz+yg4jBx/tZYj/ZFX/wDhIPCP9i/2Qbw+V9n8jP2e&#10;fOcf6z/V/e3/AD/WsDw7ZR+Ltd1HVL2IS2yHbHG/3STxGv8AwCMZP+0wNeof8Ij4e/6Blr/3yf8A&#10;GgAA87+G2rAG50p3DYJntz2IziQDPP8AdcD3avb68F8U6anhXVNN1fToRDAHCSRpkLuGdw/7axFh&#10;9Vr3OCeO5hjmibckqK6N6qwyD+VAABy3iy20y70wR6ldPaQefGRIgyd/zbV+4/XntXMH4caewwdQ&#10;1Eg9i8ZB/Ax1c+IpxoSH0u7c/wDoVWB8QPDYA/0qT/vxN/8AEUAAGWPhvYAYGoakAOgEkYA/8h12&#10;+haJBoFmbSCSWVTK0u6TbuywAI+VVGOPSud/4WB4b/5+pP8AvxN/8RXV6Vq1lrVsbmzcyRh2jyUZ&#10;PmUAkYYA9xQAAa9FRSkiJyOMK38q47wbc3F3pAkuJZJn86Ub5GLNgYwMnsKBdQA7aiuG0m9upvEO&#10;sW8kzvFD5flRk/KmcZxUWtzzR+IdDjSWREcy70V2Cv0+8oOD+NMn/MBnfUUUVQCAKKKKAAAooooA&#10;ACiiigAAKKKKAAAooooAACiiigAAKKKKAAAooooAACiiigAAKKKKAAAooooAACiiigAAKKKKAAAo&#10;oooAACiiigAAKKKKAAAooooAACiiigAAKKK53V9aXTTFDHC91dXGRDbpwWx1Zj/Cg9aBAB0VFcQ1&#10;74qiXzX06xlUcmGKZ/Ox6AnKE/TNbNjrEGpWEl3ACDGrh4n4eORBko4/r3FMQDN6ivN4PEOuNp66&#10;m1haSWu0u4imdZgisQzbXBHGCceldVeaoI9Hk1K3AcC38+MPkA5GQGwc/WmTcQzeorjNR1y7ttP0&#10;y4ghhea+eBNjlgitNHu4IOcbuOe1WrSbxG1xGLm109ISf3jRyyM4GD90EYJziqFqIZ1NFcTZ+Jkl&#10;1e6064RYdkzRW8gztkK/wNngOeox16V0mp3TWNhdXKKrNDE8gVs4JUZwcc4piuIZpUVyj3mtz29n&#10;PZW1lIs1vHLJ5sjptdwDhcZyvPfmsW01nxHey3UUVnp261k8qXdLKBu/2fUe9MnUQz0Wiqdu84tk&#10;e7EcUgTdKEYmNSOuGPOB6muZ8P8AiL+2prqNoxEYzvg65ktySA5z3yOccciqEIZ2VFYGoy60kqiw&#10;t7OWPZ8xnkdGD5PACjpjFczZ6z4jv2uVhs9OzbTNBJullHzr129cj3pi1EM9Forln1W7h1DS7KaK&#10;ENdxStOVLHY8aZxGe4z60mp649tdLYWVsb28Zd5TdsjhT+9K/b2H/wBamK4hnVUVwsupeJLFDPda&#10;daTwrzILWV/NRe52vndj2rVutbjGiy6pZ7ZVEe9A+QM5AKuAcgg5BHrTFcQzpaK5/RNZh1m18xR5&#10;cqYWeE/ejf8AHnaeqn+tLe6lJbapp1mqIUu/P3sc7l8pNw244575piuIZv1japrWnaMkb304gWRi&#10;qEq7ZIGSPkVu3rWzVG8hs5Yy15FbyRxAuTOiMqADlvnBA46mmAgOV/4Tnw1/0EF/79T/APxquP8A&#10;F/irRNT0O5trW8EsrtEVTy5VztkVjyyAdB61LN4n8PtKyWGgNqKocNLDZRBPw/dlsfUCt7RNS8M6&#10;27QR2Ftb3Kglree1hSTjrt+Uhsd+47igAA722/1EP/XNP/QRVa+srC7QG8hglWLcwMyqVQY+Y5bg&#10;cDk1oAADA4Arj/E8dnPBBFd6kbCNnY7cKVn24O1gw5C9cdDnmgTADAXR7DXpf9EsoLXT0b5rlYlS&#10;a7Kn7sHGUiz1k6t2r0uGKO3iSKJQiRqERR0VVGAPwFearqFqqhV8VbQBgAQWwAA6AARcCvRLRg9t&#10;Cwm+0AxoRNgDzcj7+FAA3deOKEC9RgW6KxdcuJbTSb+4hbZJFbyujYB2sqkg4IIPPrXI+BNXv9Ys&#10;bqW9m850uNinYiYXy1OMIqjqaYCA9IooooAACisXW9STSNMurxsfuozsB/ikPCL+LEfhXmHgXxVe&#10;6jezWWoT+c8ieZAxVFwU++nyKucr8w/3TQAAe00UV5B4q13V/D+t2bicnT5tjNF5cfRCFmQNs352&#10;kOOepoAAPX6KajrIqupDKwDAjoQeQRWVrGoppWnXV42P3MbMo/vOeEX8WIFAABr0V4L4Q8Y6leav&#10;Ha6jcCaO4Vkj+SNNso+ZeUVT8wBXB7kV71QAAFFef+N9em0PTk+zOI7m4kCxthW2qvzO2GBB4wvI&#10;/iroPD5v20q1k1CUy3Eqea5Kqu3f8yphFUfKuAeOuaAADoKKKKAADDt9C020v5dQht9lzNv8yTfI&#10;d28gt8pYqMkDoK3KKKAABCAQQe/FYul6JpujCUWMHkecVMnzyPu25x99mxjJ6Vt0UAAHL3/hbRdT&#10;uWurq0EsrhQz+ZKuQowOFcDgD0rP/wCEG8N/8+A/7/T/APx2u4pCQBk9qAADIs9H0/T7OSytofLg&#10;k3703O2fMG1uWYtyPQ1z/wDwg3hr/nwH/f64/wDjtbP/AAkWi/8AQRtP+/q/41swzR3EaSxOsiON&#10;yupyrA9waAADk4vBfhyJgw06JiP77SyD/vl3Kn8RXWxRRwIscSJGijCoihVA9gMAVDPd21s0SzTR&#10;xGZtkYdgu9vRc9TzVugAAr3FvFdwSwTLvjlRo3XJG5WGCMggjI9DWTb6DplpYzWEMHl20+4yRiSX&#10;5t4Ab5i+8ZAA4NacV3bTyyxRTRySQkCVFYFoyegYDoeDTp7q3tQhnlSISOsabyBuduijPc0AAFTT&#10;dLstIg+z2cIhjLFyoLNljjJJck9h3rUoqit/ZvDLOs8TRQllkkDDahT7wY9tvegAAZqGnWmqW7W1&#10;3EJomKsVJYcqcggqQwI9jUtlZwafbR21upSKMYRSzNtGc4y5JxzxzxViKRJo0kjYOjqGVlOQynkE&#10;H0NSUAAHmnxF/wCQGn/X5b/+zV2q6TpmB/oFn0/594v/AIitRlVxhgGHoRn+dZmo6tp+lR+ZeXMU&#10;A7Bj87f7qDLN+ANAAAv9kaZ/z4Wf/gPF/wDEVdht4LZNkMUcK5ztjRUXJ74UAZrypvGWoa3M9r4e&#10;sd5Ay1zclVVFPG7ZnA9txJP92u90O01GztCuo3f2y4eRpGcDCqGAxGvA+VcdlUc9KAADblBaNwOp&#10;VgPxFeQ6Xb+L9Itvs1vZW5Tcz/O8bNluvInH8q9dlJETkcEK38q47wbdXF3pAkuJZJn86Ub5GLNg&#10;YwMn0qXcfUYjkba18XWl9dXsdlb+bdbfMy8RT5em0eeCPzNXorPxJf6xp11qFrDGls5y0bx8Kw5J&#10;HmuTzjpXq1FTqWVoSFFFFAAAUUUUAABRRRQAAFFFFAAAUUUUAABRRRQAAFFFFAAAUUUUAABRRRQA&#10;AFFFFAAAUUUUAABRRRQAAFFFFAAAUUUUAABRRRQAAFFFFAAAUUUUAABRRRQAAFFFFAAAVwUO1fGN&#10;z533msY/s2fQEbwvvnd+Ga72sDVtGh1URMXkt54DuguIjiSM/wBVPcUmMYjfrzfTsNqfiZof9ThQ&#10;cfdMwjbfj3znNaDaT4hmXyZdaURHgtFbKk5H+9n5T7it+z0m20+waztgVVlcF2+Zmdxgu54yf/1C&#10;kFhgeSwnWk8NW/zxDTmDLMYELXccJkYOSHIUjrnb2616Dqi2y+Fp1tW3QCyxE2c5QKMH6+vvWvpG&#10;mf2dpkNjIyziNXRjtwrhmYkbSTxg461jxeHpodOv9NW6Bt59/wBmDIS1uH5KE7vnUHp0pf5DsAHP&#10;6yJDo/h0RFRJ59j5ZblQ/lfKWA5Iz1rrLOLxEtxGbu4094Od6xRyrIeDjaW464/Cq+oaFNd2GnW0&#10;VysUlk0LrIY94Zok2g7dw788k1LbWWvxzxtPqsM0QbLxi0RC6+gYHj60h2ADnbLS4NWk8QW82R/x&#10;MC0cg+/FIE4dT6jv6jimTapcf2Xqel6jhb2C1lKv/DdRBTiVPVsfeHXv612Wm6Y1hPqEpkD/AGu4&#10;M4AXGwYxtPJz9eKr69oUGuW4Rj5UyZMUwGSueqkZGUbuM+9IdtAAvaN/yCrD/r1g/wDRa1zvhz/k&#10;Ia//ANf39DXW2VubS0t7ctuMMUce7GN2xQM45xnFZumaW2n3OozGUSfbLjzgAuNnH3ScnP14o7AA&#10;jH8X3z22nfZot5mvW8lQgLPs6yFVHJ+Xj/gVcjcalb2d1pd3a2eoW6Wai1nM1s0aNbHA5bJG5T8w&#10;z1Jr0VtLaXWF1GWUMsMBigi2/wCrZj88hOeSRx0HFal3ax3ttNbyjKSoyN9COv1HUe9JjGItKwYB&#10;gQQRkEdCD3rh/C/+v1v/ALCU1dJpVpNYWMFtNMJ2hXYJApXKj7uQSeQuB17VW0rS202S/cyiT7Vd&#10;PcABduwN/CeTn68UdgGIxNT/AORn0T/rnd/+gVHoG0a1r6yf68zowz94wYOzH+z0/St+60trjVbG&#10;/EoUWqzKY9uS/mLjhs8Y+hqvqmhLfTpd29xJZXkY2rPGAdy/3JEOA4pdR2GB0pwAc9O+a8ct8Hwx&#10;r7R/6hrm4Nv6bNyfd9q6uTRNbvl8m+1fMB4dLaBYnkXurP2B74BHtW1eaPFLo8mmW223RovLQ43B&#10;ec5IyCSe5zkmk/8AMdgA5y6064t4rTV9NH+kx28IuIR927iCLlSP74H3T1/ECoX1K31XV/D1zAcq&#10;32wMp+9G4iGUYdiP16ivQLeLyIIos58uNEz0ztUDNct/wjMMetxapA4iA3tLDt+V3ZCu9TkbSc5b&#10;g5IpDsAjsa838btJcLpelI5jXUbxIpWHXy0wSPzIP4V6RXCeMdOurqzt7yyXfdadOt1Eg5LhfvqB&#10;3PAOO+MCmAAdhaWdvYQR29tGsUUYwqqMD6n1J7k8k9a898dWKQ2ketQARXdhLE4lXguhcKUb+8Mk&#10;Yz2yO9a+m+M9Ev4Fd7uK0kx+8huGEbIw6jLYDDPQj9K5TXdWTxZLFoekkzxvIj3lyoPlRxI2cAkD&#10;PPOehIAGc0AAHrcEomhjlHAkRX/76ANc/r9zf2kCTWlrBdKpPnCRXdo04+dVTkgc7sZOOgro0RY0&#10;VFGAoCgegAwK57XdUn0yBPs9tLcSykqu2N5EixjLyBAWwM8KPvetIAAyrd9au4UmgTQJY3GVdftB&#10;B/8AHevqDyK7KASCGMSiMSbV3iPPlhsc7M87c9M15/pOo2OlxyfuNVllncyzyfYZlV5D1KRqNiL6&#10;AD6k16DDKJ4o5VDqHUMA6lWAIzhlPIPqDQCGBh+Jf+QFqf8A16T/APoBrgvhj/yDb3/r6H/opK73&#10;xL/yAtT/AOvSf/0A1wXwx/5Bt7/19D/0UlMBAev0UVBcTx2sMs8p2pEjSOfRVGSfyoAAPFviHfSX&#10;t3Y6JbfM7ukkijvJIdkSn6Alj9QaxfE+kHwnfaVqFkMIixK2OA00AG4t/wBdkzn1+aubsfEcMXiG&#10;XWb2GScs0jxxqyjYzfKmd/ZI+B74NdR4g8c6drumzWbWM6M2GicyRny5FOVbjnHUH2JoAAPe7O6i&#10;vrWG5hOY5o1kU+zDOD7jofeuN8c6V/aeiTMq5ltf9Ij9SFH7xfxTJ+oFc18NtX8+0m02Rvmtz5sP&#10;vE5+YD/dfn/gdewkBgQRkEYIPQg0AAHnvgLVf7R0WOJmzLZnyG9SgGY2/wC+Pl/4Ca5j4j6g8rWW&#10;kQfM8rrK6jqSTshT8W3H8BWTob/8Ir4tutPlbZbXG5FLHChT+8gc9uBmMn1Jp3htG8TeLLrVZATD&#10;bMZI89B/Bbr9QoL/AFFAABD4v0D+wrXR7y1+VrZY4JXXvKp8xJT9X3/oK9w0q/TVNPtrxOk0auR/&#10;dboy/wDAWyPwqDXNNXV9MurM4zLGdh/uyL8yH8GA/CvFvCfiT+yNI1a2n4ktFaa3Ruu9z5ZjwfSX&#10;aSP9o0AAE+qf8VT4zish81tZnY/ptiO+Y/8AAnxH+Ve+14/8N9NZLW51OXJkunMaMepRDl2/4HJn&#10;P+7XsFAAAUUUUAABRRRQAAFFFFAAAVFL/qn/AN1v5VLUUv8Aq3/3W/lQAAeQ+HdT8OW2lwx332bz&#10;wZN++2MjcuxXLeU2flx3r1m0eCS3ie32iFkVotq7F2EZGFwMDHbAry/w7runadpcNvcxXHmoZN2L&#10;WRx80jEfMF54NdhPZ/25Hb3Vtf39lGY/lSE+VuGerIwyCOn0qVYNxsDE8X2qXtzots5ZVmuZEJX7&#10;wyq8j3FVf7Y1eFP7EMbPqW4RRXOP3TW+P+Pon1Vev+178Vf1e2kgu/DcW+W48q6IaV/mdvlHzOQO&#10;p9a73y03+ZtXft27sDdtJztz1xnnFHUYAedeFbNdP1TWbZXaTy/soLt952KMzMfqxJqLWrWTxJqV&#10;xaRMyx6dbswYdDeSDKKT/sgc+nNWLa4/s/U/Et06OVjFu6jafnIjOFXjnJwOKj0rwtHcWiXV5Nep&#10;c3WZ5hFO0Q3SEsAVA6gEZz3pdAADqtA1E6npsMz8SrmKcd1lj4bP1+9+NcPYf8i1r3/Xxf8A8hWt&#10;ptr/AMI/rTWaGV7W/j8yJ3JcrcR/fDPjqy85PXgVmWCP/wAI3rq7Gybi/wADBycgdBjJoD/ggB3W&#10;h/8AII0//r1g/wDRYrarzrTPFOm2un2kEi3YeKCJHAtpSNyoAcHbzzXoEUizRpIudrqrrkYOGGRk&#10;HkH2qhIQzC8QQ6vPp7JpMqQ3O4fM2BlMHcqEqwVjxgn868S05dN0y8J8U2V+bpm4uLkme2bnrhfv&#10;fnIPYV9H1BPbw3MbRTxxzI3VJFDqfqGBFMBAeXeF5ra48T67LatG8DRWvlmPGzbtA+XHAx0x616x&#10;Xml54FtklNzo91PpU/by2ZoT7Fc7gPYEr/s11mhpq8doU1Z4pbhJGVZIsbZIsDaxwF565+UfSgAA&#10;2Zv9VJ/uN/KvFPDmianf6eJrbVZrOPzHXyk8zGRjLfLIo5+le3SDcjDOMqRn0yK5LQYrLRbH7KdQ&#10;tZv3jvvDxp97HGPMbpj1qWMYjD/4RfXP+hguf/Iv/wAeq9YeHtXtbuGabWp7iONtzxN5mHGDwcyk&#10;fpXX/wBo2P8Az923/f6P/wCKp6XtpIwVLmB2PAVZUJP0AbJpWfcoYi5RRRQAAFFFFAAAUUUUAABR&#10;RRQAAFFFFAAAUUUUAABRRRQAAFFFFAAAUUUUAABRRRQAAFFFFAAAUUUUAABRRRQAAFFFFAAAUUUU&#10;AABRRRQAAFFFFAAAUUUUAABRRRQAAFFFFAAAUUUUAABRRRQAAFFFFAAAUUUUAABRRRQAAFFFFAAA&#10;UUUUAABRRRQAAFFFFAAAUUUUAABXO69rcOg2f2h42md3WKGFPvSyN0UcHA4JJwfpmuiry/xzcJaS&#10;6FcSK7RwX4lcIu47UAJwPX0oAAMA3Ntdajbr4h8NRWf2xwkVyCeZD0WXbtyTwCScj0xXsNnYWenx&#10;+VaW8Vun92NAuT6nHJPuea8T8UeLtO1izt4baK8DxXcE5MkIUBY92cEO3PPFdb/wsXRf+eOo/wDg&#10;Ov8A8doAAPTay7+C+nCfZLwWe3dvJgSbeOMffI245+taKMHVWHRgCM9eRmuN8SvF5mnx3K3D2jPM&#10;1wkKysXKIPLV/J+bbuOcd8UCYAST22r20TSza9FFGoyzvZQKoH1L10tlJ5tpBJ5vnb40bzdnl+Zl&#10;R8+z+Hd1x2rymzm0tLqX7SmozWkEgNhbyW1zJFGGUF2KlCWIfIQPnaOleuQSpPFHKgIV1VlDKVOC&#10;MjKnBB9j0oBDAw/Ev/IC1P8A69J//QDXkPgXxFpWjWN1Fe3HkvJPvUeXI+V8tRnKIw6ivd7m2ivI&#10;JbeZd8cqMjrkjcrDBGVII49DXH/8IN4b/wCfD/yNcf8Ax2mAgE/4Trw3/wA/3/kG4/8AjVct448R&#10;282h28dlL5g1Ek7gGU+RE3zfKwDDc4C8jkZrqv8AhBfDf/Pj/wCRrj/47Vv/AIRHQi1uTabvswVY&#10;QZZiECuXAwZMEbiSc5znmgAAr+GPD9vp2j20c9vE8zr5sxeNWYPJztywz8gwv4V0/wDZ9j/z623/&#10;AH5j/wDiav0UAAHz5rcZ8I+LINQiXbbXB8wqowu1vluIwOnGfMUe4r6BRldVZSGVgGUjoQeQR9ay&#10;dU0fT9ZjSO+gE6xtvT5nUqcY6oynkdRnFX7a2is4IreEFY4lCICzMQq8AZYljgepoAAPHviZpe6K&#10;21NBzGfs8x/2G5jY/Rsj/gQrrfA2lf2ZokTOuJbo/aJPUBh+7X8EwfqTXYX1lb6jbSWtynmRSgB1&#10;yRnBBHI5HIFXAAoAAwAMADoBQAALXzP4z0KSHxEqW68akyPEO3muwWQf99fOfZq+mKoz2Ntcz208&#10;sYeS1Z3hY/wM67T9ePXvg0AACafZx6dZ29pEPkgjWMe+0ck+5PJ9zV+iigAAKKKKAAAooooAACii&#10;igAAKKKKAAAooooAACiiigAAKKKKAAAooooAACiiigAAwdb0ka1Z/ZjczWv7xZPMhOH+XPy/Q55r&#10;zHVvBf8AZ2nXd2ur6k7QQvIFZ+GKjODg5r2l3SMZdlUerEAfrXLeJriBtB1MCWMk2suAHXJ+X60A&#10;AHn2j+DP7T020vH1fUY2niWQqr5Ck9hk5r07Q9IGi2hthcz3WZGk8yY5f5gBt+gxWf4WuIF0DTA0&#10;sYIto8guoI4+tdYjpIMoysPVSCP0oAAFZQylT0IIP4151F4O8NzM6RO8jJw6pchih6YYLkj8a9Bn&#10;3iGXy/v7G2/72Dj9a898EyWsGjSzO6I4mla5ZiAQR0Lk8428jPfNJq4dRgNu/CXhmwj825eSBOmX&#10;nIyfQDGSfYVJouieGZLhLrTpmmkt23D98TtPTLIwBx+GKyLK3/4S/Vpr25DGwtj5cEZyBIfT8fvy&#10;d+VWrWoWVtpPiTR2sEWA3BdJo4+FKcDO3oMgnPuoPWlZC8wuxnqdFFFWBIBRRRQAAFFFFAAAUUUU&#10;AABRRRQAAFFFFAAAUUUUAABRRRQAAFFFFAAAUUUUAABRRRQAAFFFFAAAUUUUAABRRRQAAFFFFAAA&#10;UUUUAABRRRQAAFFFFAAAUUUUAABRRRQAAFFFFAAAUUUUAABRRRQAAFFFFAAAUUUUAABRRRQAAFFF&#10;FAAAUUUUAABRRRQAAFFFFAAAUmM0tFAAAmB6CjA9BS0UAABWDf3M6ahpltE/lrO87ynAJZIY8+WM&#10;g43MwyRzgVvVi6rp73qQvBKILm2fzYJCNyhsYZHHdHU4bv3oAALl/wCb9juPKkMUgicpIADtYKSD&#10;hgR165FRaXdNe6faXD/elgjdv95lBP61z80XiHUY2tZ1srKJxtmmhkeWRkPDCJWUBCw4yxOK62GF&#10;LeKOGMbUjRUUeiqMAflSABk1FFFMBAFFFFAAAUUUUAABRRRQAAFFFFAAAUUUUAABRRRQAAFFFFAA&#10;AUUUUAABRRRQAAFFFFAAAUUUUAABRRRQAAFFFFAAAUUUUAABRRRQAAYmsaNaa5a/ZbrzPL3rJ+7b&#10;a25c45weOa4z/hW+gf8AT5/3+H/xuvTqKAADzH/hW+gf9Pn/AH+H/wAbrs9G0a00K1NraeZ5ZkaT&#10;9425tzAA84HHArbooAACuIvfBmk3tw058+Eu26RInCo56k4KtjJ64xXb0UmrjGIqWlpBYwJb28Yj&#10;jQYVR/MnqSepJ5NZi6JbDUzqbvNLPtKIHZfLiU8YRQoxxnqT1Pet6ikMACiiigAAKKKKAAAooooA&#10;ACiiigAAKKKKAAAooooAACiiigAAKKKKAAAooooAACiiigAAKKKKAAAooooAACiiigAAKKKKAAAo&#10;oooAACiiigAAKKKKAAAooooAACiiigAAKKKKAAAooooAACiiigAAKKKKAAAooooAACiiigAAKKKK&#10;AAAooooAACiiigAAKKKKAAAooooAACiiigAAKKKKAAAooooAACiiigAAKKKKAAAooooAACiiigAA&#10;KKKKAAAooooAACiiigAAKKKKAAAooooAACiiigAAKKKKAAAooooAACiiigAAKKKKAAAooooAACii&#10;igAAKKKKAAAooooAACiiigAAKKKKAAAooooAACiiigAAKKKKAAAooooAACiiigAA/9lQSwMEFAAG&#10;AAgAAAAhAOLyQg/iAAAADQEAAA8AAABkcnMvZG93bnJldi54bWxMj8Fqg0AQhu+FvsMyhd6S1djG&#10;xLqGENqeQqFJofQ20YlK3FlxN2revuupvf3DfPzzTboZdSN66mxtWEE4D0AQ56aouVTwdXybrUBY&#10;h1xgY5gU3MjCJru/SzEpzMCf1B9cKXwJ2wQVVM61iZQ2r0ijnZuW2O/OptPo/NiVsuhw8OW6kYsg&#10;WEqNNfsLFba0qyi/HK5awfuAwzYKX/v95by7/RyfP773ISn1+DBuX0A4Gt0fDJO+V4fMO53MlQsr&#10;GgWz5XrtUQWLaBWDmIjwKfbpNKU4ikFmqfz/RfYL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ECLQAUAAYACAAAACEABu377hUBAABGAgAAEwAAAAAAAAAAAAAAAAAAAAAAW0NvbnRl&#10;bnRfVHlwZXNdLnhtbFBLAQItABQABgAIAAAAIQA4/SH/1gAAAJQBAAALAAAAAAAAAAAAAAAAAEYB&#10;AABfcmVscy8ucmVsc1BLAQItABQABgAIAAAAIQA+iyf5HgQAAKYMAAAOAAAAAAAAAAAAAAAAAEUC&#10;AABkcnMvZTJvRG9jLnhtbFBLAQItAAoAAAAAAAAAIQAVtzX76E8AAOhPAAAUAAAAAAAAAAAAAAAA&#10;AI8GAABkcnMvbWVkaWEvaW1hZ2UxLnBuZ1BLAQItAAoAAAAAAAAAIQB/hGO2egwBAHoMAQAUAAAA&#10;AAAAAAAAAAAAAKlWAABkcnMvbWVkaWEvaW1hZ2UyLmpwZ1BLAQItABQABgAIAAAAIQDi8kIP4gAA&#10;AA0BAAAPAAAAAAAAAAAAAAAAAFVjAQBkcnMvZG93bnJldi54bWxQSwECLQAUAAYACAAAACEA5nv3&#10;NMcAAAClAQAAGQAAAAAAAAAAAAAAAABkZAEAZHJzL19yZWxzL2Uyb0RvYy54bWwucmVsc1BLBQYA&#10;AAAABwAHAL4BAABiZ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alt="colored rectangle" style="position:absolute;width:7517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ZzwQAAANoAAAAPAAAAZHJzL2Rvd25yZXYueG1sRE9Li8Iw&#10;EL4v+B/CCN7WdD3o0jWKFBSVVfDBeh2asSnbTGoTtfvvjbDgafj4njOetrYSN2p86VjBRz8BQZw7&#10;XXKh4HiYv3+C8AFZY+WYFPyRh+mk8zbGVLs77+i2D4WIIexTVGBCqFMpfW7Iou+7mjhyZ9dYDBE2&#10;hdQN3mO4reQgSYbSYsmxwWBNmaH8d3+1CvTodJkNs9V6vck231tz/BmMLgulet129gUiUBte4n/3&#10;Usf58HzleeXkAQAA//8DAFBLAQItABQABgAIAAAAIQDb4fbL7gAAAIUBAAATAAAAAAAAAAAAAAAA&#10;AAAAAABbQ29udGVudF9UeXBlc10ueG1sUEsBAi0AFAAGAAgAAAAhAFr0LFu/AAAAFQEAAAsAAAAA&#10;AAAAAAAAAAAAHwEAAF9yZWxzLy5yZWxzUEsBAi0AFAAGAAgAAAAhAKebBnPBAAAA2gAAAA8AAAAA&#10;AAAAAAAAAAAABwIAAGRycy9kb3ducmV2LnhtbFBLBQYAAAAAAwADALcAAAD1AgAAAAA=&#10;" adj="900">
                  <v:imagedata r:id="rId13" o:title="colored rectangle"/>
                </v:shape>
                <v:shape id="Picture 3" o:spid="_x0000_s1028" type="#_x0000_t75" style="position:absolute;left:54;top:14111;width:77266;height:4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36wwAAANoAAAAPAAAAZHJzL2Rvd25yZXYueG1sRI9Ba8JA&#10;FITvQv/D8gq91Y0VS4iuItJCQC9VUY+P7DMbk30bsqvGf98tFDwOM/MNM1v0thE36nzlWMFomIAg&#10;LpyuuFSw332/pyB8QNbYOCYFD/KwmL8MZphpd+cfum1DKSKEfYYKTAhtJqUvDFn0Q9cSR+/sOosh&#10;yq6UusN7hNtGfiTJp7RYcVww2NLKUFFvr1ZBf8J2k9fHyfGyqlNzGH+t82ut1Ntrv5yCCNSHZ/i/&#10;nWsFY/i7Em+AnP8CAAD//wMAUEsBAi0AFAAGAAgAAAAhANvh9svuAAAAhQEAABMAAAAAAAAAAAAA&#10;AAAAAAAAAFtDb250ZW50X1R5cGVzXS54bWxQSwECLQAUAAYACAAAACEAWvQsW78AAAAVAQAACwAA&#10;AAAAAAAAAAAAAAAfAQAAX3JlbHMvLnJlbHNQSwECLQAUAAYACAAAACEAYAr9+sMAAADaAAAADwAA&#10;AAAAAAAAAAAAAAAHAgAAZHJzL2Rvd25yZXYueG1sUEsFBgAAAAADAAMAtwAAAPcCAAAAAA==&#10;" adj="900" filled="t" stroked="t" strokecolor="#f6c681 [1940]" strokeweight="6pt">
                  <v:stroke endcap="square"/>
                  <v:imagedata r:id="rId14" o:title=""/>
                  <v:path arrowok="t"/>
                </v:shape>
                <w10:wrap anchorx="margin"/>
              </v:group>
            </w:pict>
          </mc:Fallback>
        </mc:AlternateContent>
      </w:r>
      <w:r w:rsidR="008A3C95" w:rsidRPr="00514B0C">
        <w:rPr>
          <w:rFonts w:ascii="Times New Roman" w:hAnsi="Times New Roman" w:cs="Times New Roman"/>
          <w:b w:val="0"/>
          <w:bCs/>
          <w:color w:val="002060"/>
        </w:rPr>
        <w:br w:type="page"/>
      </w:r>
    </w:p>
    <w:p w14:paraId="41D7E4DE" w14:textId="482C41EF" w:rsidR="00E818C4" w:rsidRPr="00514B0C" w:rsidRDefault="00E818C4" w:rsidP="00854600">
      <w:pPr>
        <w:spacing w:after="200" w:line="360" w:lineRule="auto"/>
        <w:jc w:val="both"/>
        <w:rPr>
          <w:rFonts w:ascii="Times New Roman" w:hAnsi="Times New Roman" w:cs="Times New Roman"/>
          <w:b w:val="0"/>
          <w:bCs/>
          <w:color w:val="002060"/>
        </w:rPr>
      </w:pPr>
    </w:p>
    <w:p w14:paraId="57A2CC3D" w14:textId="77777777" w:rsidR="00E818C4" w:rsidRPr="00514B0C" w:rsidRDefault="00E818C4" w:rsidP="00854600">
      <w:pPr>
        <w:spacing w:line="360" w:lineRule="auto"/>
        <w:jc w:val="both"/>
        <w:rPr>
          <w:rFonts w:ascii="Times New Roman" w:hAnsi="Times New Roman" w:cs="Times New Roman"/>
          <w:b w:val="0"/>
          <w:bCs/>
          <w:color w:val="002060"/>
        </w:rPr>
      </w:pPr>
    </w:p>
    <w:p w14:paraId="1B8213DC" w14:textId="77777777" w:rsidR="00E818C4" w:rsidRPr="00514B0C" w:rsidRDefault="00E818C4" w:rsidP="00854600">
      <w:pPr>
        <w:spacing w:line="360" w:lineRule="auto"/>
        <w:jc w:val="both"/>
        <w:rPr>
          <w:rFonts w:ascii="Times New Roman" w:hAnsi="Times New Roman" w:cs="Times New Roman"/>
          <w:b w:val="0"/>
          <w:bCs/>
          <w:color w:val="002060"/>
        </w:rPr>
      </w:pPr>
    </w:p>
    <w:p w14:paraId="68408E46" w14:textId="6D373246" w:rsidR="00E818C4" w:rsidRPr="00514B0C" w:rsidRDefault="00131A31"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drawing>
          <wp:inline distT="0" distB="0" distL="0" distR="0" wp14:anchorId="7990A48F" wp14:editId="3D05E8FA">
            <wp:extent cx="4991061" cy="77573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BEBA8EAE-BF5A-486C-A8C5-ECC9F3942E4B}">
                          <a14:imgProps xmlns:a14="http://schemas.microsoft.com/office/drawing/2010/main">
                            <a14:imgLayer r:embed="rId9">
                              <a14:imgEffect>
                                <a14:sharpenSoften amount="50000"/>
                              </a14:imgEffect>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t="31566" b="33004"/>
                    <a:stretch/>
                  </pic:blipFill>
                  <pic:spPr bwMode="auto">
                    <a:xfrm>
                      <a:off x="0" y="0"/>
                      <a:ext cx="5072855" cy="788447"/>
                    </a:xfrm>
                    <a:prstGeom prst="rect">
                      <a:avLst/>
                    </a:prstGeom>
                    <a:noFill/>
                    <a:ln>
                      <a:noFill/>
                    </a:ln>
                    <a:extLst>
                      <a:ext uri="{53640926-AAD7-44D8-BBD7-CCE9431645EC}">
                        <a14:shadowObscured xmlns:a14="http://schemas.microsoft.com/office/drawing/2010/main"/>
                      </a:ext>
                    </a:extLst>
                  </pic:spPr>
                </pic:pic>
              </a:graphicData>
            </a:graphic>
          </wp:inline>
        </w:drawing>
      </w:r>
    </w:p>
    <w:p w14:paraId="0F9F0BD8" w14:textId="77777777" w:rsidR="00E818C4" w:rsidRPr="00514B0C" w:rsidRDefault="00E818C4" w:rsidP="00854600">
      <w:pPr>
        <w:spacing w:line="360" w:lineRule="auto"/>
        <w:jc w:val="both"/>
        <w:rPr>
          <w:rFonts w:ascii="Times New Roman" w:hAnsi="Times New Roman" w:cs="Times New Roman"/>
          <w:b w:val="0"/>
          <w:bCs/>
          <w:noProof/>
          <w:color w:val="002060"/>
        </w:rPr>
      </w:pPr>
    </w:p>
    <w:p w14:paraId="63960CF9" w14:textId="4874522A" w:rsidR="00E818C4" w:rsidRPr="00514B0C" w:rsidRDefault="00E818C4" w:rsidP="00854600">
      <w:pPr>
        <w:spacing w:line="360" w:lineRule="auto"/>
        <w:jc w:val="both"/>
        <w:rPr>
          <w:rFonts w:ascii="Times New Roman" w:hAnsi="Times New Roman" w:cs="Times New Roman"/>
          <w:b w:val="0"/>
          <w:bCs/>
          <w:color w:val="002060"/>
        </w:rPr>
      </w:pPr>
    </w:p>
    <w:p w14:paraId="26020595" w14:textId="26C78F5F" w:rsidR="00E818C4" w:rsidRPr="00514B0C" w:rsidRDefault="00E818C4" w:rsidP="00854600">
      <w:pPr>
        <w:spacing w:line="360" w:lineRule="auto"/>
        <w:jc w:val="both"/>
        <w:rPr>
          <w:rFonts w:ascii="Times New Roman" w:hAnsi="Times New Roman" w:cs="Times New Roman"/>
          <w:b w:val="0"/>
          <w:bCs/>
          <w:color w:val="002060"/>
        </w:rPr>
      </w:pPr>
    </w:p>
    <w:p w14:paraId="50D3ED1A" w14:textId="77777777" w:rsidR="00131A31" w:rsidRPr="00514B0C" w:rsidRDefault="00131A31" w:rsidP="00854600">
      <w:pPr>
        <w:spacing w:line="360" w:lineRule="auto"/>
        <w:jc w:val="both"/>
        <w:rPr>
          <w:rFonts w:ascii="Times New Roman" w:hAnsi="Times New Roman" w:cs="Times New Roman"/>
          <w:b w:val="0"/>
          <w:bCs/>
          <w:color w:val="002060"/>
        </w:rPr>
      </w:pPr>
    </w:p>
    <w:p w14:paraId="369CEBB6" w14:textId="77777777" w:rsidR="00E818C4" w:rsidRPr="00514B0C" w:rsidRDefault="00E818C4" w:rsidP="00854600">
      <w:pPr>
        <w:spacing w:line="360" w:lineRule="auto"/>
        <w:jc w:val="both"/>
        <w:rPr>
          <w:rFonts w:ascii="Times New Roman" w:hAnsi="Times New Roman" w:cs="Times New Roman"/>
          <w:b w:val="0"/>
          <w:bCs/>
          <w:color w:val="002060"/>
        </w:rPr>
      </w:pPr>
    </w:p>
    <w:p w14:paraId="783BF6F2" w14:textId="77777777" w:rsidR="00131A31" w:rsidRPr="00514B0C" w:rsidRDefault="00131A31" w:rsidP="00854600">
      <w:pPr>
        <w:spacing w:line="360" w:lineRule="auto"/>
        <w:jc w:val="both"/>
        <w:rPr>
          <w:rFonts w:ascii="Times New Roman" w:hAnsi="Times New Roman" w:cs="Times New Roman"/>
          <w:b w:val="0"/>
          <w:bCs/>
          <w:color w:val="002060"/>
          <w:sz w:val="56"/>
          <w:szCs w:val="56"/>
        </w:rPr>
      </w:pPr>
      <w:r w:rsidRPr="00514B0C">
        <w:rPr>
          <w:rFonts w:ascii="Times New Roman" w:hAnsi="Times New Roman" w:cs="Times New Roman"/>
          <w:b w:val="0"/>
          <w:bCs/>
          <w:color w:val="002060"/>
          <w:sz w:val="56"/>
          <w:szCs w:val="56"/>
        </w:rPr>
        <w:t xml:space="preserve">MALIGNANT COMMENTS </w:t>
      </w:r>
    </w:p>
    <w:p w14:paraId="7DAD87B0" w14:textId="43037F6B" w:rsidR="00E818C4" w:rsidRPr="00514B0C" w:rsidRDefault="00131A31" w:rsidP="00854600">
      <w:pPr>
        <w:spacing w:line="360" w:lineRule="auto"/>
        <w:jc w:val="both"/>
        <w:rPr>
          <w:rFonts w:ascii="Times New Roman" w:hAnsi="Times New Roman" w:cs="Times New Roman"/>
          <w:b w:val="0"/>
          <w:bCs/>
          <w:color w:val="002060"/>
          <w:sz w:val="72"/>
          <w:szCs w:val="72"/>
        </w:rPr>
      </w:pPr>
      <w:r w:rsidRPr="00514B0C">
        <w:rPr>
          <w:rFonts w:ascii="Times New Roman" w:hAnsi="Times New Roman" w:cs="Times New Roman"/>
          <w:b w:val="0"/>
          <w:bCs/>
          <w:color w:val="002060"/>
          <w:sz w:val="56"/>
          <w:szCs w:val="56"/>
        </w:rPr>
        <w:t>CLASSIFICATION</w:t>
      </w:r>
    </w:p>
    <w:p w14:paraId="053B7256" w14:textId="6D3BE41F" w:rsidR="00E818C4" w:rsidRPr="00514B0C" w:rsidRDefault="00E818C4" w:rsidP="00854600">
      <w:pPr>
        <w:spacing w:line="360" w:lineRule="auto"/>
        <w:jc w:val="both"/>
        <w:rPr>
          <w:rFonts w:ascii="Times New Roman" w:hAnsi="Times New Roman" w:cs="Times New Roman"/>
          <w:b w:val="0"/>
          <w:bCs/>
          <w:color w:val="002060"/>
          <w:sz w:val="72"/>
          <w:szCs w:val="72"/>
        </w:rPr>
      </w:pPr>
    </w:p>
    <w:p w14:paraId="2DAB65C2" w14:textId="77777777" w:rsidR="00131A31" w:rsidRPr="00514B0C" w:rsidRDefault="00131A31" w:rsidP="00854600">
      <w:pPr>
        <w:spacing w:line="360" w:lineRule="auto"/>
        <w:jc w:val="both"/>
        <w:rPr>
          <w:rFonts w:ascii="Times New Roman" w:hAnsi="Times New Roman" w:cs="Times New Roman"/>
          <w:b w:val="0"/>
          <w:bCs/>
          <w:color w:val="002060"/>
          <w:sz w:val="72"/>
          <w:szCs w:val="72"/>
        </w:rPr>
      </w:pPr>
    </w:p>
    <w:p w14:paraId="549E0969" w14:textId="77777777" w:rsidR="00E818C4" w:rsidRPr="00514B0C" w:rsidRDefault="00E818C4" w:rsidP="00854600">
      <w:pPr>
        <w:spacing w:line="360" w:lineRule="auto"/>
        <w:jc w:val="both"/>
        <w:rPr>
          <w:rFonts w:ascii="Times New Roman" w:hAnsi="Times New Roman" w:cs="Times New Roman"/>
          <w:b w:val="0"/>
          <w:bCs/>
          <w:color w:val="002060"/>
          <w:sz w:val="36"/>
          <w:szCs w:val="36"/>
        </w:rPr>
      </w:pPr>
      <w:r w:rsidRPr="00514B0C">
        <w:rPr>
          <w:rFonts w:ascii="Times New Roman" w:hAnsi="Times New Roman" w:cs="Times New Roman"/>
          <w:b w:val="0"/>
          <w:bCs/>
          <w:color w:val="002060"/>
          <w:sz w:val="36"/>
          <w:szCs w:val="36"/>
        </w:rPr>
        <w:t>SUBMITTED BY</w:t>
      </w:r>
    </w:p>
    <w:p w14:paraId="4DDBD583" w14:textId="77777777" w:rsidR="00E818C4" w:rsidRPr="00514B0C" w:rsidRDefault="00E818C4" w:rsidP="00854600">
      <w:pPr>
        <w:spacing w:line="360" w:lineRule="auto"/>
        <w:jc w:val="both"/>
        <w:rPr>
          <w:rFonts w:ascii="Times New Roman" w:hAnsi="Times New Roman" w:cs="Times New Roman"/>
          <w:b w:val="0"/>
          <w:bCs/>
          <w:color w:val="002060"/>
          <w:sz w:val="36"/>
          <w:szCs w:val="36"/>
        </w:rPr>
      </w:pPr>
      <w:r w:rsidRPr="00514B0C">
        <w:rPr>
          <w:rFonts w:ascii="Times New Roman" w:hAnsi="Times New Roman" w:cs="Times New Roman"/>
          <w:b w:val="0"/>
          <w:bCs/>
          <w:color w:val="002060"/>
          <w:sz w:val="36"/>
          <w:szCs w:val="36"/>
        </w:rPr>
        <w:t>ABHISHEK MISHRA</w:t>
      </w:r>
    </w:p>
    <w:p w14:paraId="059AF0AA" w14:textId="77777777" w:rsidR="00E818C4" w:rsidRPr="00514B0C" w:rsidRDefault="00E818C4" w:rsidP="00854600">
      <w:pPr>
        <w:spacing w:line="360" w:lineRule="auto"/>
        <w:jc w:val="both"/>
        <w:rPr>
          <w:rFonts w:ascii="Times New Roman" w:hAnsi="Times New Roman" w:cs="Times New Roman"/>
          <w:b w:val="0"/>
          <w:bCs/>
          <w:color w:val="002060"/>
          <w:sz w:val="72"/>
          <w:szCs w:val="72"/>
        </w:rPr>
      </w:pPr>
    </w:p>
    <w:p w14:paraId="240F56B8" w14:textId="77777777" w:rsidR="00E818C4" w:rsidRPr="00514B0C" w:rsidRDefault="00E818C4" w:rsidP="00854600">
      <w:pPr>
        <w:spacing w:line="360" w:lineRule="auto"/>
        <w:jc w:val="both"/>
        <w:rPr>
          <w:rFonts w:ascii="Times New Roman" w:hAnsi="Times New Roman" w:cs="Times New Roman"/>
          <w:b w:val="0"/>
          <w:bCs/>
          <w:color w:val="002060"/>
          <w:szCs w:val="28"/>
        </w:rPr>
      </w:pPr>
    </w:p>
    <w:p w14:paraId="7B7E83B7" w14:textId="77777777" w:rsidR="00E818C4" w:rsidRPr="00514B0C" w:rsidRDefault="00E818C4" w:rsidP="00854600">
      <w:pPr>
        <w:spacing w:line="360" w:lineRule="auto"/>
        <w:jc w:val="both"/>
        <w:rPr>
          <w:rFonts w:ascii="Times New Roman" w:hAnsi="Times New Roman" w:cs="Times New Roman"/>
          <w:b w:val="0"/>
          <w:bCs/>
          <w:color w:val="002060"/>
          <w:szCs w:val="28"/>
        </w:rPr>
      </w:pPr>
    </w:p>
    <w:p w14:paraId="3F90107F" w14:textId="77777777" w:rsidR="00E818C4" w:rsidRPr="00514B0C" w:rsidRDefault="00E818C4" w:rsidP="00B01F1B">
      <w:pPr>
        <w:pStyle w:val="Heading2"/>
        <w:framePr w:h="714" w:hRule="exact" w:wrap="around" w:hAnchor="page" w:x="691" w:y="2646"/>
        <w:spacing w:line="360" w:lineRule="auto"/>
        <w:jc w:val="center"/>
        <w:rPr>
          <w:rFonts w:ascii="Times New Roman" w:hAnsi="Times New Roman" w:cs="Times New Roman"/>
          <w:b w:val="0"/>
          <w:bCs/>
          <w:color w:val="002060"/>
          <w:sz w:val="72"/>
          <w:szCs w:val="72"/>
        </w:rPr>
      </w:pPr>
      <w:r w:rsidRPr="00514B0C">
        <w:rPr>
          <w:rFonts w:ascii="Times New Roman" w:hAnsi="Times New Roman" w:cs="Times New Roman"/>
          <w:b w:val="0"/>
          <w:bCs/>
          <w:color w:val="002060"/>
          <w:sz w:val="60"/>
          <w:szCs w:val="60"/>
        </w:rPr>
        <w:lastRenderedPageBreak/>
        <w:t>ACKNOWLEDGEMENT</w:t>
      </w:r>
    </w:p>
    <w:p w14:paraId="14D5AC49" w14:textId="77777777" w:rsidR="00E818C4" w:rsidRPr="00514B0C" w:rsidRDefault="00E818C4" w:rsidP="00854600">
      <w:pPr>
        <w:pStyle w:val="Heading2"/>
        <w:framePr w:h="714" w:hRule="exact" w:wrap="around" w:hAnchor="page" w:x="691" w:y="2646"/>
        <w:spacing w:line="360" w:lineRule="auto"/>
        <w:jc w:val="both"/>
        <w:rPr>
          <w:rFonts w:ascii="Times New Roman" w:hAnsi="Times New Roman" w:cs="Times New Roman"/>
          <w:b w:val="0"/>
          <w:bCs/>
          <w:color w:val="002060"/>
          <w:sz w:val="72"/>
          <w:szCs w:val="72"/>
        </w:rPr>
      </w:pPr>
    </w:p>
    <w:p w14:paraId="643F1F52" w14:textId="77777777" w:rsidR="00E818C4" w:rsidRPr="00514B0C" w:rsidRDefault="00E818C4" w:rsidP="00854600">
      <w:pPr>
        <w:spacing w:line="360" w:lineRule="auto"/>
        <w:jc w:val="both"/>
        <w:rPr>
          <w:rFonts w:ascii="Times New Roman" w:hAnsi="Times New Roman" w:cs="Times New Roman"/>
          <w:b w:val="0"/>
          <w:bCs/>
          <w:color w:val="002060"/>
          <w:szCs w:val="28"/>
        </w:rPr>
      </w:pPr>
    </w:p>
    <w:p w14:paraId="7295FD0F" w14:textId="77777777" w:rsidR="00131A31" w:rsidRPr="00514B0C" w:rsidRDefault="00131A31" w:rsidP="00854600">
      <w:pPr>
        <w:pStyle w:val="BodyText"/>
        <w:spacing w:line="360" w:lineRule="auto"/>
        <w:ind w:left="180" w:right="123" w:firstLine="719"/>
        <w:jc w:val="both"/>
        <w:rPr>
          <w:bCs/>
          <w:color w:val="002060"/>
          <w:sz w:val="28"/>
          <w:szCs w:val="28"/>
        </w:rPr>
      </w:pPr>
    </w:p>
    <w:p w14:paraId="2A5417E2" w14:textId="77777777" w:rsidR="00131A31" w:rsidRPr="00514B0C" w:rsidRDefault="00131A31" w:rsidP="00854600">
      <w:pPr>
        <w:pStyle w:val="BodyText"/>
        <w:spacing w:line="360" w:lineRule="auto"/>
        <w:ind w:left="180" w:right="123" w:firstLine="719"/>
        <w:jc w:val="both"/>
        <w:rPr>
          <w:bCs/>
          <w:color w:val="002060"/>
          <w:sz w:val="28"/>
          <w:szCs w:val="28"/>
        </w:rPr>
      </w:pPr>
    </w:p>
    <w:p w14:paraId="5F0D7601" w14:textId="77777777" w:rsidR="00131A31" w:rsidRPr="00514B0C" w:rsidRDefault="00131A31" w:rsidP="00854600">
      <w:pPr>
        <w:pStyle w:val="BodyText"/>
        <w:spacing w:line="360" w:lineRule="auto"/>
        <w:ind w:left="180" w:right="123" w:firstLine="719"/>
        <w:jc w:val="both"/>
        <w:rPr>
          <w:bCs/>
          <w:color w:val="002060"/>
          <w:sz w:val="28"/>
          <w:szCs w:val="28"/>
        </w:rPr>
      </w:pPr>
    </w:p>
    <w:p w14:paraId="7B3AA301" w14:textId="77777777" w:rsidR="00131A31" w:rsidRPr="00514B0C" w:rsidRDefault="00131A31" w:rsidP="00854600">
      <w:pPr>
        <w:pStyle w:val="BodyText"/>
        <w:spacing w:line="360" w:lineRule="auto"/>
        <w:ind w:left="180" w:right="123" w:firstLine="719"/>
        <w:jc w:val="both"/>
        <w:rPr>
          <w:bCs/>
          <w:color w:val="002060"/>
          <w:sz w:val="28"/>
          <w:szCs w:val="28"/>
        </w:rPr>
      </w:pPr>
    </w:p>
    <w:p w14:paraId="64A16C78" w14:textId="58F4C90E" w:rsidR="00E818C4" w:rsidRPr="00514B0C" w:rsidRDefault="00E818C4" w:rsidP="00854600">
      <w:pPr>
        <w:pStyle w:val="BodyText"/>
        <w:spacing w:line="360" w:lineRule="auto"/>
        <w:ind w:left="180" w:right="123" w:firstLine="719"/>
        <w:jc w:val="both"/>
        <w:rPr>
          <w:bCs/>
          <w:color w:val="002060"/>
          <w:sz w:val="28"/>
          <w:szCs w:val="28"/>
        </w:rPr>
      </w:pPr>
      <w:r w:rsidRPr="00514B0C">
        <w:rPr>
          <w:bCs/>
          <w:color w:val="002060"/>
          <w:sz w:val="28"/>
          <w:szCs w:val="28"/>
        </w:rPr>
        <w:t>First of all, I extol the Almighty for pouring his blessings on me and giving me potentiality and opportunity to carry the work to its end with a success.</w:t>
      </w:r>
    </w:p>
    <w:p w14:paraId="1FCB3613" w14:textId="77777777" w:rsidR="00E818C4" w:rsidRPr="00514B0C" w:rsidRDefault="00E818C4" w:rsidP="00854600">
      <w:pPr>
        <w:pStyle w:val="BodyText"/>
        <w:spacing w:line="360" w:lineRule="auto"/>
        <w:ind w:left="180" w:right="117" w:firstLine="719"/>
        <w:jc w:val="both"/>
        <w:rPr>
          <w:bCs/>
          <w:color w:val="002060"/>
          <w:sz w:val="28"/>
          <w:szCs w:val="28"/>
        </w:rPr>
      </w:pPr>
      <w:r w:rsidRPr="00514B0C">
        <w:rPr>
          <w:bCs/>
          <w:color w:val="002060"/>
          <w:sz w:val="28"/>
          <w:szCs w:val="28"/>
        </w:rPr>
        <w:t>“It’s</w:t>
      </w:r>
      <w:r w:rsidRPr="00514B0C">
        <w:rPr>
          <w:bCs/>
          <w:color w:val="002060"/>
          <w:spacing w:val="-16"/>
          <w:sz w:val="28"/>
          <w:szCs w:val="28"/>
        </w:rPr>
        <w:t xml:space="preserve"> </w:t>
      </w:r>
      <w:r w:rsidRPr="00514B0C">
        <w:rPr>
          <w:bCs/>
          <w:color w:val="002060"/>
          <w:sz w:val="28"/>
          <w:szCs w:val="28"/>
        </w:rPr>
        <w:t>impossible</w:t>
      </w:r>
      <w:r w:rsidRPr="00514B0C">
        <w:rPr>
          <w:bCs/>
          <w:color w:val="002060"/>
          <w:spacing w:val="-11"/>
          <w:sz w:val="28"/>
          <w:szCs w:val="28"/>
        </w:rPr>
        <w:t xml:space="preserve"> </w:t>
      </w:r>
      <w:r w:rsidRPr="00514B0C">
        <w:rPr>
          <w:bCs/>
          <w:color w:val="002060"/>
          <w:sz w:val="28"/>
          <w:szCs w:val="28"/>
        </w:rPr>
        <w:t>to</w:t>
      </w:r>
      <w:r w:rsidRPr="00514B0C">
        <w:rPr>
          <w:bCs/>
          <w:color w:val="002060"/>
          <w:spacing w:val="-15"/>
          <w:sz w:val="28"/>
          <w:szCs w:val="28"/>
        </w:rPr>
        <w:t xml:space="preserve"> </w:t>
      </w:r>
      <w:r w:rsidRPr="00514B0C">
        <w:rPr>
          <w:bCs/>
          <w:color w:val="002060"/>
          <w:sz w:val="28"/>
          <w:szCs w:val="28"/>
        </w:rPr>
        <w:t>prepare</w:t>
      </w:r>
      <w:r w:rsidRPr="00514B0C">
        <w:rPr>
          <w:bCs/>
          <w:color w:val="002060"/>
          <w:spacing w:val="-14"/>
          <w:sz w:val="28"/>
          <w:szCs w:val="28"/>
        </w:rPr>
        <w:t xml:space="preserve"> </w:t>
      </w:r>
      <w:r w:rsidRPr="00514B0C">
        <w:rPr>
          <w:bCs/>
          <w:color w:val="002060"/>
          <w:sz w:val="28"/>
          <w:szCs w:val="28"/>
        </w:rPr>
        <w:t>a</w:t>
      </w:r>
      <w:r w:rsidRPr="00514B0C">
        <w:rPr>
          <w:bCs/>
          <w:color w:val="002060"/>
          <w:spacing w:val="-15"/>
          <w:sz w:val="28"/>
          <w:szCs w:val="28"/>
        </w:rPr>
        <w:t xml:space="preserve"> </w:t>
      </w:r>
      <w:r w:rsidRPr="00514B0C">
        <w:rPr>
          <w:bCs/>
          <w:color w:val="002060"/>
          <w:sz w:val="28"/>
          <w:szCs w:val="28"/>
        </w:rPr>
        <w:t>project</w:t>
      </w:r>
      <w:r w:rsidRPr="00514B0C">
        <w:rPr>
          <w:bCs/>
          <w:color w:val="002060"/>
          <w:spacing w:val="-12"/>
          <w:sz w:val="28"/>
          <w:szCs w:val="28"/>
        </w:rPr>
        <w:t xml:space="preserve"> </w:t>
      </w:r>
      <w:r w:rsidRPr="00514B0C">
        <w:rPr>
          <w:bCs/>
          <w:color w:val="002060"/>
          <w:sz w:val="28"/>
          <w:szCs w:val="28"/>
        </w:rPr>
        <w:t>report</w:t>
      </w:r>
      <w:r w:rsidRPr="00514B0C">
        <w:rPr>
          <w:bCs/>
          <w:color w:val="002060"/>
          <w:spacing w:val="-12"/>
          <w:sz w:val="28"/>
          <w:szCs w:val="28"/>
        </w:rPr>
        <w:t xml:space="preserve"> </w:t>
      </w:r>
      <w:r w:rsidRPr="00514B0C">
        <w:rPr>
          <w:bCs/>
          <w:color w:val="002060"/>
          <w:sz w:val="28"/>
          <w:szCs w:val="28"/>
        </w:rPr>
        <w:t>without</w:t>
      </w:r>
      <w:r w:rsidRPr="00514B0C">
        <w:rPr>
          <w:bCs/>
          <w:color w:val="002060"/>
          <w:spacing w:val="-14"/>
          <w:sz w:val="28"/>
          <w:szCs w:val="28"/>
        </w:rPr>
        <w:t xml:space="preserve"> </w:t>
      </w:r>
      <w:r w:rsidRPr="00514B0C">
        <w:rPr>
          <w:bCs/>
          <w:color w:val="002060"/>
          <w:sz w:val="28"/>
          <w:szCs w:val="28"/>
        </w:rPr>
        <w:t>the</w:t>
      </w:r>
      <w:r w:rsidRPr="00514B0C">
        <w:rPr>
          <w:bCs/>
          <w:color w:val="002060"/>
          <w:spacing w:val="-13"/>
          <w:sz w:val="28"/>
          <w:szCs w:val="28"/>
        </w:rPr>
        <w:t xml:space="preserve"> </w:t>
      </w:r>
      <w:r w:rsidRPr="00514B0C">
        <w:rPr>
          <w:bCs/>
          <w:color w:val="002060"/>
          <w:sz w:val="28"/>
          <w:szCs w:val="28"/>
        </w:rPr>
        <w:t>help</w:t>
      </w:r>
      <w:r w:rsidRPr="00514B0C">
        <w:rPr>
          <w:bCs/>
          <w:color w:val="002060"/>
          <w:spacing w:val="-15"/>
          <w:sz w:val="28"/>
          <w:szCs w:val="28"/>
        </w:rPr>
        <w:t xml:space="preserve"> </w:t>
      </w:r>
      <w:r w:rsidRPr="00514B0C">
        <w:rPr>
          <w:bCs/>
          <w:color w:val="002060"/>
          <w:sz w:val="28"/>
          <w:szCs w:val="28"/>
        </w:rPr>
        <w:t>and</w:t>
      </w:r>
      <w:r w:rsidRPr="00514B0C">
        <w:rPr>
          <w:bCs/>
          <w:color w:val="002060"/>
          <w:spacing w:val="-13"/>
          <w:sz w:val="28"/>
          <w:szCs w:val="28"/>
        </w:rPr>
        <w:t xml:space="preserve"> </w:t>
      </w:r>
      <w:r w:rsidRPr="00514B0C">
        <w:rPr>
          <w:bCs/>
          <w:color w:val="002060"/>
          <w:sz w:val="28"/>
          <w:szCs w:val="28"/>
        </w:rPr>
        <w:t>fillip</w:t>
      </w:r>
      <w:r w:rsidRPr="00514B0C">
        <w:rPr>
          <w:bCs/>
          <w:color w:val="002060"/>
          <w:spacing w:val="-9"/>
          <w:sz w:val="28"/>
          <w:szCs w:val="28"/>
        </w:rPr>
        <w:t xml:space="preserve"> </w:t>
      </w:r>
      <w:r w:rsidRPr="00514B0C">
        <w:rPr>
          <w:bCs/>
          <w:color w:val="002060"/>
          <w:sz w:val="28"/>
          <w:szCs w:val="28"/>
        </w:rPr>
        <w:t>of</w:t>
      </w:r>
      <w:r w:rsidRPr="00514B0C">
        <w:rPr>
          <w:bCs/>
          <w:color w:val="002060"/>
          <w:spacing w:val="-14"/>
          <w:sz w:val="28"/>
          <w:szCs w:val="28"/>
        </w:rPr>
        <w:t xml:space="preserve"> </w:t>
      </w:r>
      <w:r w:rsidRPr="00514B0C">
        <w:rPr>
          <w:bCs/>
          <w:color w:val="002060"/>
          <w:sz w:val="28"/>
          <w:szCs w:val="28"/>
        </w:rPr>
        <w:t>some</w:t>
      </w:r>
      <w:r w:rsidRPr="00514B0C">
        <w:rPr>
          <w:bCs/>
          <w:color w:val="002060"/>
          <w:spacing w:val="-14"/>
          <w:sz w:val="28"/>
          <w:szCs w:val="28"/>
        </w:rPr>
        <w:t xml:space="preserve"> </w:t>
      </w:r>
      <w:r w:rsidRPr="00514B0C">
        <w:rPr>
          <w:bCs/>
          <w:color w:val="002060"/>
          <w:sz w:val="28"/>
          <w:szCs w:val="28"/>
        </w:rPr>
        <w:t>people and certainly this project report is of no</w:t>
      </w:r>
      <w:r w:rsidRPr="00514B0C">
        <w:rPr>
          <w:bCs/>
          <w:color w:val="002060"/>
          <w:spacing w:val="-4"/>
          <w:sz w:val="28"/>
          <w:szCs w:val="28"/>
        </w:rPr>
        <w:t xml:space="preserve"> </w:t>
      </w:r>
      <w:r w:rsidRPr="00514B0C">
        <w:rPr>
          <w:bCs/>
          <w:color w:val="002060"/>
          <w:sz w:val="28"/>
          <w:szCs w:val="28"/>
        </w:rPr>
        <w:t>exception.”</w:t>
      </w:r>
    </w:p>
    <w:p w14:paraId="51E641C1" w14:textId="77777777" w:rsidR="00E818C4" w:rsidRPr="00514B0C" w:rsidRDefault="00E818C4" w:rsidP="00854600">
      <w:pPr>
        <w:pStyle w:val="BodyText"/>
        <w:spacing w:line="360" w:lineRule="auto"/>
        <w:ind w:left="180" w:right="119" w:firstLine="719"/>
        <w:jc w:val="both"/>
        <w:rPr>
          <w:bCs/>
          <w:color w:val="002060"/>
          <w:sz w:val="28"/>
          <w:szCs w:val="28"/>
        </w:rPr>
      </w:pPr>
      <w:r w:rsidRPr="00514B0C">
        <w:rPr>
          <w:bCs/>
          <w:color w:val="002060"/>
          <w:sz w:val="28"/>
          <w:szCs w:val="28"/>
        </w:rPr>
        <w:t>At</w:t>
      </w:r>
      <w:r w:rsidRPr="00514B0C">
        <w:rPr>
          <w:bCs/>
          <w:color w:val="002060"/>
          <w:spacing w:val="-11"/>
          <w:sz w:val="28"/>
          <w:szCs w:val="28"/>
        </w:rPr>
        <w:t xml:space="preserve"> </w:t>
      </w:r>
      <w:r w:rsidRPr="00514B0C">
        <w:rPr>
          <w:bCs/>
          <w:color w:val="002060"/>
          <w:sz w:val="28"/>
          <w:szCs w:val="28"/>
        </w:rPr>
        <w:t>the</w:t>
      </w:r>
      <w:r w:rsidRPr="00514B0C">
        <w:rPr>
          <w:bCs/>
          <w:color w:val="002060"/>
          <w:spacing w:val="-10"/>
          <w:sz w:val="28"/>
          <w:szCs w:val="28"/>
        </w:rPr>
        <w:t xml:space="preserve"> </w:t>
      </w:r>
      <w:r w:rsidRPr="00514B0C">
        <w:rPr>
          <w:bCs/>
          <w:color w:val="002060"/>
          <w:sz w:val="28"/>
          <w:szCs w:val="28"/>
        </w:rPr>
        <w:t>commencement</w:t>
      </w:r>
      <w:r w:rsidRPr="00514B0C">
        <w:rPr>
          <w:bCs/>
          <w:color w:val="002060"/>
          <w:spacing w:val="-11"/>
          <w:sz w:val="28"/>
          <w:szCs w:val="28"/>
        </w:rPr>
        <w:t xml:space="preserve"> </w:t>
      </w:r>
      <w:r w:rsidRPr="00514B0C">
        <w:rPr>
          <w:bCs/>
          <w:color w:val="002060"/>
          <w:sz w:val="28"/>
          <w:szCs w:val="28"/>
        </w:rPr>
        <w:t>of</w:t>
      </w:r>
      <w:r w:rsidRPr="00514B0C">
        <w:rPr>
          <w:bCs/>
          <w:color w:val="002060"/>
          <w:spacing w:val="-10"/>
          <w:sz w:val="28"/>
          <w:szCs w:val="28"/>
        </w:rPr>
        <w:t xml:space="preserve"> </w:t>
      </w:r>
      <w:r w:rsidRPr="00514B0C">
        <w:rPr>
          <w:bCs/>
          <w:color w:val="002060"/>
          <w:sz w:val="28"/>
          <w:szCs w:val="28"/>
        </w:rPr>
        <w:t>this</w:t>
      </w:r>
      <w:r w:rsidRPr="00514B0C">
        <w:rPr>
          <w:bCs/>
          <w:color w:val="002060"/>
          <w:spacing w:val="-12"/>
          <w:sz w:val="28"/>
          <w:szCs w:val="28"/>
        </w:rPr>
        <w:t xml:space="preserve"> </w:t>
      </w:r>
      <w:r w:rsidRPr="00514B0C">
        <w:rPr>
          <w:bCs/>
          <w:color w:val="002060"/>
          <w:sz w:val="28"/>
          <w:szCs w:val="28"/>
        </w:rPr>
        <w:t>project</w:t>
      </w:r>
      <w:r w:rsidRPr="00514B0C">
        <w:rPr>
          <w:bCs/>
          <w:color w:val="002060"/>
          <w:spacing w:val="-11"/>
          <w:sz w:val="28"/>
          <w:szCs w:val="28"/>
        </w:rPr>
        <w:t xml:space="preserve"> </w:t>
      </w:r>
      <w:r w:rsidRPr="00514B0C">
        <w:rPr>
          <w:bCs/>
          <w:color w:val="002060"/>
          <w:sz w:val="28"/>
          <w:szCs w:val="28"/>
        </w:rPr>
        <w:t>report</w:t>
      </w:r>
      <w:r w:rsidRPr="00514B0C">
        <w:rPr>
          <w:bCs/>
          <w:color w:val="002060"/>
          <w:spacing w:val="-11"/>
          <w:sz w:val="28"/>
          <w:szCs w:val="28"/>
        </w:rPr>
        <w:t xml:space="preserve"> </w:t>
      </w:r>
      <w:r w:rsidRPr="00514B0C">
        <w:rPr>
          <w:bCs/>
          <w:color w:val="002060"/>
          <w:sz w:val="28"/>
          <w:szCs w:val="28"/>
        </w:rPr>
        <w:t>I</w:t>
      </w:r>
      <w:r w:rsidRPr="00514B0C">
        <w:rPr>
          <w:bCs/>
          <w:color w:val="002060"/>
          <w:spacing w:val="-7"/>
          <w:sz w:val="28"/>
          <w:szCs w:val="28"/>
        </w:rPr>
        <w:t xml:space="preserve"> </w:t>
      </w:r>
      <w:r w:rsidRPr="00514B0C">
        <w:rPr>
          <w:bCs/>
          <w:color w:val="002060"/>
          <w:sz w:val="28"/>
          <w:szCs w:val="28"/>
        </w:rPr>
        <w:t>would</w:t>
      </w:r>
      <w:r w:rsidRPr="00514B0C">
        <w:rPr>
          <w:bCs/>
          <w:color w:val="002060"/>
          <w:spacing w:val="-10"/>
          <w:sz w:val="28"/>
          <w:szCs w:val="28"/>
        </w:rPr>
        <w:t xml:space="preserve"> </w:t>
      </w:r>
      <w:r w:rsidRPr="00514B0C">
        <w:rPr>
          <w:bCs/>
          <w:color w:val="002060"/>
          <w:sz w:val="28"/>
          <w:szCs w:val="28"/>
        </w:rPr>
        <w:t>like</w:t>
      </w:r>
      <w:r w:rsidRPr="00514B0C">
        <w:rPr>
          <w:bCs/>
          <w:color w:val="002060"/>
          <w:spacing w:val="-10"/>
          <w:sz w:val="28"/>
          <w:szCs w:val="28"/>
        </w:rPr>
        <w:t xml:space="preserve"> </w:t>
      </w:r>
      <w:r w:rsidRPr="00514B0C">
        <w:rPr>
          <w:bCs/>
          <w:color w:val="002060"/>
          <w:sz w:val="28"/>
          <w:szCs w:val="28"/>
        </w:rPr>
        <w:t>to</w:t>
      </w:r>
      <w:r w:rsidRPr="00514B0C">
        <w:rPr>
          <w:bCs/>
          <w:color w:val="002060"/>
          <w:spacing w:val="-11"/>
          <w:sz w:val="28"/>
          <w:szCs w:val="28"/>
        </w:rPr>
        <w:t xml:space="preserve"> </w:t>
      </w:r>
      <w:r w:rsidRPr="00514B0C">
        <w:rPr>
          <w:bCs/>
          <w:color w:val="002060"/>
          <w:sz w:val="28"/>
          <w:szCs w:val="28"/>
        </w:rPr>
        <w:t>evince</w:t>
      </w:r>
      <w:r w:rsidRPr="00514B0C">
        <w:rPr>
          <w:bCs/>
          <w:color w:val="002060"/>
          <w:spacing w:val="-10"/>
          <w:sz w:val="28"/>
          <w:szCs w:val="28"/>
        </w:rPr>
        <w:t xml:space="preserve"> </w:t>
      </w:r>
      <w:r w:rsidRPr="00514B0C">
        <w:rPr>
          <w:bCs/>
          <w:color w:val="002060"/>
          <w:sz w:val="28"/>
          <w:szCs w:val="28"/>
        </w:rPr>
        <w:t>my</w:t>
      </w:r>
      <w:r w:rsidRPr="00514B0C">
        <w:rPr>
          <w:bCs/>
          <w:color w:val="002060"/>
          <w:spacing w:val="-8"/>
          <w:sz w:val="28"/>
          <w:szCs w:val="28"/>
        </w:rPr>
        <w:t xml:space="preserve"> </w:t>
      </w:r>
      <w:r w:rsidRPr="00514B0C">
        <w:rPr>
          <w:bCs/>
          <w:color w:val="002060"/>
          <w:sz w:val="28"/>
          <w:szCs w:val="28"/>
        </w:rPr>
        <w:t>deepest</w:t>
      </w:r>
      <w:r w:rsidRPr="00514B0C">
        <w:rPr>
          <w:bCs/>
          <w:color w:val="002060"/>
          <w:spacing w:val="-11"/>
          <w:sz w:val="28"/>
          <w:szCs w:val="28"/>
        </w:rPr>
        <w:t xml:space="preserve"> </w:t>
      </w:r>
      <w:r w:rsidRPr="00514B0C">
        <w:rPr>
          <w:bCs/>
          <w:color w:val="002060"/>
          <w:sz w:val="28"/>
          <w:szCs w:val="28"/>
        </w:rPr>
        <w:t>sense of gratitude to Ms. Astha Mishra, my honored mentor. Without her guidance, insightful decision, valuable comments and correction it would not have possible to reach up to this</w:t>
      </w:r>
      <w:r w:rsidRPr="00514B0C">
        <w:rPr>
          <w:bCs/>
          <w:color w:val="002060"/>
          <w:spacing w:val="-3"/>
          <w:sz w:val="28"/>
          <w:szCs w:val="28"/>
        </w:rPr>
        <w:t xml:space="preserve"> </w:t>
      </w:r>
      <w:r w:rsidRPr="00514B0C">
        <w:rPr>
          <w:bCs/>
          <w:color w:val="002060"/>
          <w:sz w:val="28"/>
          <w:szCs w:val="28"/>
        </w:rPr>
        <w:t>mark.</w:t>
      </w:r>
    </w:p>
    <w:p w14:paraId="09757490" w14:textId="77777777" w:rsidR="00E818C4" w:rsidRPr="00514B0C" w:rsidRDefault="00E818C4" w:rsidP="00854600">
      <w:pPr>
        <w:pStyle w:val="BodyText"/>
        <w:spacing w:line="360" w:lineRule="auto"/>
        <w:ind w:left="180" w:right="118" w:firstLine="1439"/>
        <w:jc w:val="both"/>
        <w:rPr>
          <w:bCs/>
          <w:color w:val="002060"/>
          <w:sz w:val="28"/>
          <w:szCs w:val="28"/>
        </w:rPr>
      </w:pPr>
      <w:r w:rsidRPr="00514B0C">
        <w:rPr>
          <w:bCs/>
          <w:color w:val="002060"/>
          <w:sz w:val="28"/>
          <w:szCs w:val="28"/>
        </w:rPr>
        <w:t>I would like to draw my gratitude to Flip Robo and Data Trained for</w:t>
      </w:r>
      <w:r w:rsidRPr="00514B0C">
        <w:rPr>
          <w:bCs/>
          <w:color w:val="002060"/>
          <w:spacing w:val="-18"/>
          <w:sz w:val="28"/>
          <w:szCs w:val="28"/>
        </w:rPr>
        <w:t xml:space="preserve"> </w:t>
      </w:r>
      <w:r w:rsidRPr="00514B0C">
        <w:rPr>
          <w:bCs/>
          <w:color w:val="002060"/>
          <w:sz w:val="28"/>
          <w:szCs w:val="28"/>
        </w:rPr>
        <w:t>providing</w:t>
      </w:r>
      <w:r w:rsidRPr="00514B0C">
        <w:rPr>
          <w:bCs/>
          <w:color w:val="002060"/>
          <w:spacing w:val="-15"/>
          <w:sz w:val="28"/>
          <w:szCs w:val="28"/>
        </w:rPr>
        <w:t xml:space="preserve"> </w:t>
      </w:r>
      <w:r w:rsidRPr="00514B0C">
        <w:rPr>
          <w:bCs/>
          <w:color w:val="002060"/>
          <w:sz w:val="28"/>
          <w:szCs w:val="28"/>
        </w:rPr>
        <w:t>me</w:t>
      </w:r>
      <w:r w:rsidRPr="00514B0C">
        <w:rPr>
          <w:bCs/>
          <w:color w:val="002060"/>
          <w:spacing w:val="-16"/>
          <w:sz w:val="28"/>
          <w:szCs w:val="28"/>
        </w:rPr>
        <w:t xml:space="preserve"> </w:t>
      </w:r>
      <w:r w:rsidRPr="00514B0C">
        <w:rPr>
          <w:bCs/>
          <w:color w:val="002060"/>
          <w:sz w:val="28"/>
          <w:szCs w:val="28"/>
        </w:rPr>
        <w:t>a</w:t>
      </w:r>
      <w:r w:rsidRPr="00514B0C">
        <w:rPr>
          <w:bCs/>
          <w:color w:val="002060"/>
          <w:spacing w:val="-17"/>
          <w:sz w:val="28"/>
          <w:szCs w:val="28"/>
        </w:rPr>
        <w:t xml:space="preserve"> </w:t>
      </w:r>
      <w:r w:rsidRPr="00514B0C">
        <w:rPr>
          <w:bCs/>
          <w:color w:val="002060"/>
          <w:sz w:val="28"/>
          <w:szCs w:val="28"/>
        </w:rPr>
        <w:t>suitable environment and guidance to complete my work. Last but not least thanks to the brilliant authors from where I have got the idea to carry out the project.</w:t>
      </w:r>
    </w:p>
    <w:p w14:paraId="7A057DEB" w14:textId="77777777" w:rsidR="00E818C4" w:rsidRPr="00514B0C" w:rsidRDefault="00E818C4" w:rsidP="00854600">
      <w:pPr>
        <w:spacing w:line="360" w:lineRule="auto"/>
        <w:ind w:left="284" w:firstLine="1156"/>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References were taken from various articles from Medium, KDnuggets, Towards Data Science, Machine Learning Mastery, Analytics Vidya, American Statistical Association, Research Gate and documentations of Python and Sklearn.</w:t>
      </w:r>
    </w:p>
    <w:p w14:paraId="3FBC96C2" w14:textId="77777777" w:rsidR="00E818C4" w:rsidRPr="00514B0C" w:rsidRDefault="00E818C4" w:rsidP="00854600">
      <w:pPr>
        <w:pStyle w:val="BodyText"/>
        <w:spacing w:line="360" w:lineRule="auto"/>
        <w:ind w:left="180" w:right="118" w:firstLine="1439"/>
        <w:jc w:val="both"/>
        <w:rPr>
          <w:bCs/>
          <w:color w:val="002060"/>
        </w:rPr>
      </w:pPr>
    </w:p>
    <w:p w14:paraId="40F06A04" w14:textId="77777777" w:rsidR="00E818C4" w:rsidRPr="00514B0C" w:rsidRDefault="00E818C4" w:rsidP="00854600">
      <w:pPr>
        <w:pStyle w:val="BodyText"/>
        <w:spacing w:line="360" w:lineRule="auto"/>
        <w:ind w:left="180" w:right="118" w:firstLine="1439"/>
        <w:jc w:val="both"/>
        <w:rPr>
          <w:bCs/>
          <w:color w:val="002060"/>
        </w:rPr>
      </w:pPr>
    </w:p>
    <w:p w14:paraId="621FF79D" w14:textId="77777777" w:rsidR="00E818C4" w:rsidRPr="00514B0C" w:rsidRDefault="00E818C4" w:rsidP="00854600">
      <w:pPr>
        <w:pStyle w:val="BodyText"/>
        <w:spacing w:line="360" w:lineRule="auto"/>
        <w:ind w:left="180" w:right="118" w:firstLine="1439"/>
        <w:jc w:val="both"/>
        <w:rPr>
          <w:bCs/>
          <w:color w:val="002060"/>
        </w:rPr>
      </w:pPr>
    </w:p>
    <w:p w14:paraId="7F6B2BE8" w14:textId="77777777" w:rsidR="00E818C4" w:rsidRPr="00514B0C" w:rsidRDefault="00E818C4" w:rsidP="00854600">
      <w:pPr>
        <w:pStyle w:val="BodyText"/>
        <w:spacing w:line="360" w:lineRule="auto"/>
        <w:ind w:left="180" w:right="118" w:firstLine="1439"/>
        <w:jc w:val="both"/>
        <w:rPr>
          <w:bCs/>
          <w:color w:val="002060"/>
          <w:sz w:val="32"/>
          <w:szCs w:val="32"/>
        </w:rPr>
      </w:pP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rPr>
        <w:tab/>
      </w:r>
      <w:r w:rsidRPr="00514B0C">
        <w:rPr>
          <w:bCs/>
          <w:color w:val="002060"/>
          <w:sz w:val="32"/>
          <w:szCs w:val="32"/>
        </w:rPr>
        <w:t xml:space="preserve">          Abhishek Mishra</w:t>
      </w:r>
    </w:p>
    <w:p w14:paraId="4D80565F"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4F7E545A" w14:textId="77777777" w:rsidR="00E818C4" w:rsidRPr="00514B0C" w:rsidRDefault="00E818C4" w:rsidP="00854600">
      <w:pPr>
        <w:spacing w:after="200" w:line="360" w:lineRule="auto"/>
        <w:jc w:val="both"/>
        <w:rPr>
          <w:rFonts w:ascii="Times New Roman" w:hAnsi="Times New Roman" w:cs="Times New Roman"/>
          <w:b w:val="0"/>
          <w:bCs/>
          <w:noProof/>
          <w:color w:val="002060"/>
        </w:rPr>
      </w:pPr>
    </w:p>
    <w:p w14:paraId="3571398A" w14:textId="31DE7137" w:rsidR="00E818C4" w:rsidRPr="00514B0C" w:rsidRDefault="00E818C4" w:rsidP="00854600">
      <w:pPr>
        <w:spacing w:after="200" w:line="360" w:lineRule="auto"/>
        <w:jc w:val="both"/>
        <w:rPr>
          <w:rFonts w:ascii="Times New Roman" w:hAnsi="Times New Roman" w:cs="Times New Roman"/>
          <w:b w:val="0"/>
          <w:bCs/>
          <w:color w:val="002060"/>
          <w:lang w:bidi="en-US"/>
        </w:rPr>
      </w:pPr>
      <w:r w:rsidRPr="00514B0C">
        <w:rPr>
          <w:rFonts w:ascii="Times New Roman" w:hAnsi="Times New Roman" w:cs="Times New Roman"/>
          <w:b w:val="0"/>
          <w:bCs/>
          <w:noProof/>
          <w:color w:val="002060"/>
        </w:rPr>
        <w:br w:type="page"/>
      </w:r>
      <w:r w:rsidRPr="00514B0C">
        <w:rPr>
          <w:rFonts w:ascii="Times New Roman" w:hAnsi="Times New Roman" w:cs="Times New Roman"/>
          <w:b w:val="0"/>
          <w:bCs/>
          <w:color w:val="002060"/>
          <w:lang w:bidi="en-US"/>
        </w:rPr>
        <w:lastRenderedPageBreak/>
        <w:tab/>
      </w:r>
      <w:r w:rsidRPr="00514B0C">
        <w:rPr>
          <w:rFonts w:ascii="Times New Roman" w:hAnsi="Times New Roman" w:cs="Times New Roman"/>
          <w:b w:val="0"/>
          <w:bCs/>
          <w:color w:val="002060"/>
          <w:lang w:bidi="en-US"/>
        </w:rPr>
        <w:tab/>
      </w:r>
    </w:p>
    <w:p w14:paraId="53B9315B"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4"/>
          <w:szCs w:val="24"/>
        </w:rPr>
      </w:pPr>
      <w:r w:rsidRPr="00514B0C">
        <w:rPr>
          <w:rFonts w:ascii="Times New Roman" w:eastAsiaTheme="majorEastAsia" w:hAnsi="Times New Roman" w:cs="Times New Roman"/>
          <w:b w:val="0"/>
          <w:bCs/>
          <w:color w:val="002060"/>
          <w:kern w:val="28"/>
          <w:sz w:val="24"/>
          <w:szCs w:val="24"/>
        </w:rPr>
        <w:t xml:space="preserve">                                             </w:t>
      </w:r>
    </w:p>
    <w:p w14:paraId="02A7622E" w14:textId="3DAA1C47" w:rsidR="00E818C4" w:rsidRPr="00514B0C" w:rsidRDefault="00E818C4" w:rsidP="00B01F1B">
      <w:pPr>
        <w:spacing w:after="200" w:line="360" w:lineRule="auto"/>
        <w:jc w:val="center"/>
        <w:rPr>
          <w:rFonts w:ascii="Times New Roman" w:eastAsiaTheme="majorEastAsia" w:hAnsi="Times New Roman" w:cs="Times New Roman"/>
          <w:b w:val="0"/>
          <w:bCs/>
          <w:color w:val="002060"/>
          <w:kern w:val="28"/>
          <w:sz w:val="52"/>
          <w:szCs w:val="52"/>
        </w:rPr>
      </w:pPr>
      <w:r w:rsidRPr="00514B0C">
        <w:rPr>
          <w:rFonts w:ascii="Times New Roman" w:eastAsiaTheme="majorEastAsia" w:hAnsi="Times New Roman" w:cs="Times New Roman"/>
          <w:b w:val="0"/>
          <w:bCs/>
          <w:color w:val="002060"/>
          <w:kern w:val="28"/>
          <w:sz w:val="52"/>
          <w:szCs w:val="52"/>
        </w:rPr>
        <w:t>CONTENTS</w:t>
      </w:r>
    </w:p>
    <w:p w14:paraId="420BACB4" w14:textId="77777777" w:rsidR="00131A31" w:rsidRPr="00514B0C" w:rsidRDefault="00131A31" w:rsidP="00854600">
      <w:pPr>
        <w:spacing w:after="200" w:line="360" w:lineRule="auto"/>
        <w:jc w:val="both"/>
        <w:rPr>
          <w:rFonts w:ascii="Times New Roman" w:eastAsiaTheme="majorEastAsia" w:hAnsi="Times New Roman" w:cs="Times New Roman"/>
          <w:b w:val="0"/>
          <w:bCs/>
          <w:color w:val="002060"/>
          <w:kern w:val="28"/>
          <w:sz w:val="52"/>
          <w:szCs w:val="5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3096"/>
      </w:tblGrid>
      <w:tr w:rsidR="00E818C4" w:rsidRPr="00514B0C" w14:paraId="7254F5CA" w14:textId="77777777" w:rsidTr="00CC6391">
        <w:tc>
          <w:tcPr>
            <w:tcW w:w="6941" w:type="dxa"/>
            <w:vAlign w:val="bottom"/>
          </w:tcPr>
          <w:p w14:paraId="6A6E2453"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eastAsiaTheme="majorEastAsia" w:hAnsi="Times New Roman" w:cs="Times New Roman"/>
                <w:b w:val="0"/>
                <w:bCs/>
                <w:color w:val="002060"/>
                <w:kern w:val="28"/>
                <w:szCs w:val="28"/>
              </w:rPr>
              <w:t>ACKNOWLEDGEMENT</w:t>
            </w:r>
          </w:p>
        </w:tc>
        <w:tc>
          <w:tcPr>
            <w:tcW w:w="3096" w:type="dxa"/>
          </w:tcPr>
          <w:p w14:paraId="1E74650A" w14:textId="58A3BA00"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eastAsiaTheme="majorEastAsia" w:hAnsi="Times New Roman" w:cs="Times New Roman"/>
                <w:b w:val="0"/>
                <w:bCs/>
                <w:color w:val="002060"/>
                <w:kern w:val="28"/>
                <w:szCs w:val="28"/>
              </w:rPr>
              <w:t>0</w:t>
            </w:r>
            <w:r w:rsidR="00131A31" w:rsidRPr="00514B0C">
              <w:rPr>
                <w:rFonts w:ascii="Times New Roman" w:eastAsiaTheme="majorEastAsia" w:hAnsi="Times New Roman" w:cs="Times New Roman"/>
                <w:b w:val="0"/>
                <w:bCs/>
                <w:color w:val="002060"/>
                <w:kern w:val="28"/>
                <w:szCs w:val="28"/>
              </w:rPr>
              <w:t>2</w:t>
            </w:r>
          </w:p>
        </w:tc>
      </w:tr>
      <w:tr w:rsidR="00110295" w:rsidRPr="00514B0C" w14:paraId="1DDA0DB3" w14:textId="77777777" w:rsidTr="00CC6391">
        <w:tc>
          <w:tcPr>
            <w:tcW w:w="6941" w:type="dxa"/>
            <w:vAlign w:val="bottom"/>
          </w:tcPr>
          <w:p w14:paraId="12755B65" w14:textId="35C57BC4" w:rsidR="00110295" w:rsidRPr="00514B0C" w:rsidRDefault="00110295"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eastAsiaTheme="majorEastAsia" w:hAnsi="Times New Roman" w:cs="Times New Roman"/>
                <w:b w:val="0"/>
                <w:bCs/>
                <w:color w:val="002060"/>
                <w:kern w:val="28"/>
                <w:szCs w:val="28"/>
              </w:rPr>
              <w:t>LIST OF FIGURES</w:t>
            </w:r>
            <w:r w:rsidR="009C5B52">
              <w:rPr>
                <w:rFonts w:ascii="Times New Roman" w:eastAsiaTheme="majorEastAsia" w:hAnsi="Times New Roman" w:cs="Times New Roman"/>
                <w:b w:val="0"/>
                <w:bCs/>
                <w:color w:val="002060"/>
                <w:kern w:val="28"/>
                <w:szCs w:val="28"/>
              </w:rPr>
              <w:t xml:space="preserve"> &amp; TABLES</w:t>
            </w:r>
          </w:p>
        </w:tc>
        <w:tc>
          <w:tcPr>
            <w:tcW w:w="3096" w:type="dxa"/>
          </w:tcPr>
          <w:p w14:paraId="3B3FE8FD" w14:textId="4DF28991" w:rsidR="00110295" w:rsidRPr="00514B0C" w:rsidRDefault="009C5B52" w:rsidP="00854600">
            <w:pPr>
              <w:spacing w:after="200" w:line="360" w:lineRule="auto"/>
              <w:jc w:val="both"/>
              <w:rPr>
                <w:rFonts w:ascii="Times New Roman" w:eastAsiaTheme="majorEastAsia" w:hAnsi="Times New Roman" w:cs="Times New Roman"/>
                <w:b w:val="0"/>
                <w:bCs/>
                <w:color w:val="002060"/>
                <w:kern w:val="28"/>
                <w:szCs w:val="28"/>
              </w:rPr>
            </w:pPr>
            <w:r>
              <w:rPr>
                <w:rFonts w:ascii="Times New Roman" w:eastAsiaTheme="majorEastAsia" w:hAnsi="Times New Roman" w:cs="Times New Roman"/>
                <w:b w:val="0"/>
                <w:bCs/>
                <w:color w:val="002060"/>
                <w:kern w:val="28"/>
                <w:szCs w:val="28"/>
              </w:rPr>
              <w:t>04-05</w:t>
            </w:r>
          </w:p>
        </w:tc>
      </w:tr>
      <w:tr w:rsidR="00E818C4" w:rsidRPr="00514B0C" w14:paraId="417F3FBE" w14:textId="77777777" w:rsidTr="00CC6391">
        <w:tc>
          <w:tcPr>
            <w:tcW w:w="6941" w:type="dxa"/>
            <w:vAlign w:val="bottom"/>
          </w:tcPr>
          <w:p w14:paraId="40663953"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w:t>
            </w:r>
            <w:r w:rsidRPr="00514B0C">
              <w:rPr>
                <w:rFonts w:ascii="Times New Roman" w:hAnsi="Times New Roman" w:cs="Times New Roman"/>
                <w:b w:val="0"/>
                <w:bCs/>
                <w:color w:val="002060"/>
                <w:spacing w:val="-1"/>
                <w:szCs w:val="28"/>
              </w:rPr>
              <w:t xml:space="preserve"> </w:t>
            </w:r>
            <w:r w:rsidRPr="00514B0C">
              <w:rPr>
                <w:rFonts w:ascii="Times New Roman" w:hAnsi="Times New Roman" w:cs="Times New Roman"/>
                <w:b w:val="0"/>
                <w:bCs/>
                <w:color w:val="002060"/>
                <w:szCs w:val="28"/>
              </w:rPr>
              <w:t>1:</w:t>
            </w:r>
            <w:r w:rsidRPr="00514B0C">
              <w:rPr>
                <w:rFonts w:ascii="Times New Roman" w:hAnsi="Times New Roman" w:cs="Times New Roman"/>
                <w:b w:val="0"/>
                <w:bCs/>
                <w:color w:val="002060"/>
                <w:spacing w:val="-3"/>
                <w:szCs w:val="28"/>
              </w:rPr>
              <w:t xml:space="preserve"> </w:t>
            </w:r>
            <w:r w:rsidRPr="00514B0C">
              <w:rPr>
                <w:rFonts w:ascii="Times New Roman" w:hAnsi="Times New Roman" w:cs="Times New Roman"/>
                <w:b w:val="0"/>
                <w:bCs/>
                <w:color w:val="002060"/>
                <w:szCs w:val="28"/>
              </w:rPr>
              <w:t>INTRODUCTION</w:t>
            </w:r>
          </w:p>
        </w:tc>
        <w:tc>
          <w:tcPr>
            <w:tcW w:w="3096" w:type="dxa"/>
          </w:tcPr>
          <w:p w14:paraId="2CB1F135" w14:textId="0C1D66E8"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07-09</w:t>
            </w:r>
          </w:p>
        </w:tc>
      </w:tr>
      <w:tr w:rsidR="00E818C4" w:rsidRPr="00514B0C" w14:paraId="2662E22C" w14:textId="77777777" w:rsidTr="00CC6391">
        <w:tc>
          <w:tcPr>
            <w:tcW w:w="6941" w:type="dxa"/>
            <w:vAlign w:val="bottom"/>
          </w:tcPr>
          <w:p w14:paraId="49BD2C6C"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 2:</w:t>
            </w:r>
            <w:r w:rsidRPr="00514B0C">
              <w:rPr>
                <w:rFonts w:ascii="Times New Roman" w:hAnsi="Times New Roman" w:cs="Times New Roman"/>
                <w:b w:val="0"/>
                <w:bCs/>
                <w:color w:val="002060"/>
                <w:spacing w:val="-4"/>
                <w:szCs w:val="28"/>
              </w:rPr>
              <w:t xml:space="preserve"> </w:t>
            </w:r>
            <w:r w:rsidRPr="00514B0C">
              <w:rPr>
                <w:rFonts w:ascii="Times New Roman" w:hAnsi="Times New Roman" w:cs="Times New Roman"/>
                <w:b w:val="0"/>
                <w:bCs/>
                <w:color w:val="002060"/>
                <w:szCs w:val="28"/>
              </w:rPr>
              <w:t>ANALYTICAL PROBLEM FRAMING</w:t>
            </w:r>
          </w:p>
        </w:tc>
        <w:tc>
          <w:tcPr>
            <w:tcW w:w="3096" w:type="dxa"/>
          </w:tcPr>
          <w:p w14:paraId="795E0140" w14:textId="4835EC33"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10-22</w:t>
            </w:r>
          </w:p>
        </w:tc>
      </w:tr>
      <w:tr w:rsidR="00E818C4" w:rsidRPr="00514B0C" w14:paraId="1A3C9A49" w14:textId="77777777" w:rsidTr="00CC6391">
        <w:tc>
          <w:tcPr>
            <w:tcW w:w="6941" w:type="dxa"/>
            <w:vAlign w:val="bottom"/>
          </w:tcPr>
          <w:p w14:paraId="3A8B7772"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 3: MODEL DEVELOPMENT</w:t>
            </w:r>
          </w:p>
        </w:tc>
        <w:tc>
          <w:tcPr>
            <w:tcW w:w="3096" w:type="dxa"/>
          </w:tcPr>
          <w:p w14:paraId="13721281" w14:textId="4D38A709"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23-31</w:t>
            </w:r>
          </w:p>
        </w:tc>
      </w:tr>
      <w:tr w:rsidR="00E818C4" w:rsidRPr="00514B0C" w14:paraId="3AFE44CB" w14:textId="77777777" w:rsidTr="00CC6391">
        <w:tc>
          <w:tcPr>
            <w:tcW w:w="6941" w:type="dxa"/>
            <w:vAlign w:val="bottom"/>
          </w:tcPr>
          <w:p w14:paraId="21F79792"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Cs w:val="28"/>
              </w:rPr>
            </w:pPr>
            <w:r w:rsidRPr="00514B0C">
              <w:rPr>
                <w:rFonts w:ascii="Times New Roman" w:hAnsi="Times New Roman" w:cs="Times New Roman"/>
                <w:b w:val="0"/>
                <w:bCs/>
                <w:color w:val="002060"/>
                <w:szCs w:val="28"/>
              </w:rPr>
              <w:t>CHAPTER 4:</w:t>
            </w:r>
            <w:r w:rsidRPr="00514B0C">
              <w:rPr>
                <w:rFonts w:ascii="Times New Roman" w:hAnsi="Times New Roman" w:cs="Times New Roman"/>
                <w:b w:val="0"/>
                <w:bCs/>
                <w:color w:val="002060"/>
                <w:spacing w:val="-4"/>
                <w:szCs w:val="28"/>
              </w:rPr>
              <w:t xml:space="preserve"> </w:t>
            </w:r>
            <w:r w:rsidRPr="00514B0C">
              <w:rPr>
                <w:rFonts w:ascii="Times New Roman" w:hAnsi="Times New Roman" w:cs="Times New Roman"/>
                <w:b w:val="0"/>
                <w:bCs/>
                <w:color w:val="002060"/>
                <w:szCs w:val="28"/>
              </w:rPr>
              <w:t>CONCLUSION</w:t>
            </w:r>
          </w:p>
        </w:tc>
        <w:tc>
          <w:tcPr>
            <w:tcW w:w="3096" w:type="dxa"/>
          </w:tcPr>
          <w:p w14:paraId="327E8698" w14:textId="16B47F51" w:rsidR="00E818C4" w:rsidRPr="00514B0C" w:rsidRDefault="009C5B52" w:rsidP="00854600">
            <w:pPr>
              <w:spacing w:after="200" w:line="360" w:lineRule="auto"/>
              <w:jc w:val="both"/>
              <w:rPr>
                <w:rFonts w:ascii="Times New Roman" w:hAnsi="Times New Roman" w:cs="Times New Roman"/>
                <w:b w:val="0"/>
                <w:bCs/>
                <w:color w:val="002060"/>
                <w:szCs w:val="28"/>
              </w:rPr>
            </w:pPr>
            <w:r>
              <w:rPr>
                <w:rFonts w:ascii="Times New Roman" w:hAnsi="Times New Roman" w:cs="Times New Roman"/>
                <w:b w:val="0"/>
                <w:bCs/>
                <w:color w:val="002060"/>
                <w:szCs w:val="28"/>
              </w:rPr>
              <w:t>32</w:t>
            </w:r>
          </w:p>
        </w:tc>
      </w:tr>
    </w:tbl>
    <w:p w14:paraId="47A1F5D7" w14:textId="77777777" w:rsidR="00E818C4" w:rsidRPr="00514B0C" w:rsidRDefault="00E818C4" w:rsidP="00854600">
      <w:pPr>
        <w:pStyle w:val="Heading1"/>
        <w:framePr w:wrap="around"/>
        <w:spacing w:line="360" w:lineRule="auto"/>
        <w:rPr>
          <w:rFonts w:ascii="Times New Roman" w:hAnsi="Times New Roman" w:cs="Times New Roman"/>
          <w:b w:val="0"/>
          <w:color w:val="002060"/>
          <w:u w:val="single"/>
        </w:rPr>
      </w:pPr>
    </w:p>
    <w:p w14:paraId="2B6107A2" w14:textId="77777777" w:rsidR="00E818C4" w:rsidRPr="00514B0C" w:rsidRDefault="00E818C4" w:rsidP="00854600">
      <w:pPr>
        <w:spacing w:line="360" w:lineRule="auto"/>
        <w:jc w:val="both"/>
        <w:rPr>
          <w:rFonts w:ascii="Times New Roman" w:hAnsi="Times New Roman" w:cs="Times New Roman"/>
          <w:b w:val="0"/>
          <w:bCs/>
          <w:color w:val="002060"/>
        </w:rPr>
      </w:pPr>
    </w:p>
    <w:p w14:paraId="610EA164"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09525BB6"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37951B8D"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6E4EC02B"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5E2F2A8E"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52806A05"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237012E4"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1D917CD6"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716EE692"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2450D379" w14:textId="58EC058E" w:rsidR="00E818C4" w:rsidRPr="00514B0C" w:rsidRDefault="00E818C4" w:rsidP="00854600">
      <w:pPr>
        <w:spacing w:after="200" w:line="360" w:lineRule="auto"/>
        <w:ind w:left="2880" w:firstLine="720"/>
        <w:jc w:val="both"/>
        <w:rPr>
          <w:rFonts w:ascii="Times New Roman" w:hAnsi="Times New Roman" w:cs="Times New Roman"/>
          <w:b w:val="0"/>
          <w:bCs/>
          <w:color w:val="002060"/>
          <w:sz w:val="36"/>
          <w:szCs w:val="28"/>
        </w:rPr>
      </w:pPr>
      <w:r w:rsidRPr="00514B0C">
        <w:rPr>
          <w:rFonts w:ascii="Times New Roman" w:hAnsi="Times New Roman" w:cs="Times New Roman"/>
          <w:b w:val="0"/>
          <w:bCs/>
          <w:color w:val="002060"/>
          <w:sz w:val="36"/>
          <w:szCs w:val="28"/>
        </w:rPr>
        <w:t>LIST OF FIGURES</w:t>
      </w:r>
      <w:r w:rsidR="00D932CF">
        <w:rPr>
          <w:rFonts w:ascii="Times New Roman" w:hAnsi="Times New Roman" w:cs="Times New Roman"/>
          <w:b w:val="0"/>
          <w:bCs/>
          <w:color w:val="002060"/>
          <w:sz w:val="36"/>
          <w:szCs w:val="28"/>
        </w:rPr>
        <w:t xml:space="preserve"> AND TABLES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2129"/>
      </w:tblGrid>
      <w:tr w:rsidR="00E818C4" w:rsidRPr="00514B0C" w14:paraId="477164FE" w14:textId="77777777" w:rsidTr="00CC6391">
        <w:trPr>
          <w:trHeight w:val="280"/>
          <w:jc w:val="center"/>
        </w:trPr>
        <w:tc>
          <w:tcPr>
            <w:tcW w:w="7797" w:type="dxa"/>
          </w:tcPr>
          <w:p w14:paraId="4BCD9263" w14:textId="77777777" w:rsidR="00E818C4" w:rsidRPr="00514B0C" w:rsidRDefault="00E818C4" w:rsidP="00854600">
            <w:pPr>
              <w:spacing w:line="360" w:lineRule="auto"/>
              <w:jc w:val="both"/>
              <w:rPr>
                <w:rFonts w:ascii="Times New Roman" w:hAnsi="Times New Roman" w:cs="Times New Roman"/>
                <w:b w:val="0"/>
                <w:bCs/>
                <w:color w:val="002060"/>
                <w:sz w:val="20"/>
                <w:szCs w:val="20"/>
                <w:u w:val="single"/>
              </w:rPr>
            </w:pPr>
            <w:r w:rsidRPr="00514B0C">
              <w:rPr>
                <w:rFonts w:ascii="Times New Roman" w:hAnsi="Times New Roman" w:cs="Times New Roman"/>
                <w:b w:val="0"/>
                <w:bCs/>
                <w:color w:val="002060"/>
                <w:sz w:val="20"/>
                <w:szCs w:val="20"/>
              </w:rPr>
              <w:t xml:space="preserve">                          </w:t>
            </w:r>
            <w:r w:rsidRPr="00514B0C">
              <w:rPr>
                <w:rFonts w:ascii="Times New Roman" w:hAnsi="Times New Roman" w:cs="Times New Roman"/>
                <w:b w:val="0"/>
                <w:bCs/>
                <w:color w:val="002060"/>
                <w:sz w:val="20"/>
                <w:szCs w:val="20"/>
                <w:u w:val="single"/>
              </w:rPr>
              <w:t>FIGURES</w:t>
            </w:r>
          </w:p>
        </w:tc>
        <w:tc>
          <w:tcPr>
            <w:tcW w:w="2129" w:type="dxa"/>
          </w:tcPr>
          <w:p w14:paraId="2875BA1B"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u w:val="single"/>
              </w:rPr>
            </w:pPr>
            <w:r w:rsidRPr="00514B0C">
              <w:rPr>
                <w:rFonts w:ascii="Times New Roman" w:eastAsiaTheme="majorEastAsia" w:hAnsi="Times New Roman" w:cs="Times New Roman"/>
                <w:b w:val="0"/>
                <w:bCs/>
                <w:color w:val="002060"/>
                <w:kern w:val="28"/>
                <w:sz w:val="20"/>
                <w:szCs w:val="20"/>
                <w:u w:val="single"/>
              </w:rPr>
              <w:t>PAGE NO</w:t>
            </w:r>
          </w:p>
        </w:tc>
      </w:tr>
      <w:tr w:rsidR="00E818C4" w:rsidRPr="00514B0C" w14:paraId="11763F5B" w14:textId="77777777" w:rsidTr="00CC6391">
        <w:trPr>
          <w:jc w:val="center"/>
        </w:trPr>
        <w:tc>
          <w:tcPr>
            <w:tcW w:w="7797" w:type="dxa"/>
          </w:tcPr>
          <w:p w14:paraId="643C2D2D" w14:textId="2D6F955E" w:rsidR="00E818C4" w:rsidRPr="00514B0C" w:rsidRDefault="00D932CF" w:rsidP="00854600">
            <w:pPr>
              <w:spacing w:line="360" w:lineRule="auto"/>
              <w:jc w:val="both"/>
              <w:rPr>
                <w:rFonts w:ascii="Times New Roman" w:hAnsi="Times New Roman" w:cs="Times New Roman"/>
                <w:b w:val="0"/>
                <w:bCs/>
                <w:color w:val="002060"/>
                <w:sz w:val="20"/>
                <w:szCs w:val="20"/>
              </w:rPr>
            </w:pPr>
            <w:r>
              <w:rPr>
                <w:rFonts w:ascii="Times New Roman" w:hAnsi="Times New Roman" w:cs="Times New Roman"/>
                <w:b w:val="0"/>
                <w:bCs/>
                <w:color w:val="002060"/>
                <w:sz w:val="20"/>
                <w:szCs w:val="20"/>
              </w:rPr>
              <w:t>Table</w:t>
            </w:r>
            <w:r w:rsidR="00E818C4" w:rsidRPr="00514B0C">
              <w:rPr>
                <w:rFonts w:ascii="Times New Roman" w:hAnsi="Times New Roman" w:cs="Times New Roman"/>
                <w:b w:val="0"/>
                <w:bCs/>
                <w:color w:val="002060"/>
                <w:sz w:val="20"/>
                <w:szCs w:val="20"/>
              </w:rPr>
              <w:t>.1</w:t>
            </w:r>
            <w:r>
              <w:rPr>
                <w:rFonts w:ascii="Times New Roman" w:hAnsi="Times New Roman" w:cs="Times New Roman"/>
                <w:b w:val="0"/>
                <w:bCs/>
                <w:color w:val="002060"/>
                <w:sz w:val="20"/>
                <w:szCs w:val="20"/>
              </w:rPr>
              <w:t xml:space="preserve"> METADATA</w:t>
            </w:r>
          </w:p>
        </w:tc>
        <w:tc>
          <w:tcPr>
            <w:tcW w:w="2129" w:type="dxa"/>
          </w:tcPr>
          <w:p w14:paraId="739E0D6F" w14:textId="15E36A95" w:rsidR="00E818C4" w:rsidRPr="00514B0C" w:rsidRDefault="00FA0D8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10</w:t>
            </w:r>
          </w:p>
        </w:tc>
      </w:tr>
      <w:tr w:rsidR="00E818C4" w:rsidRPr="00514B0C" w14:paraId="7F741AE3" w14:textId="77777777" w:rsidTr="00CC6391">
        <w:trPr>
          <w:jc w:val="center"/>
        </w:trPr>
        <w:tc>
          <w:tcPr>
            <w:tcW w:w="7797" w:type="dxa"/>
          </w:tcPr>
          <w:p w14:paraId="00694C6C" w14:textId="58CBFC32"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1</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TRAINING DATASET</w:t>
            </w:r>
          </w:p>
        </w:tc>
        <w:tc>
          <w:tcPr>
            <w:tcW w:w="2129" w:type="dxa"/>
          </w:tcPr>
          <w:p w14:paraId="62A56DD9" w14:textId="4175CF01"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1</w:t>
            </w:r>
          </w:p>
        </w:tc>
      </w:tr>
      <w:tr w:rsidR="00E818C4" w:rsidRPr="00514B0C" w14:paraId="629E1C44" w14:textId="77777777" w:rsidTr="00CC6391">
        <w:trPr>
          <w:jc w:val="center"/>
        </w:trPr>
        <w:tc>
          <w:tcPr>
            <w:tcW w:w="7797" w:type="dxa"/>
          </w:tcPr>
          <w:p w14:paraId="243864C3" w14:textId="00F2850F"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2</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SHAPE AND COLUMNS</w:t>
            </w:r>
          </w:p>
        </w:tc>
        <w:tc>
          <w:tcPr>
            <w:tcW w:w="2129" w:type="dxa"/>
          </w:tcPr>
          <w:p w14:paraId="227E4EB4" w14:textId="2F5C29D4"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2</w:t>
            </w:r>
          </w:p>
        </w:tc>
      </w:tr>
      <w:tr w:rsidR="00E818C4" w:rsidRPr="00514B0C" w14:paraId="5888EEAC" w14:textId="77777777" w:rsidTr="00CC6391">
        <w:trPr>
          <w:jc w:val="center"/>
        </w:trPr>
        <w:tc>
          <w:tcPr>
            <w:tcW w:w="7797" w:type="dxa"/>
          </w:tcPr>
          <w:p w14:paraId="66AF447A" w14:textId="6334E131"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3</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DUPLICATED VAKUES</w:t>
            </w:r>
          </w:p>
        </w:tc>
        <w:tc>
          <w:tcPr>
            <w:tcW w:w="2129" w:type="dxa"/>
          </w:tcPr>
          <w:p w14:paraId="6CE2EC1C" w14:textId="683C33F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2</w:t>
            </w:r>
          </w:p>
        </w:tc>
      </w:tr>
      <w:tr w:rsidR="00E818C4" w:rsidRPr="00514B0C" w14:paraId="7FAC8E2C" w14:textId="77777777" w:rsidTr="00CC6391">
        <w:trPr>
          <w:jc w:val="center"/>
        </w:trPr>
        <w:tc>
          <w:tcPr>
            <w:tcW w:w="7797" w:type="dxa"/>
          </w:tcPr>
          <w:p w14:paraId="18392A1B" w14:textId="27FEA83A"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4</w:t>
            </w:r>
            <w:r w:rsidRPr="00514B0C">
              <w:rPr>
                <w:rFonts w:ascii="Times New Roman" w:hAnsi="Times New Roman" w:cs="Times New Roman"/>
                <w:b w:val="0"/>
                <w:bCs/>
                <w:color w:val="002060"/>
                <w:sz w:val="20"/>
                <w:szCs w:val="20"/>
              </w:rPr>
              <w:t xml:space="preserve"> NULL VALUES</w:t>
            </w:r>
          </w:p>
        </w:tc>
        <w:tc>
          <w:tcPr>
            <w:tcW w:w="2129" w:type="dxa"/>
          </w:tcPr>
          <w:p w14:paraId="64111DAE" w14:textId="3B156E66"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2</w:t>
            </w:r>
          </w:p>
        </w:tc>
      </w:tr>
      <w:tr w:rsidR="00E818C4" w:rsidRPr="00514B0C" w14:paraId="1F799326" w14:textId="77777777" w:rsidTr="00CC6391">
        <w:trPr>
          <w:jc w:val="center"/>
        </w:trPr>
        <w:tc>
          <w:tcPr>
            <w:tcW w:w="7797" w:type="dxa"/>
          </w:tcPr>
          <w:p w14:paraId="19D738C1" w14:textId="7958695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sidR="00FA0D83">
              <w:rPr>
                <w:rFonts w:ascii="Times New Roman" w:hAnsi="Times New Roman" w:cs="Times New Roman"/>
                <w:b w:val="0"/>
                <w:bCs/>
                <w:color w:val="002060"/>
                <w:sz w:val="20"/>
                <w:szCs w:val="20"/>
              </w:rPr>
              <w:t>5</w:t>
            </w:r>
            <w:r w:rsidRPr="00514B0C">
              <w:rPr>
                <w:rFonts w:ascii="Times New Roman" w:hAnsi="Times New Roman" w:cs="Times New Roman"/>
                <w:b w:val="0"/>
                <w:bCs/>
                <w:color w:val="002060"/>
                <w:sz w:val="20"/>
                <w:szCs w:val="20"/>
              </w:rPr>
              <w:t xml:space="preserve"> </w:t>
            </w:r>
            <w:r w:rsidR="00FA0D83">
              <w:rPr>
                <w:rFonts w:ascii="Times New Roman" w:hAnsi="Times New Roman" w:cs="Times New Roman"/>
                <w:b w:val="0"/>
                <w:bCs/>
                <w:color w:val="002060"/>
                <w:sz w:val="20"/>
                <w:szCs w:val="20"/>
              </w:rPr>
              <w:t>HEATMAP OF NULL VALUES</w:t>
            </w:r>
          </w:p>
        </w:tc>
        <w:tc>
          <w:tcPr>
            <w:tcW w:w="2129" w:type="dxa"/>
          </w:tcPr>
          <w:p w14:paraId="70A906DF" w14:textId="7D085A29"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1</w:t>
            </w:r>
            <w:r w:rsidR="00FA0D83">
              <w:rPr>
                <w:rFonts w:ascii="Times New Roman" w:eastAsiaTheme="majorEastAsia" w:hAnsi="Times New Roman" w:cs="Times New Roman"/>
                <w:b w:val="0"/>
                <w:bCs/>
                <w:color w:val="002060"/>
                <w:kern w:val="28"/>
                <w:sz w:val="20"/>
                <w:szCs w:val="20"/>
              </w:rPr>
              <w:t>3</w:t>
            </w:r>
          </w:p>
        </w:tc>
      </w:tr>
      <w:tr w:rsidR="00FA0D83" w:rsidRPr="00514B0C" w14:paraId="1D465070" w14:textId="77777777" w:rsidTr="00CC6391">
        <w:trPr>
          <w:jc w:val="center"/>
        </w:trPr>
        <w:tc>
          <w:tcPr>
            <w:tcW w:w="7797" w:type="dxa"/>
          </w:tcPr>
          <w:p w14:paraId="7DA14E0F" w14:textId="261ACE72" w:rsidR="00FA0D83" w:rsidRPr="00514B0C" w:rsidRDefault="00FA0D83"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w:t>
            </w:r>
            <w:r>
              <w:rPr>
                <w:rFonts w:ascii="Times New Roman" w:hAnsi="Times New Roman" w:cs="Times New Roman"/>
                <w:b w:val="0"/>
                <w:bCs/>
                <w:color w:val="002060"/>
                <w:sz w:val="20"/>
                <w:szCs w:val="20"/>
              </w:rPr>
              <w:t>6</w:t>
            </w:r>
            <w:r w:rsidRPr="00514B0C">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DROPPING COLUMNS</w:t>
            </w:r>
          </w:p>
        </w:tc>
        <w:tc>
          <w:tcPr>
            <w:tcW w:w="2129" w:type="dxa"/>
          </w:tcPr>
          <w:p w14:paraId="303C8851" w14:textId="58D96B36" w:rsidR="00FA0D83"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14</w:t>
            </w:r>
          </w:p>
        </w:tc>
      </w:tr>
      <w:tr w:rsidR="00E818C4" w:rsidRPr="00514B0C" w14:paraId="20FCA509" w14:textId="77777777" w:rsidTr="00CC6391">
        <w:trPr>
          <w:trHeight w:val="254"/>
          <w:jc w:val="center"/>
        </w:trPr>
        <w:tc>
          <w:tcPr>
            <w:tcW w:w="7797" w:type="dxa"/>
          </w:tcPr>
          <w:p w14:paraId="160ECF48" w14:textId="2A2CB68C"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Fig.7 </w:t>
            </w:r>
            <w:r w:rsidR="00B01F1B">
              <w:rPr>
                <w:rFonts w:ascii="Times New Roman" w:hAnsi="Times New Roman" w:cs="Times New Roman"/>
                <w:b w:val="0"/>
                <w:bCs/>
                <w:color w:val="002060"/>
                <w:sz w:val="20"/>
                <w:szCs w:val="20"/>
              </w:rPr>
              <w:t>CREATING NEW LABEL</w:t>
            </w:r>
          </w:p>
        </w:tc>
        <w:tc>
          <w:tcPr>
            <w:tcW w:w="2129" w:type="dxa"/>
          </w:tcPr>
          <w:p w14:paraId="5132B2A8" w14:textId="2BCBEC4E"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14</w:t>
            </w:r>
          </w:p>
        </w:tc>
      </w:tr>
      <w:tr w:rsidR="00E818C4" w:rsidRPr="00514B0C" w14:paraId="17FE67EC" w14:textId="77777777" w:rsidTr="00CC6391">
        <w:trPr>
          <w:trHeight w:val="318"/>
          <w:jc w:val="center"/>
        </w:trPr>
        <w:tc>
          <w:tcPr>
            <w:tcW w:w="7797" w:type="dxa"/>
          </w:tcPr>
          <w:p w14:paraId="1754011F" w14:textId="5E60D9D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Fig.8 </w:t>
            </w:r>
            <w:r w:rsidR="00B01F1B">
              <w:rPr>
                <w:rFonts w:ascii="Times New Roman" w:hAnsi="Times New Roman" w:cs="Times New Roman"/>
                <w:b w:val="0"/>
                <w:bCs/>
                <w:color w:val="002060"/>
                <w:sz w:val="20"/>
                <w:szCs w:val="20"/>
              </w:rPr>
              <w:t>RAW STRING LENGTH LABEL COLUMN</w:t>
            </w:r>
          </w:p>
        </w:tc>
        <w:tc>
          <w:tcPr>
            <w:tcW w:w="2129" w:type="dxa"/>
          </w:tcPr>
          <w:p w14:paraId="0CBBB43E" w14:textId="225476D1"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15</w:t>
            </w:r>
          </w:p>
        </w:tc>
      </w:tr>
      <w:tr w:rsidR="00E818C4" w:rsidRPr="00514B0C" w14:paraId="5541E59E" w14:textId="77777777" w:rsidTr="00CC6391">
        <w:trPr>
          <w:jc w:val="center"/>
        </w:trPr>
        <w:tc>
          <w:tcPr>
            <w:tcW w:w="7797" w:type="dxa"/>
          </w:tcPr>
          <w:p w14:paraId="15E58175" w14:textId="3BC25B4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Fig.9 </w:t>
            </w:r>
            <w:r w:rsidR="00B01F1B">
              <w:rPr>
                <w:rFonts w:ascii="Times New Roman" w:hAnsi="Times New Roman" w:cs="Times New Roman"/>
                <w:b w:val="0"/>
                <w:bCs/>
                <w:color w:val="002060"/>
                <w:sz w:val="20"/>
                <w:szCs w:val="20"/>
              </w:rPr>
              <w:t>VALUE COUNT</w:t>
            </w:r>
          </w:p>
        </w:tc>
        <w:tc>
          <w:tcPr>
            <w:tcW w:w="2129" w:type="dxa"/>
          </w:tcPr>
          <w:p w14:paraId="20A42C3D" w14:textId="604EA9A9"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15</w:t>
            </w:r>
          </w:p>
        </w:tc>
      </w:tr>
      <w:tr w:rsidR="00E818C4" w:rsidRPr="00514B0C" w14:paraId="18B1E673" w14:textId="77777777" w:rsidTr="00CC6391">
        <w:trPr>
          <w:jc w:val="center"/>
        </w:trPr>
        <w:tc>
          <w:tcPr>
            <w:tcW w:w="7797" w:type="dxa"/>
          </w:tcPr>
          <w:p w14:paraId="5C12C6D9" w14:textId="20E38F2D"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Fig.10 </w:t>
            </w:r>
            <w:r w:rsidR="00B01F1B">
              <w:rPr>
                <w:rFonts w:ascii="Times New Roman" w:hAnsi="Times New Roman" w:cs="Times New Roman"/>
                <w:b w:val="0"/>
                <w:bCs/>
                <w:color w:val="002060"/>
                <w:sz w:val="20"/>
                <w:szCs w:val="20"/>
              </w:rPr>
              <w:t>COUNT OF LABEL WITH YES CONDITION</w:t>
            </w:r>
          </w:p>
        </w:tc>
        <w:tc>
          <w:tcPr>
            <w:tcW w:w="2129" w:type="dxa"/>
          </w:tcPr>
          <w:p w14:paraId="5763549D" w14:textId="5D260BF0"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16</w:t>
            </w:r>
          </w:p>
        </w:tc>
      </w:tr>
      <w:tr w:rsidR="00E818C4" w:rsidRPr="00514B0C" w14:paraId="36584862" w14:textId="77777777" w:rsidTr="00CC6391">
        <w:trPr>
          <w:jc w:val="center"/>
        </w:trPr>
        <w:tc>
          <w:tcPr>
            <w:tcW w:w="7797" w:type="dxa"/>
          </w:tcPr>
          <w:p w14:paraId="7BE29454" w14:textId="61F96E0F"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 11: </w:t>
            </w:r>
            <w:r w:rsidR="00B01F1B">
              <w:rPr>
                <w:rFonts w:ascii="Times New Roman" w:hAnsi="Times New Roman" w:cs="Times New Roman"/>
                <w:b w:val="0"/>
                <w:bCs/>
                <w:color w:val="002060"/>
                <w:sz w:val="20"/>
                <w:szCs w:val="20"/>
              </w:rPr>
              <w:t xml:space="preserve">COMMENTS WITH MORE THAN ONE CATEGORIES </w:t>
            </w:r>
          </w:p>
        </w:tc>
        <w:tc>
          <w:tcPr>
            <w:tcW w:w="2129" w:type="dxa"/>
          </w:tcPr>
          <w:p w14:paraId="3E615074" w14:textId="29ADA421"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16</w:t>
            </w:r>
          </w:p>
        </w:tc>
      </w:tr>
      <w:tr w:rsidR="00E818C4" w:rsidRPr="00514B0C" w14:paraId="26D4C5D9" w14:textId="77777777" w:rsidTr="00CC6391">
        <w:trPr>
          <w:jc w:val="center"/>
        </w:trPr>
        <w:tc>
          <w:tcPr>
            <w:tcW w:w="7797" w:type="dxa"/>
          </w:tcPr>
          <w:p w14:paraId="73DDB40F" w14:textId="51B75DC4"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Fig.12 </w:t>
            </w:r>
            <w:r w:rsidR="00B01F1B">
              <w:rPr>
                <w:rFonts w:ascii="Times New Roman" w:hAnsi="Times New Roman" w:cs="Times New Roman"/>
                <w:b w:val="0"/>
                <w:bCs/>
                <w:color w:val="002060"/>
                <w:sz w:val="20"/>
                <w:szCs w:val="20"/>
              </w:rPr>
              <w:t>INFO</w:t>
            </w:r>
          </w:p>
        </w:tc>
        <w:tc>
          <w:tcPr>
            <w:tcW w:w="2129" w:type="dxa"/>
          </w:tcPr>
          <w:p w14:paraId="1B51A933" w14:textId="2C9E2D96"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17</w:t>
            </w:r>
          </w:p>
        </w:tc>
      </w:tr>
      <w:tr w:rsidR="00E818C4" w:rsidRPr="00514B0C" w14:paraId="24FDAC8C" w14:textId="77777777" w:rsidTr="00CC6391">
        <w:trPr>
          <w:jc w:val="center"/>
        </w:trPr>
        <w:tc>
          <w:tcPr>
            <w:tcW w:w="7797" w:type="dxa"/>
          </w:tcPr>
          <w:p w14:paraId="4BB6D1C6" w14:textId="5CC3A5EE"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Fig.13 </w:t>
            </w:r>
            <w:r w:rsidR="00B01F1B">
              <w:rPr>
                <w:rFonts w:ascii="Times New Roman" w:hAnsi="Times New Roman" w:cs="Times New Roman"/>
                <w:b w:val="0"/>
                <w:bCs/>
                <w:color w:val="002060"/>
                <w:sz w:val="20"/>
                <w:szCs w:val="20"/>
              </w:rPr>
              <w:t>STOPWORDS</w:t>
            </w:r>
          </w:p>
        </w:tc>
        <w:tc>
          <w:tcPr>
            <w:tcW w:w="2129" w:type="dxa"/>
          </w:tcPr>
          <w:p w14:paraId="3F9A7EC2" w14:textId="12AF2646"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18</w:t>
            </w:r>
          </w:p>
        </w:tc>
      </w:tr>
      <w:tr w:rsidR="00E818C4" w:rsidRPr="00514B0C" w14:paraId="093FDF93" w14:textId="77777777" w:rsidTr="00CC6391">
        <w:trPr>
          <w:jc w:val="center"/>
        </w:trPr>
        <w:tc>
          <w:tcPr>
            <w:tcW w:w="7797" w:type="dxa"/>
          </w:tcPr>
          <w:p w14:paraId="32D1490F" w14:textId="2025B3C6"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Fig.14 </w:t>
            </w:r>
            <w:r w:rsidR="00B01F1B">
              <w:rPr>
                <w:rFonts w:ascii="Times New Roman" w:hAnsi="Times New Roman" w:cs="Times New Roman"/>
                <w:b w:val="0"/>
                <w:bCs/>
                <w:color w:val="002060"/>
                <w:sz w:val="20"/>
                <w:szCs w:val="20"/>
              </w:rPr>
              <w:t>FUNCTION FOR PROCESSING</w:t>
            </w:r>
          </w:p>
        </w:tc>
        <w:tc>
          <w:tcPr>
            <w:tcW w:w="2129" w:type="dxa"/>
          </w:tcPr>
          <w:p w14:paraId="21EC81E5" w14:textId="6715CA84"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18</w:t>
            </w:r>
          </w:p>
        </w:tc>
      </w:tr>
      <w:tr w:rsidR="00E818C4" w:rsidRPr="00514B0C" w14:paraId="14527657" w14:textId="77777777" w:rsidTr="00CC6391">
        <w:trPr>
          <w:trHeight w:val="252"/>
          <w:jc w:val="center"/>
        </w:trPr>
        <w:tc>
          <w:tcPr>
            <w:tcW w:w="7797" w:type="dxa"/>
          </w:tcPr>
          <w:p w14:paraId="7270B269" w14:textId="346B09B2"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Fig.15 </w:t>
            </w:r>
            <w:r w:rsidR="00B01F1B">
              <w:rPr>
                <w:rFonts w:ascii="Times New Roman" w:hAnsi="Times New Roman" w:cs="Times New Roman"/>
                <w:b w:val="0"/>
                <w:bCs/>
                <w:color w:val="002060"/>
                <w:sz w:val="20"/>
                <w:szCs w:val="20"/>
              </w:rPr>
              <w:t>SAMPLE TESTING</w:t>
            </w:r>
            <w:r w:rsidRPr="00514B0C">
              <w:rPr>
                <w:rFonts w:ascii="Times New Roman" w:hAnsi="Times New Roman" w:cs="Times New Roman"/>
                <w:b w:val="0"/>
                <w:bCs/>
                <w:color w:val="002060"/>
                <w:sz w:val="20"/>
                <w:szCs w:val="20"/>
              </w:rPr>
              <w:t xml:space="preserve"> </w:t>
            </w:r>
          </w:p>
        </w:tc>
        <w:tc>
          <w:tcPr>
            <w:tcW w:w="2129" w:type="dxa"/>
          </w:tcPr>
          <w:p w14:paraId="68796632" w14:textId="3A039190"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18</w:t>
            </w:r>
          </w:p>
        </w:tc>
      </w:tr>
      <w:tr w:rsidR="00E818C4" w:rsidRPr="00514B0C" w14:paraId="09494DD4" w14:textId="77777777" w:rsidTr="00CC6391">
        <w:trPr>
          <w:jc w:val="center"/>
        </w:trPr>
        <w:tc>
          <w:tcPr>
            <w:tcW w:w="7797" w:type="dxa"/>
          </w:tcPr>
          <w:p w14:paraId="3A92A9D8" w14:textId="69581948"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Fig.16 </w:t>
            </w:r>
            <w:r w:rsidR="00B01F1B">
              <w:rPr>
                <w:rFonts w:ascii="Times New Roman" w:hAnsi="Times New Roman" w:cs="Times New Roman"/>
                <w:b w:val="0"/>
                <w:bCs/>
                <w:color w:val="002060"/>
                <w:sz w:val="20"/>
                <w:szCs w:val="20"/>
              </w:rPr>
              <w:t>TEST RESULT</w:t>
            </w:r>
          </w:p>
        </w:tc>
        <w:tc>
          <w:tcPr>
            <w:tcW w:w="2129" w:type="dxa"/>
          </w:tcPr>
          <w:p w14:paraId="278A8CD3" w14:textId="70A2DA42" w:rsidR="00E818C4" w:rsidRPr="00514B0C" w:rsidRDefault="00B01F1B"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19</w:t>
            </w:r>
          </w:p>
        </w:tc>
      </w:tr>
      <w:tr w:rsidR="00E818C4" w:rsidRPr="00514B0C" w14:paraId="34F07004" w14:textId="77777777" w:rsidTr="00CC6391">
        <w:trPr>
          <w:jc w:val="center"/>
        </w:trPr>
        <w:tc>
          <w:tcPr>
            <w:tcW w:w="7797" w:type="dxa"/>
          </w:tcPr>
          <w:p w14:paraId="5C3B62F4" w14:textId="56E7DBDC"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Fig.17 </w:t>
            </w:r>
            <w:r w:rsidR="00B01F1B">
              <w:rPr>
                <w:rFonts w:ascii="Times New Roman" w:hAnsi="Times New Roman" w:cs="Times New Roman"/>
                <w:b w:val="0"/>
                <w:bCs/>
                <w:color w:val="002060"/>
                <w:sz w:val="20"/>
                <w:szCs w:val="20"/>
              </w:rPr>
              <w:t>FUNCTION IMPLEMENTTION ON TRAINING DATA</w:t>
            </w:r>
          </w:p>
        </w:tc>
        <w:tc>
          <w:tcPr>
            <w:tcW w:w="2129" w:type="dxa"/>
          </w:tcPr>
          <w:p w14:paraId="6D501988" w14:textId="66529090"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19</w:t>
            </w:r>
          </w:p>
        </w:tc>
      </w:tr>
      <w:tr w:rsidR="00E818C4" w:rsidRPr="00514B0C" w14:paraId="1A2844B2" w14:textId="77777777" w:rsidTr="00CC6391">
        <w:trPr>
          <w:jc w:val="center"/>
        </w:trPr>
        <w:tc>
          <w:tcPr>
            <w:tcW w:w="7797" w:type="dxa"/>
          </w:tcPr>
          <w:p w14:paraId="07061BCE" w14:textId="043BF5D5"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Fig.18: </w:t>
            </w:r>
            <w:r w:rsidR="00945EFF">
              <w:rPr>
                <w:rFonts w:ascii="Times New Roman" w:hAnsi="Times New Roman" w:cs="Times New Roman"/>
                <w:b w:val="0"/>
                <w:bCs/>
                <w:color w:val="002060"/>
                <w:sz w:val="20"/>
                <w:szCs w:val="20"/>
              </w:rPr>
              <w:t>DATASET AFTER PROCESSING</w:t>
            </w:r>
          </w:p>
        </w:tc>
        <w:tc>
          <w:tcPr>
            <w:tcW w:w="2129" w:type="dxa"/>
          </w:tcPr>
          <w:p w14:paraId="106552DB" w14:textId="7DF90D23"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20</w:t>
            </w:r>
          </w:p>
        </w:tc>
      </w:tr>
      <w:tr w:rsidR="00E818C4" w:rsidRPr="00514B0C" w14:paraId="1FFD92CC" w14:textId="77777777" w:rsidTr="00CC6391">
        <w:trPr>
          <w:jc w:val="center"/>
        </w:trPr>
        <w:tc>
          <w:tcPr>
            <w:tcW w:w="7797" w:type="dxa"/>
          </w:tcPr>
          <w:p w14:paraId="15E02FCB" w14:textId="298FC55A"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Fig.19 </w:t>
            </w:r>
            <w:r w:rsidR="00945EFF">
              <w:rPr>
                <w:rFonts w:ascii="Times New Roman" w:hAnsi="Times New Roman" w:cs="Times New Roman"/>
                <w:b w:val="0"/>
                <w:bCs/>
                <w:color w:val="002060"/>
                <w:sz w:val="20"/>
                <w:szCs w:val="20"/>
              </w:rPr>
              <w:t>REDUCTION DUE TO FUNCTION</w:t>
            </w:r>
          </w:p>
        </w:tc>
        <w:tc>
          <w:tcPr>
            <w:tcW w:w="2129" w:type="dxa"/>
          </w:tcPr>
          <w:p w14:paraId="54962B07" w14:textId="21033A4B"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20</w:t>
            </w:r>
          </w:p>
        </w:tc>
      </w:tr>
      <w:tr w:rsidR="00E818C4" w:rsidRPr="00514B0C" w14:paraId="5C777ACF" w14:textId="77777777" w:rsidTr="00CC6391">
        <w:trPr>
          <w:jc w:val="center"/>
        </w:trPr>
        <w:tc>
          <w:tcPr>
            <w:tcW w:w="7797" w:type="dxa"/>
          </w:tcPr>
          <w:p w14:paraId="5DF55B1F" w14:textId="278D7807"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Fig.20: </w:t>
            </w:r>
            <w:r w:rsidR="00945EFF">
              <w:rPr>
                <w:rFonts w:ascii="Times New Roman" w:hAnsi="Times New Roman" w:cs="Times New Roman"/>
                <w:b w:val="0"/>
                <w:bCs/>
                <w:color w:val="002060"/>
                <w:sz w:val="20"/>
                <w:szCs w:val="20"/>
              </w:rPr>
              <w:t>FUNCTION ON TEST DATASET</w:t>
            </w:r>
          </w:p>
        </w:tc>
        <w:tc>
          <w:tcPr>
            <w:tcW w:w="2129" w:type="dxa"/>
          </w:tcPr>
          <w:p w14:paraId="28B5AB40" w14:textId="04FA7E2B" w:rsidR="00E818C4"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21</w:t>
            </w:r>
          </w:p>
        </w:tc>
      </w:tr>
    </w:tbl>
    <w:p w14:paraId="532130FC" w14:textId="223BAF7F" w:rsidR="00E818C4" w:rsidRPr="00514B0C" w:rsidRDefault="00E818C4" w:rsidP="00945EFF">
      <w:pPr>
        <w:spacing w:line="360" w:lineRule="auto"/>
        <w:jc w:val="both"/>
        <w:rPr>
          <w:rFonts w:ascii="Times New Roman" w:hAnsi="Times New Roman" w:cs="Times New Roman"/>
          <w:b w:val="0"/>
          <w:bCs/>
          <w:color w:val="002060"/>
        </w:rPr>
      </w:pPr>
    </w:p>
    <w:tbl>
      <w:tblPr>
        <w:tblStyle w:val="TableGrid"/>
        <w:tblpPr w:leftFromText="180" w:rightFromText="180" w:vertAnchor="page" w:horzAnchor="margin" w:tblpXSpec="center" w:tblpY="31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709"/>
      </w:tblGrid>
      <w:tr w:rsidR="00E818C4" w:rsidRPr="00514B0C" w14:paraId="29536EC3" w14:textId="77777777" w:rsidTr="00110295">
        <w:tc>
          <w:tcPr>
            <w:tcW w:w="8217" w:type="dxa"/>
          </w:tcPr>
          <w:p w14:paraId="3B610A8A" w14:textId="4516E0A4" w:rsidR="00E818C4" w:rsidRPr="00514B0C" w:rsidRDefault="00E818C4" w:rsidP="00854600">
            <w:pPr>
              <w:spacing w:line="360" w:lineRule="auto"/>
              <w:ind w:left="609" w:hanging="609"/>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Fig.21 </w:t>
            </w:r>
            <w:r w:rsidR="00945EFF">
              <w:rPr>
                <w:rFonts w:ascii="Times New Roman" w:hAnsi="Times New Roman" w:cs="Times New Roman"/>
                <w:b w:val="0"/>
                <w:bCs/>
                <w:color w:val="002060"/>
                <w:sz w:val="20"/>
                <w:szCs w:val="20"/>
              </w:rPr>
              <w:t>X Y SPLIT</w:t>
            </w:r>
          </w:p>
        </w:tc>
        <w:tc>
          <w:tcPr>
            <w:tcW w:w="1709" w:type="dxa"/>
          </w:tcPr>
          <w:p w14:paraId="14DE258E" w14:textId="48A68EA1"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w:t>
            </w:r>
            <w:r w:rsidR="00945EFF">
              <w:rPr>
                <w:rFonts w:ascii="Times New Roman" w:eastAsiaTheme="majorEastAsia" w:hAnsi="Times New Roman" w:cs="Times New Roman"/>
                <w:b w:val="0"/>
                <w:bCs/>
                <w:color w:val="002060"/>
                <w:kern w:val="28"/>
                <w:sz w:val="20"/>
                <w:szCs w:val="20"/>
              </w:rPr>
              <w:t>2</w:t>
            </w:r>
          </w:p>
        </w:tc>
      </w:tr>
      <w:tr w:rsidR="00E818C4" w:rsidRPr="00514B0C" w14:paraId="19261F37" w14:textId="77777777" w:rsidTr="00110295">
        <w:tc>
          <w:tcPr>
            <w:tcW w:w="8217" w:type="dxa"/>
          </w:tcPr>
          <w:p w14:paraId="00CCEED5" w14:textId="090ACD56"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Fig.22 </w:t>
            </w:r>
            <w:r w:rsidR="00945EFF">
              <w:rPr>
                <w:rFonts w:ascii="Times New Roman" w:hAnsi="Times New Roman" w:cs="Times New Roman"/>
                <w:b w:val="0"/>
                <w:bCs/>
                <w:color w:val="002060"/>
                <w:sz w:val="20"/>
                <w:szCs w:val="20"/>
              </w:rPr>
              <w:t>TFIDF VECTORIZER</w:t>
            </w:r>
          </w:p>
        </w:tc>
        <w:tc>
          <w:tcPr>
            <w:tcW w:w="1709" w:type="dxa"/>
          </w:tcPr>
          <w:p w14:paraId="50F31980"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22</w:t>
            </w:r>
          </w:p>
        </w:tc>
      </w:tr>
      <w:tr w:rsidR="00E818C4" w:rsidRPr="00514B0C" w14:paraId="1815E4A5" w14:textId="77777777" w:rsidTr="00110295">
        <w:trPr>
          <w:trHeight w:val="367"/>
        </w:trPr>
        <w:tc>
          <w:tcPr>
            <w:tcW w:w="8217" w:type="dxa"/>
          </w:tcPr>
          <w:p w14:paraId="66884C82" w14:textId="032DB861" w:rsidR="00E818C4" w:rsidRPr="00514B0C" w:rsidRDefault="00945EFF" w:rsidP="00854600">
            <w:pPr>
              <w:spacing w:line="360" w:lineRule="auto"/>
              <w:jc w:val="both"/>
              <w:rPr>
                <w:rFonts w:ascii="Times New Roman" w:hAnsi="Times New Roman" w:cs="Times New Roman"/>
                <w:b w:val="0"/>
                <w:bCs/>
                <w:color w:val="002060"/>
                <w:sz w:val="20"/>
                <w:szCs w:val="20"/>
              </w:rPr>
            </w:pPr>
            <w:r>
              <w:rPr>
                <w:rFonts w:ascii="Times New Roman" w:hAnsi="Times New Roman" w:cs="Times New Roman"/>
                <w:b w:val="0"/>
                <w:bCs/>
                <w:color w:val="002060"/>
                <w:sz w:val="20"/>
                <w:szCs w:val="20"/>
              </w:rPr>
              <w:t xml:space="preserve">Table 2. </w:t>
            </w:r>
            <w:r w:rsidR="00E818C4" w:rsidRPr="00514B0C">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HARDWARE &amp; TOOLS USED</w:t>
            </w:r>
          </w:p>
        </w:tc>
        <w:tc>
          <w:tcPr>
            <w:tcW w:w="1709" w:type="dxa"/>
          </w:tcPr>
          <w:p w14:paraId="15EBF4AA"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22</w:t>
            </w:r>
          </w:p>
        </w:tc>
      </w:tr>
      <w:tr w:rsidR="00E818C4" w:rsidRPr="00514B0C" w14:paraId="74BA5649" w14:textId="77777777" w:rsidTr="00110295">
        <w:trPr>
          <w:trHeight w:val="366"/>
        </w:trPr>
        <w:tc>
          <w:tcPr>
            <w:tcW w:w="8217" w:type="dxa"/>
          </w:tcPr>
          <w:p w14:paraId="1AF13AFA" w14:textId="44D9011E"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945EFF">
              <w:rPr>
                <w:rFonts w:ascii="Times New Roman" w:hAnsi="Times New Roman" w:cs="Times New Roman"/>
                <w:b w:val="0"/>
                <w:bCs/>
                <w:color w:val="002060"/>
                <w:sz w:val="20"/>
                <w:szCs w:val="20"/>
              </w:rPr>
              <w:t>3</w:t>
            </w:r>
            <w:r w:rsidRPr="00514B0C">
              <w:rPr>
                <w:rFonts w:ascii="Times New Roman" w:hAnsi="Times New Roman" w:cs="Times New Roman"/>
                <w:b w:val="0"/>
                <w:bCs/>
                <w:color w:val="002060"/>
                <w:sz w:val="20"/>
                <w:szCs w:val="20"/>
              </w:rPr>
              <w:t xml:space="preserve">. </w:t>
            </w:r>
            <w:r w:rsidR="00945EFF">
              <w:rPr>
                <w:rFonts w:ascii="Times New Roman" w:hAnsi="Times New Roman" w:cs="Times New Roman"/>
                <w:b w:val="0"/>
                <w:bCs/>
                <w:color w:val="002060"/>
                <w:sz w:val="20"/>
                <w:szCs w:val="20"/>
              </w:rPr>
              <w:t>TRAIN TEST SPLIT</w:t>
            </w:r>
          </w:p>
        </w:tc>
        <w:tc>
          <w:tcPr>
            <w:tcW w:w="1709" w:type="dxa"/>
          </w:tcPr>
          <w:p w14:paraId="337042AB" w14:textId="77777777"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23</w:t>
            </w:r>
          </w:p>
        </w:tc>
      </w:tr>
      <w:tr w:rsidR="00E818C4" w:rsidRPr="00514B0C" w14:paraId="4A255EDA" w14:textId="77777777" w:rsidTr="00110295">
        <w:trPr>
          <w:trHeight w:val="366"/>
        </w:trPr>
        <w:tc>
          <w:tcPr>
            <w:tcW w:w="8217" w:type="dxa"/>
          </w:tcPr>
          <w:p w14:paraId="2B8D2941" w14:textId="08AD2DED"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945EFF">
              <w:rPr>
                <w:rFonts w:ascii="Times New Roman" w:hAnsi="Times New Roman" w:cs="Times New Roman"/>
                <w:b w:val="0"/>
                <w:bCs/>
                <w:color w:val="002060"/>
                <w:sz w:val="20"/>
                <w:szCs w:val="20"/>
              </w:rPr>
              <w:t>4</w:t>
            </w:r>
            <w:r w:rsidRPr="00514B0C">
              <w:rPr>
                <w:rFonts w:ascii="Times New Roman" w:hAnsi="Times New Roman" w:cs="Times New Roman"/>
                <w:b w:val="0"/>
                <w:bCs/>
                <w:color w:val="002060"/>
                <w:sz w:val="20"/>
                <w:szCs w:val="20"/>
              </w:rPr>
              <w:t xml:space="preserve">. </w:t>
            </w:r>
            <w:r w:rsidR="00945EFF">
              <w:rPr>
                <w:rFonts w:ascii="Times New Roman" w:hAnsi="Times New Roman" w:cs="Times New Roman"/>
                <w:b w:val="0"/>
                <w:bCs/>
                <w:color w:val="002060"/>
                <w:sz w:val="20"/>
                <w:szCs w:val="20"/>
              </w:rPr>
              <w:t>LOGISTIC REGRESSION PIPELINE</w:t>
            </w:r>
          </w:p>
        </w:tc>
        <w:tc>
          <w:tcPr>
            <w:tcW w:w="1709" w:type="dxa"/>
          </w:tcPr>
          <w:p w14:paraId="61746A78" w14:textId="20DAD9F9"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w:t>
            </w:r>
            <w:r w:rsidR="00945EFF">
              <w:rPr>
                <w:rFonts w:ascii="Times New Roman" w:eastAsiaTheme="majorEastAsia" w:hAnsi="Times New Roman" w:cs="Times New Roman"/>
                <w:b w:val="0"/>
                <w:bCs/>
                <w:color w:val="002060"/>
                <w:kern w:val="28"/>
                <w:sz w:val="20"/>
                <w:szCs w:val="20"/>
              </w:rPr>
              <w:t>5</w:t>
            </w:r>
          </w:p>
        </w:tc>
      </w:tr>
      <w:tr w:rsidR="00E818C4" w:rsidRPr="00514B0C" w14:paraId="0036ACD9" w14:textId="77777777" w:rsidTr="00110295">
        <w:trPr>
          <w:trHeight w:val="366"/>
        </w:trPr>
        <w:tc>
          <w:tcPr>
            <w:tcW w:w="8217" w:type="dxa"/>
          </w:tcPr>
          <w:p w14:paraId="16B4A232" w14:textId="642424FE" w:rsidR="00E818C4" w:rsidRPr="00514B0C" w:rsidRDefault="00E818C4"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945EFF">
              <w:rPr>
                <w:rFonts w:ascii="Times New Roman" w:hAnsi="Times New Roman" w:cs="Times New Roman"/>
                <w:b w:val="0"/>
                <w:bCs/>
                <w:color w:val="002060"/>
                <w:sz w:val="20"/>
                <w:szCs w:val="20"/>
              </w:rPr>
              <w:t>5</w:t>
            </w:r>
            <w:r w:rsidRPr="00514B0C">
              <w:rPr>
                <w:rFonts w:ascii="Times New Roman" w:hAnsi="Times New Roman" w:cs="Times New Roman"/>
                <w:b w:val="0"/>
                <w:bCs/>
                <w:color w:val="002060"/>
                <w:sz w:val="20"/>
                <w:szCs w:val="20"/>
              </w:rPr>
              <w:t>.</w:t>
            </w:r>
            <w:r w:rsidR="00945EFF">
              <w:rPr>
                <w:rFonts w:ascii="Times New Roman" w:hAnsi="Times New Roman" w:cs="Times New Roman"/>
                <w:b w:val="0"/>
                <w:bCs/>
                <w:color w:val="002060"/>
                <w:sz w:val="20"/>
                <w:szCs w:val="20"/>
              </w:rPr>
              <w:t xml:space="preserve">  </w:t>
            </w:r>
            <w:r w:rsidR="00945EFF">
              <w:rPr>
                <w:rFonts w:ascii="Times New Roman" w:hAnsi="Times New Roman" w:cs="Times New Roman"/>
                <w:b w:val="0"/>
                <w:bCs/>
                <w:color w:val="002060"/>
                <w:sz w:val="20"/>
                <w:szCs w:val="20"/>
              </w:rPr>
              <w:t>LOGISTIC REGRESSION WITH MALIGNANT LABEL</w:t>
            </w:r>
          </w:p>
        </w:tc>
        <w:tc>
          <w:tcPr>
            <w:tcW w:w="1709" w:type="dxa"/>
          </w:tcPr>
          <w:p w14:paraId="2ABF1934" w14:textId="59BC0FBF" w:rsidR="00E818C4" w:rsidRPr="00514B0C" w:rsidRDefault="00E818C4" w:rsidP="00854600">
            <w:pPr>
              <w:spacing w:after="200" w:line="360" w:lineRule="auto"/>
              <w:jc w:val="both"/>
              <w:rPr>
                <w:rFonts w:ascii="Times New Roman" w:eastAsiaTheme="majorEastAsia" w:hAnsi="Times New Roman" w:cs="Times New Roman"/>
                <w:b w:val="0"/>
                <w:bCs/>
                <w:color w:val="002060"/>
                <w:kern w:val="28"/>
                <w:sz w:val="20"/>
                <w:szCs w:val="20"/>
              </w:rPr>
            </w:pPr>
            <w:r w:rsidRPr="00514B0C">
              <w:rPr>
                <w:rFonts w:ascii="Times New Roman" w:eastAsiaTheme="majorEastAsia" w:hAnsi="Times New Roman" w:cs="Times New Roman"/>
                <w:b w:val="0"/>
                <w:bCs/>
                <w:color w:val="002060"/>
                <w:kern w:val="28"/>
                <w:sz w:val="20"/>
                <w:szCs w:val="20"/>
              </w:rPr>
              <w:t>2</w:t>
            </w:r>
            <w:r w:rsidR="00945EFF">
              <w:rPr>
                <w:rFonts w:ascii="Times New Roman" w:eastAsiaTheme="majorEastAsia" w:hAnsi="Times New Roman" w:cs="Times New Roman"/>
                <w:b w:val="0"/>
                <w:bCs/>
                <w:color w:val="002060"/>
                <w:kern w:val="28"/>
                <w:sz w:val="20"/>
                <w:szCs w:val="20"/>
              </w:rPr>
              <w:t>6</w:t>
            </w:r>
          </w:p>
        </w:tc>
      </w:tr>
      <w:tr w:rsidR="00945EFF" w:rsidRPr="00514B0C" w14:paraId="67F03B52" w14:textId="77777777" w:rsidTr="00110295">
        <w:trPr>
          <w:trHeight w:val="366"/>
        </w:trPr>
        <w:tc>
          <w:tcPr>
            <w:tcW w:w="8217" w:type="dxa"/>
          </w:tcPr>
          <w:p w14:paraId="7B1636A6" w14:textId="365D2EEA"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Pr>
                <w:rFonts w:ascii="Times New Roman" w:hAnsi="Times New Roman" w:cs="Times New Roman"/>
                <w:b w:val="0"/>
                <w:bCs/>
                <w:color w:val="002060"/>
                <w:sz w:val="20"/>
                <w:szCs w:val="20"/>
              </w:rPr>
              <w:t>6</w:t>
            </w:r>
            <w:r w:rsidRPr="00514B0C">
              <w:rPr>
                <w:rFonts w:ascii="Times New Roman" w:hAnsi="Times New Roman" w:cs="Times New Roman"/>
                <w:b w:val="0"/>
                <w:bCs/>
                <w:color w:val="002060"/>
                <w:sz w:val="20"/>
                <w:szCs w:val="20"/>
              </w:rPr>
              <w:t>.</w:t>
            </w:r>
            <w:r>
              <w:rPr>
                <w:rFonts w:ascii="Times New Roman" w:hAnsi="Times New Roman" w:cs="Times New Roman"/>
                <w:b w:val="0"/>
                <w:bCs/>
                <w:color w:val="002060"/>
                <w:sz w:val="20"/>
                <w:szCs w:val="20"/>
              </w:rPr>
              <w:t xml:space="preserve"> RESULTS</w:t>
            </w:r>
          </w:p>
        </w:tc>
        <w:tc>
          <w:tcPr>
            <w:tcW w:w="1709" w:type="dxa"/>
          </w:tcPr>
          <w:p w14:paraId="1E3B6722" w14:textId="3D87A10A" w:rsidR="00945EFF" w:rsidRPr="00514B0C" w:rsidRDefault="00945EFF"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27-28</w:t>
            </w:r>
          </w:p>
        </w:tc>
      </w:tr>
      <w:tr w:rsidR="00945EFF" w:rsidRPr="00514B0C" w14:paraId="0F1215BC" w14:textId="77777777" w:rsidTr="00110295">
        <w:trPr>
          <w:trHeight w:val="366"/>
        </w:trPr>
        <w:tc>
          <w:tcPr>
            <w:tcW w:w="8217" w:type="dxa"/>
          </w:tcPr>
          <w:p w14:paraId="6F52B9E7" w14:textId="56C8AD8E"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Pr>
                <w:rFonts w:ascii="Times New Roman" w:hAnsi="Times New Roman" w:cs="Times New Roman"/>
                <w:b w:val="0"/>
                <w:bCs/>
                <w:color w:val="002060"/>
                <w:sz w:val="20"/>
                <w:szCs w:val="20"/>
              </w:rPr>
              <w:t>7</w:t>
            </w:r>
            <w:r w:rsidRPr="00514B0C">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PIE PLOT</w:t>
            </w:r>
          </w:p>
        </w:tc>
        <w:tc>
          <w:tcPr>
            <w:tcW w:w="1709" w:type="dxa"/>
          </w:tcPr>
          <w:p w14:paraId="53B2D7EA" w14:textId="186EC340" w:rsidR="00945EFF" w:rsidRPr="00514B0C"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29</w:t>
            </w:r>
          </w:p>
        </w:tc>
      </w:tr>
      <w:tr w:rsidR="00945EFF" w:rsidRPr="00514B0C" w14:paraId="14842324" w14:textId="77777777" w:rsidTr="00110295">
        <w:trPr>
          <w:trHeight w:val="366"/>
        </w:trPr>
        <w:tc>
          <w:tcPr>
            <w:tcW w:w="8217" w:type="dxa"/>
          </w:tcPr>
          <w:p w14:paraId="6F264BD3" w14:textId="680608AC"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822EF3">
              <w:rPr>
                <w:rFonts w:ascii="Times New Roman" w:hAnsi="Times New Roman" w:cs="Times New Roman"/>
                <w:b w:val="0"/>
                <w:bCs/>
                <w:color w:val="002060"/>
                <w:sz w:val="20"/>
                <w:szCs w:val="20"/>
              </w:rPr>
              <w:t>8</w:t>
            </w:r>
            <w:r w:rsidRPr="00514B0C">
              <w:rPr>
                <w:rFonts w:ascii="Times New Roman" w:hAnsi="Times New Roman" w:cs="Times New Roman"/>
                <w:b w:val="0"/>
                <w:bCs/>
                <w:color w:val="002060"/>
                <w:sz w:val="20"/>
                <w:szCs w:val="20"/>
              </w:rPr>
              <w:t>.</w:t>
            </w:r>
            <w:r w:rsidR="00822EF3">
              <w:rPr>
                <w:rFonts w:ascii="Times New Roman" w:hAnsi="Times New Roman" w:cs="Times New Roman"/>
                <w:b w:val="0"/>
                <w:bCs/>
                <w:color w:val="002060"/>
                <w:sz w:val="20"/>
                <w:szCs w:val="20"/>
              </w:rPr>
              <w:t xml:space="preserve"> WORDCLOUDS</w:t>
            </w:r>
            <w:r w:rsidRPr="00514B0C">
              <w:rPr>
                <w:rFonts w:ascii="Times New Roman" w:hAnsi="Times New Roman" w:cs="Times New Roman"/>
                <w:b w:val="0"/>
                <w:bCs/>
                <w:color w:val="002060"/>
                <w:sz w:val="20"/>
                <w:szCs w:val="20"/>
              </w:rPr>
              <w:t xml:space="preserve"> </w:t>
            </w:r>
          </w:p>
        </w:tc>
        <w:tc>
          <w:tcPr>
            <w:tcW w:w="1709" w:type="dxa"/>
          </w:tcPr>
          <w:p w14:paraId="2B37BE16" w14:textId="5722EC41" w:rsidR="00945EFF" w:rsidRPr="00514B0C"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29-30</w:t>
            </w:r>
          </w:p>
        </w:tc>
      </w:tr>
      <w:tr w:rsidR="00945EFF" w:rsidRPr="00514B0C" w14:paraId="7D58A40C" w14:textId="77777777" w:rsidTr="00110295">
        <w:trPr>
          <w:trHeight w:val="366"/>
        </w:trPr>
        <w:tc>
          <w:tcPr>
            <w:tcW w:w="8217" w:type="dxa"/>
          </w:tcPr>
          <w:p w14:paraId="1CFB273E" w14:textId="631BE940" w:rsidR="00945EFF" w:rsidRPr="00514B0C" w:rsidRDefault="00945EFF"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Fig 2</w:t>
            </w:r>
            <w:r w:rsidR="00822EF3">
              <w:rPr>
                <w:rFonts w:ascii="Times New Roman" w:hAnsi="Times New Roman" w:cs="Times New Roman"/>
                <w:b w:val="0"/>
                <w:bCs/>
                <w:color w:val="002060"/>
                <w:sz w:val="20"/>
                <w:szCs w:val="20"/>
              </w:rPr>
              <w:t>9</w:t>
            </w:r>
            <w:r w:rsidRPr="00514B0C">
              <w:rPr>
                <w:rFonts w:ascii="Times New Roman" w:hAnsi="Times New Roman" w:cs="Times New Roman"/>
                <w:b w:val="0"/>
                <w:bCs/>
                <w:color w:val="002060"/>
                <w:sz w:val="20"/>
                <w:szCs w:val="20"/>
              </w:rPr>
              <w:t>.</w:t>
            </w:r>
            <w:r w:rsidR="00822EF3">
              <w:rPr>
                <w:rFonts w:ascii="Times New Roman" w:hAnsi="Times New Roman" w:cs="Times New Roman"/>
                <w:b w:val="0"/>
                <w:bCs/>
                <w:color w:val="002060"/>
                <w:sz w:val="20"/>
                <w:szCs w:val="20"/>
              </w:rPr>
              <w:t xml:space="preserve"> MODEL SAVING</w:t>
            </w:r>
            <w:r w:rsidRPr="00514B0C">
              <w:rPr>
                <w:rFonts w:ascii="Times New Roman" w:hAnsi="Times New Roman" w:cs="Times New Roman"/>
                <w:b w:val="0"/>
                <w:bCs/>
                <w:color w:val="002060"/>
                <w:sz w:val="20"/>
                <w:szCs w:val="20"/>
              </w:rPr>
              <w:t xml:space="preserve"> </w:t>
            </w:r>
          </w:p>
        </w:tc>
        <w:tc>
          <w:tcPr>
            <w:tcW w:w="1709" w:type="dxa"/>
          </w:tcPr>
          <w:p w14:paraId="6A1D33C9" w14:textId="0C22888E" w:rsidR="00945EFF" w:rsidRPr="00514B0C"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30</w:t>
            </w:r>
          </w:p>
        </w:tc>
      </w:tr>
      <w:tr w:rsidR="00822EF3" w:rsidRPr="00514B0C" w14:paraId="1702BEEC" w14:textId="77777777" w:rsidTr="00110295">
        <w:trPr>
          <w:trHeight w:val="366"/>
        </w:trPr>
        <w:tc>
          <w:tcPr>
            <w:tcW w:w="8217" w:type="dxa"/>
          </w:tcPr>
          <w:p w14:paraId="533F542B" w14:textId="75DD3BA0" w:rsidR="00822EF3" w:rsidRPr="00514B0C" w:rsidRDefault="00822EF3"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 </w:t>
            </w:r>
            <w:r>
              <w:rPr>
                <w:rFonts w:ascii="Times New Roman" w:hAnsi="Times New Roman" w:cs="Times New Roman"/>
                <w:b w:val="0"/>
                <w:bCs/>
                <w:color w:val="002060"/>
                <w:sz w:val="20"/>
                <w:szCs w:val="20"/>
              </w:rPr>
              <w:t>30</w:t>
            </w:r>
            <w:r w:rsidRPr="00514B0C">
              <w:rPr>
                <w:rFonts w:ascii="Times New Roman" w:hAnsi="Times New Roman" w:cs="Times New Roman"/>
                <w:b w:val="0"/>
                <w:bCs/>
                <w:color w:val="002060"/>
                <w:sz w:val="20"/>
                <w:szCs w:val="20"/>
              </w:rPr>
              <w:t>.</w:t>
            </w:r>
            <w:r>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TEST DATASET</w:t>
            </w:r>
          </w:p>
        </w:tc>
        <w:tc>
          <w:tcPr>
            <w:tcW w:w="1709" w:type="dxa"/>
          </w:tcPr>
          <w:p w14:paraId="3F8CC8DE" w14:textId="11FAA6F2" w:rsidR="00822EF3"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31</w:t>
            </w:r>
          </w:p>
        </w:tc>
      </w:tr>
      <w:tr w:rsidR="00822EF3" w:rsidRPr="00514B0C" w14:paraId="4A51FD0C" w14:textId="77777777" w:rsidTr="00110295">
        <w:trPr>
          <w:trHeight w:val="366"/>
        </w:trPr>
        <w:tc>
          <w:tcPr>
            <w:tcW w:w="8217" w:type="dxa"/>
          </w:tcPr>
          <w:p w14:paraId="1C381F91" w14:textId="1726E743" w:rsidR="00822EF3" w:rsidRPr="00514B0C" w:rsidRDefault="00822EF3" w:rsidP="00854600">
            <w:pPr>
              <w:spacing w:line="360" w:lineRule="auto"/>
              <w:jc w:val="both"/>
              <w:rPr>
                <w:rFonts w:ascii="Times New Roman" w:hAnsi="Times New Roman" w:cs="Times New Roman"/>
                <w:b w:val="0"/>
                <w:bCs/>
                <w:color w:val="002060"/>
                <w:sz w:val="20"/>
                <w:szCs w:val="20"/>
              </w:rPr>
            </w:pPr>
            <w:r w:rsidRPr="00514B0C">
              <w:rPr>
                <w:rFonts w:ascii="Times New Roman" w:hAnsi="Times New Roman" w:cs="Times New Roman"/>
                <w:b w:val="0"/>
                <w:bCs/>
                <w:color w:val="002060"/>
                <w:sz w:val="20"/>
                <w:szCs w:val="20"/>
              </w:rPr>
              <w:t xml:space="preserve">Fig </w:t>
            </w:r>
            <w:r>
              <w:rPr>
                <w:rFonts w:ascii="Times New Roman" w:hAnsi="Times New Roman" w:cs="Times New Roman"/>
                <w:b w:val="0"/>
                <w:bCs/>
                <w:color w:val="002060"/>
                <w:sz w:val="20"/>
                <w:szCs w:val="20"/>
              </w:rPr>
              <w:t>31</w:t>
            </w:r>
            <w:r w:rsidRPr="00514B0C">
              <w:rPr>
                <w:rFonts w:ascii="Times New Roman" w:hAnsi="Times New Roman" w:cs="Times New Roman"/>
                <w:b w:val="0"/>
                <w:bCs/>
                <w:color w:val="002060"/>
                <w:sz w:val="20"/>
                <w:szCs w:val="20"/>
              </w:rPr>
              <w:t>.</w:t>
            </w:r>
            <w:r>
              <w:rPr>
                <w:rFonts w:ascii="Times New Roman" w:hAnsi="Times New Roman" w:cs="Times New Roman"/>
                <w:b w:val="0"/>
                <w:bCs/>
                <w:color w:val="002060"/>
                <w:sz w:val="20"/>
                <w:szCs w:val="20"/>
              </w:rPr>
              <w:t xml:space="preserve"> </w:t>
            </w:r>
            <w:r>
              <w:rPr>
                <w:rFonts w:ascii="Times New Roman" w:hAnsi="Times New Roman" w:cs="Times New Roman"/>
                <w:b w:val="0"/>
                <w:bCs/>
                <w:color w:val="002060"/>
                <w:sz w:val="20"/>
                <w:szCs w:val="20"/>
              </w:rPr>
              <w:t>MODELLING OF TEST DATASET</w:t>
            </w:r>
          </w:p>
        </w:tc>
        <w:tc>
          <w:tcPr>
            <w:tcW w:w="1709" w:type="dxa"/>
          </w:tcPr>
          <w:p w14:paraId="301FAD8E" w14:textId="459C16FB" w:rsidR="00822EF3" w:rsidRDefault="00822EF3" w:rsidP="00854600">
            <w:pPr>
              <w:spacing w:after="200" w:line="360" w:lineRule="auto"/>
              <w:jc w:val="both"/>
              <w:rPr>
                <w:rFonts w:ascii="Times New Roman" w:eastAsiaTheme="majorEastAsia" w:hAnsi="Times New Roman" w:cs="Times New Roman"/>
                <w:b w:val="0"/>
                <w:bCs/>
                <w:color w:val="002060"/>
                <w:kern w:val="28"/>
                <w:sz w:val="20"/>
                <w:szCs w:val="20"/>
              </w:rPr>
            </w:pPr>
            <w:r>
              <w:rPr>
                <w:rFonts w:ascii="Times New Roman" w:eastAsiaTheme="majorEastAsia" w:hAnsi="Times New Roman" w:cs="Times New Roman"/>
                <w:b w:val="0"/>
                <w:bCs/>
                <w:color w:val="002060"/>
                <w:kern w:val="28"/>
                <w:sz w:val="20"/>
                <w:szCs w:val="20"/>
              </w:rPr>
              <w:t>31</w:t>
            </w:r>
          </w:p>
        </w:tc>
      </w:tr>
    </w:tbl>
    <w:p w14:paraId="4C91A2D9"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0A214A82"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3A341FC3"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7CB36111"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64EA3F1F"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4B171B93" w14:textId="7AA9D287" w:rsidR="00FA4838" w:rsidRPr="00514B0C" w:rsidRDefault="00FA4838" w:rsidP="00854600">
      <w:pPr>
        <w:spacing w:after="200" w:line="360" w:lineRule="auto"/>
        <w:jc w:val="both"/>
        <w:rPr>
          <w:rFonts w:ascii="Times New Roman" w:hAnsi="Times New Roman" w:cs="Times New Roman"/>
          <w:b w:val="0"/>
          <w:bCs/>
          <w:color w:val="002060"/>
        </w:rPr>
      </w:pPr>
    </w:p>
    <w:p w14:paraId="5C44F14E"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0E8E7314" w14:textId="09E17074" w:rsidR="00E818C4" w:rsidRPr="00514B0C" w:rsidRDefault="00E818C4" w:rsidP="00854600">
      <w:pPr>
        <w:spacing w:after="200" w:line="360" w:lineRule="auto"/>
        <w:jc w:val="both"/>
        <w:rPr>
          <w:rFonts w:ascii="Times New Roman" w:hAnsi="Times New Roman" w:cs="Times New Roman"/>
          <w:b w:val="0"/>
          <w:bCs/>
          <w:color w:val="002060"/>
        </w:rPr>
      </w:pPr>
    </w:p>
    <w:p w14:paraId="28A3CFBC" w14:textId="77777777" w:rsidR="00E818C4" w:rsidRPr="00514B0C" w:rsidRDefault="00E818C4" w:rsidP="00854600">
      <w:pPr>
        <w:spacing w:after="200" w:line="360" w:lineRule="auto"/>
        <w:jc w:val="both"/>
        <w:rPr>
          <w:rFonts w:ascii="Times New Roman" w:hAnsi="Times New Roman" w:cs="Times New Roman"/>
          <w:b w:val="0"/>
          <w:bCs/>
          <w:color w:val="002060"/>
        </w:rPr>
      </w:pPr>
    </w:p>
    <w:p w14:paraId="5EE9C2F1" w14:textId="77777777" w:rsidR="00814076" w:rsidRPr="00514B0C" w:rsidRDefault="00814076" w:rsidP="00854600">
      <w:pPr>
        <w:spacing w:after="200" w:line="360" w:lineRule="auto"/>
        <w:jc w:val="both"/>
        <w:rPr>
          <w:rFonts w:ascii="Times New Roman" w:hAnsi="Times New Roman" w:cs="Times New Roman"/>
          <w:b w:val="0"/>
          <w:bCs/>
          <w:color w:val="002060"/>
        </w:rPr>
      </w:pPr>
    </w:p>
    <w:p w14:paraId="09CCDB76" w14:textId="77777777" w:rsidR="008A3C95" w:rsidRPr="00514B0C" w:rsidRDefault="008A3C95" w:rsidP="00854600">
      <w:pPr>
        <w:spacing w:line="360" w:lineRule="auto"/>
        <w:jc w:val="both"/>
        <w:rPr>
          <w:rFonts w:ascii="Times New Roman" w:hAnsi="Times New Roman" w:cs="Times New Roman"/>
          <w:b w:val="0"/>
          <w:bCs/>
          <w:color w:val="002060"/>
        </w:rPr>
      </w:pPr>
    </w:p>
    <w:p w14:paraId="329C2A08" w14:textId="2F651E9D" w:rsidR="007057F4" w:rsidRPr="00514B0C" w:rsidRDefault="007057F4" w:rsidP="00854600">
      <w:pPr>
        <w:spacing w:after="200" w:line="360" w:lineRule="auto"/>
        <w:jc w:val="both"/>
        <w:rPr>
          <w:rFonts w:ascii="Times New Roman" w:hAnsi="Times New Roman" w:cs="Times New Roman"/>
          <w:b w:val="0"/>
          <w:bCs/>
          <w:color w:val="002060"/>
        </w:rPr>
      </w:pPr>
    </w:p>
    <w:p w14:paraId="5554332B" w14:textId="1A3BD310" w:rsidR="00E818C4" w:rsidRPr="00514B0C" w:rsidRDefault="00E818C4" w:rsidP="00854600">
      <w:pPr>
        <w:spacing w:line="360" w:lineRule="auto"/>
        <w:jc w:val="both"/>
        <w:rPr>
          <w:rFonts w:ascii="Times New Roman" w:hAnsi="Times New Roman" w:cs="Times New Roman"/>
          <w:b w:val="0"/>
          <w:bCs/>
          <w:color w:val="002060"/>
        </w:rPr>
      </w:pPr>
    </w:p>
    <w:p w14:paraId="041CC982" w14:textId="5F6B38A5" w:rsidR="00E818C4" w:rsidRPr="00514B0C" w:rsidRDefault="00E818C4" w:rsidP="00854600">
      <w:pPr>
        <w:spacing w:line="360" w:lineRule="auto"/>
        <w:jc w:val="both"/>
        <w:rPr>
          <w:rFonts w:ascii="Times New Roman" w:hAnsi="Times New Roman" w:cs="Times New Roman"/>
          <w:b w:val="0"/>
          <w:bCs/>
          <w:color w:val="002060"/>
        </w:rPr>
      </w:pPr>
    </w:p>
    <w:p w14:paraId="2F690987" w14:textId="6B9F55FC" w:rsidR="00E818C4" w:rsidRPr="00514B0C" w:rsidRDefault="00E818C4" w:rsidP="00854600">
      <w:pPr>
        <w:spacing w:line="360" w:lineRule="auto"/>
        <w:jc w:val="both"/>
        <w:rPr>
          <w:rFonts w:ascii="Times New Roman" w:hAnsi="Times New Roman" w:cs="Times New Roman"/>
          <w:b w:val="0"/>
          <w:bCs/>
          <w:color w:val="002060"/>
        </w:rPr>
      </w:pPr>
    </w:p>
    <w:p w14:paraId="5AB28B7F" w14:textId="0E9E7728" w:rsidR="00E818C4" w:rsidRPr="00514B0C" w:rsidRDefault="00E818C4" w:rsidP="00854600">
      <w:pPr>
        <w:spacing w:line="360" w:lineRule="auto"/>
        <w:jc w:val="both"/>
        <w:rPr>
          <w:rFonts w:ascii="Times New Roman" w:hAnsi="Times New Roman" w:cs="Times New Roman"/>
          <w:b w:val="0"/>
          <w:bCs/>
          <w:color w:val="002060"/>
        </w:rPr>
      </w:pPr>
    </w:p>
    <w:p w14:paraId="704E0236" w14:textId="7BB7B2CC" w:rsidR="00E818C4" w:rsidRPr="00514B0C" w:rsidRDefault="00E818C4" w:rsidP="00854600">
      <w:pPr>
        <w:spacing w:line="360" w:lineRule="auto"/>
        <w:jc w:val="both"/>
        <w:rPr>
          <w:rFonts w:ascii="Times New Roman" w:hAnsi="Times New Roman" w:cs="Times New Roman"/>
          <w:b w:val="0"/>
          <w:bCs/>
          <w:color w:val="002060"/>
        </w:rPr>
      </w:pPr>
    </w:p>
    <w:p w14:paraId="51532C93" w14:textId="7EE1F5F7" w:rsidR="00E818C4" w:rsidRPr="00514B0C" w:rsidRDefault="00E818C4" w:rsidP="00854600">
      <w:pPr>
        <w:spacing w:line="360" w:lineRule="auto"/>
        <w:jc w:val="both"/>
        <w:rPr>
          <w:rFonts w:ascii="Times New Roman" w:hAnsi="Times New Roman" w:cs="Times New Roman"/>
          <w:b w:val="0"/>
          <w:bCs/>
          <w:color w:val="002060"/>
        </w:rPr>
      </w:pPr>
    </w:p>
    <w:p w14:paraId="3DA5FA85" w14:textId="75C01994" w:rsidR="00945EFF" w:rsidRDefault="00945EFF" w:rsidP="00854600">
      <w:pPr>
        <w:spacing w:line="360" w:lineRule="auto"/>
        <w:jc w:val="both"/>
        <w:rPr>
          <w:rFonts w:ascii="Times New Roman" w:hAnsi="Times New Roman" w:cs="Times New Roman"/>
          <w:b w:val="0"/>
          <w:bCs/>
          <w:color w:val="002060"/>
        </w:rPr>
      </w:pPr>
    </w:p>
    <w:p w14:paraId="24E58E88" w14:textId="0F30AF95" w:rsidR="00945EFF" w:rsidRDefault="00945EFF" w:rsidP="00945EFF">
      <w:pPr>
        <w:spacing w:after="200"/>
        <w:rPr>
          <w:rFonts w:ascii="Times New Roman" w:hAnsi="Times New Roman" w:cs="Times New Roman"/>
          <w:b w:val="0"/>
          <w:bCs/>
          <w:color w:val="002060"/>
        </w:rPr>
      </w:pPr>
      <w:r>
        <w:rPr>
          <w:rFonts w:ascii="Times New Roman" w:hAnsi="Times New Roman" w:cs="Times New Roman"/>
          <w:b w:val="0"/>
          <w:bCs/>
          <w:color w:val="002060"/>
        </w:rPr>
        <w:br w:type="page"/>
      </w:r>
    </w:p>
    <w:p w14:paraId="59CC8E64" w14:textId="77777777" w:rsidR="00945EFF" w:rsidRDefault="00945EFF">
      <w:pPr>
        <w:spacing w:after="200"/>
        <w:rPr>
          <w:rFonts w:ascii="Times New Roman" w:hAnsi="Times New Roman" w:cs="Times New Roman"/>
          <w:b w:val="0"/>
          <w:bCs/>
          <w:color w:val="002060"/>
        </w:rPr>
      </w:pPr>
      <w:r>
        <w:rPr>
          <w:rFonts w:ascii="Times New Roman" w:hAnsi="Times New Roman" w:cs="Times New Roman"/>
          <w:b w:val="0"/>
          <w:bCs/>
          <w:color w:val="002060"/>
        </w:rPr>
        <w:lastRenderedPageBreak/>
        <w:br w:type="page"/>
      </w:r>
    </w:p>
    <w:p w14:paraId="4D13E478" w14:textId="77777777" w:rsidR="00E818C4" w:rsidRPr="00514B0C" w:rsidRDefault="00E818C4" w:rsidP="00945EFF">
      <w:pPr>
        <w:spacing w:after="200"/>
        <w:rPr>
          <w:rFonts w:ascii="Times New Roman" w:hAnsi="Times New Roman" w:cs="Times New Roman"/>
          <w:b w:val="0"/>
          <w:bCs/>
          <w:color w:val="002060"/>
        </w:rPr>
      </w:pPr>
    </w:p>
    <w:p w14:paraId="08D8CB8B" w14:textId="0005555D" w:rsidR="00E818C4" w:rsidRPr="00514B0C" w:rsidRDefault="00E818C4" w:rsidP="00945EFF">
      <w:pPr>
        <w:spacing w:line="360" w:lineRule="auto"/>
        <w:rPr>
          <w:rFonts w:ascii="Times New Roman" w:hAnsi="Times New Roman" w:cs="Times New Roman"/>
          <w:b w:val="0"/>
          <w:bCs/>
          <w:color w:val="002060"/>
        </w:rPr>
      </w:pPr>
    </w:p>
    <w:p w14:paraId="27130FC4" w14:textId="77777777" w:rsidR="00110295" w:rsidRPr="00514B0C" w:rsidRDefault="00110295" w:rsidP="00945EFF">
      <w:pPr>
        <w:tabs>
          <w:tab w:val="left" w:pos="3744"/>
        </w:tabs>
        <w:spacing w:after="200" w:line="360" w:lineRule="auto"/>
        <w:jc w:val="center"/>
        <w:rPr>
          <w:rFonts w:ascii="Times New Roman" w:eastAsiaTheme="majorEastAsia" w:hAnsi="Times New Roman" w:cs="Times New Roman"/>
          <w:b w:val="0"/>
          <w:bCs/>
          <w:color w:val="002060"/>
          <w:kern w:val="28"/>
          <w:sz w:val="52"/>
          <w:szCs w:val="32"/>
        </w:rPr>
      </w:pPr>
      <w:r w:rsidRPr="00514B0C">
        <w:rPr>
          <w:rFonts w:ascii="Times New Roman" w:eastAsiaTheme="majorEastAsia" w:hAnsi="Times New Roman" w:cs="Times New Roman"/>
          <w:b w:val="0"/>
          <w:bCs/>
          <w:color w:val="002060"/>
          <w:kern w:val="28"/>
          <w:sz w:val="52"/>
          <w:szCs w:val="32"/>
        </w:rPr>
        <w:t>CHAPTER-1</w:t>
      </w:r>
    </w:p>
    <w:p w14:paraId="21508C33" w14:textId="77777777" w:rsidR="00110295" w:rsidRPr="00514B0C" w:rsidRDefault="00110295" w:rsidP="00945EFF">
      <w:pPr>
        <w:spacing w:line="360" w:lineRule="auto"/>
        <w:jc w:val="center"/>
        <w:rPr>
          <w:rFonts w:ascii="Times New Roman" w:hAnsi="Times New Roman" w:cs="Times New Roman"/>
          <w:b w:val="0"/>
          <w:bCs/>
          <w:color w:val="002060"/>
          <w:sz w:val="52"/>
          <w:szCs w:val="52"/>
          <w:u w:val="single"/>
        </w:rPr>
      </w:pPr>
      <w:r w:rsidRPr="00514B0C">
        <w:rPr>
          <w:rFonts w:ascii="Times New Roman" w:hAnsi="Times New Roman" w:cs="Times New Roman"/>
          <w:b w:val="0"/>
          <w:bCs/>
          <w:color w:val="002060"/>
          <w:sz w:val="52"/>
          <w:szCs w:val="52"/>
          <w:u w:val="single"/>
        </w:rPr>
        <w:t>INTRODUCTION</w:t>
      </w:r>
    </w:p>
    <w:p w14:paraId="2A1F4AA2" w14:textId="1C023A40" w:rsidR="00110295" w:rsidRPr="00514B0C" w:rsidRDefault="00110295" w:rsidP="00854600">
      <w:pPr>
        <w:pStyle w:val="ListParagraph"/>
        <w:numPr>
          <w:ilvl w:val="1"/>
          <w:numId w:val="21"/>
        </w:numPr>
        <w:spacing w:line="360" w:lineRule="auto"/>
        <w:jc w:val="both"/>
        <w:rPr>
          <w:rFonts w:ascii="Times New Roman" w:hAnsi="Times New Roman" w:cs="Times New Roman"/>
          <w:bCs/>
          <w:color w:val="002060"/>
          <w:sz w:val="32"/>
          <w:szCs w:val="32"/>
          <w:u w:val="single"/>
        </w:rPr>
      </w:pPr>
      <w:r w:rsidRPr="00514B0C">
        <w:rPr>
          <w:rFonts w:ascii="Times New Roman" w:hAnsi="Times New Roman" w:cs="Times New Roman"/>
          <w:bCs/>
          <w:color w:val="002060"/>
          <w:sz w:val="32"/>
          <w:szCs w:val="32"/>
          <w:u w:val="single"/>
        </w:rPr>
        <w:t xml:space="preserve">BUSINESS PROBLEM </w:t>
      </w:r>
    </w:p>
    <w:p w14:paraId="29FD7F3C" w14:textId="317DF6AE" w:rsidR="00E04310" w:rsidRPr="00514B0C" w:rsidRDefault="00E04310" w:rsidP="00854600">
      <w:pPr>
        <w:pStyle w:val="ListParagraph"/>
        <w:spacing w:line="360" w:lineRule="auto"/>
        <w:ind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 xml:space="preserve">Social media has given a lot of things to people which beyond imagination. In this era of technology, it has become the hub of information. The numbers of contents on social media are vast and rich and everything has found a place on social media that may be anything. It has given wings to its users to fly high and express their feelings. It has become a boon for the mankind but we all know that if there is good there must be some bad. </w:t>
      </w:r>
      <w:r w:rsidR="00D67643" w:rsidRPr="00514B0C">
        <w:rPr>
          <w:rFonts w:ascii="Times New Roman" w:hAnsi="Times New Roman" w:cs="Times New Roman"/>
          <w:bCs/>
          <w:color w:val="002060"/>
          <w:sz w:val="28"/>
          <w:szCs w:val="28"/>
        </w:rPr>
        <w:t>Likewise,</w:t>
      </w:r>
      <w:r w:rsidRPr="00514B0C">
        <w:rPr>
          <w:rFonts w:ascii="Times New Roman" w:hAnsi="Times New Roman" w:cs="Times New Roman"/>
          <w:bCs/>
          <w:color w:val="002060"/>
          <w:sz w:val="28"/>
          <w:szCs w:val="28"/>
        </w:rPr>
        <w:t xml:space="preserve"> social media has also got the dark side.</w:t>
      </w:r>
    </w:p>
    <w:p w14:paraId="5A8909A3" w14:textId="1BE78D48" w:rsidR="00110295" w:rsidRDefault="00E03228" w:rsidP="00945EFF">
      <w:pPr>
        <w:spacing w:line="360" w:lineRule="auto"/>
        <w:ind w:left="720" w:firstLine="720"/>
        <w:jc w:val="both"/>
        <w:rPr>
          <w:rFonts w:ascii="Times New Roman" w:hAnsi="Times New Roman" w:cs="Times New Roman"/>
          <w:b w:val="0"/>
          <w:bCs/>
          <w:color w:val="002060"/>
        </w:rPr>
      </w:pPr>
      <w:r w:rsidRPr="00514B0C">
        <w:rPr>
          <w:rFonts w:ascii="Times New Roman" w:hAnsi="Times New Roman" w:cs="Times New Roman"/>
          <w:b w:val="0"/>
          <w:bCs/>
          <w:color w:val="002060"/>
          <w:szCs w:val="28"/>
        </w:rPr>
        <w:t xml:space="preserve">I would like to quote Tarana Burke who once told that </w:t>
      </w:r>
      <w:r w:rsidRPr="00514B0C">
        <w:rPr>
          <w:rFonts w:ascii="Times New Roman" w:hAnsi="Times New Roman" w:cs="Times New Roman"/>
          <w:b w:val="0"/>
          <w:bCs/>
          <w:color w:val="002060"/>
          <w:sz w:val="32"/>
          <w:szCs w:val="32"/>
          <w:highlight w:val="lightGray"/>
        </w:rPr>
        <w:t>“Social media is not a safe space</w:t>
      </w:r>
      <w:r w:rsidR="000A23DD" w:rsidRPr="00514B0C">
        <w:rPr>
          <w:rFonts w:ascii="Times New Roman" w:hAnsi="Times New Roman" w:cs="Times New Roman"/>
          <w:b w:val="0"/>
          <w:bCs/>
          <w:color w:val="002060"/>
          <w:sz w:val="32"/>
          <w:szCs w:val="32"/>
          <w:highlight w:val="lightGray"/>
        </w:rPr>
        <w:t>.</w:t>
      </w:r>
      <w:r w:rsidRPr="00514B0C">
        <w:rPr>
          <w:rFonts w:ascii="Times New Roman" w:hAnsi="Times New Roman" w:cs="Times New Roman"/>
          <w:b w:val="0"/>
          <w:bCs/>
          <w:color w:val="002060"/>
          <w:sz w:val="32"/>
          <w:szCs w:val="32"/>
          <w:highlight w:val="lightGray"/>
        </w:rPr>
        <w:t>”</w:t>
      </w:r>
      <w:r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szCs w:val="28"/>
        </w:rPr>
        <w:t xml:space="preserve">It is absolutely true even though it has given a lot of things to the mankind it has also taken it toll. Now a days it is becoming a weapon </w:t>
      </w:r>
      <w:r w:rsidR="000A23DD" w:rsidRPr="00514B0C">
        <w:rPr>
          <w:rFonts w:ascii="Times New Roman" w:hAnsi="Times New Roman" w:cs="Times New Roman"/>
          <w:b w:val="0"/>
          <w:bCs/>
          <w:color w:val="002060"/>
          <w:szCs w:val="28"/>
        </w:rPr>
        <w:t>to create disturbance in the society and personal life of people</w:t>
      </w:r>
      <w:r w:rsidRPr="00514B0C">
        <w:rPr>
          <w:rFonts w:ascii="Times New Roman" w:hAnsi="Times New Roman" w:cs="Times New Roman"/>
          <w:b w:val="0"/>
          <w:bCs/>
          <w:color w:val="002060"/>
          <w:szCs w:val="28"/>
        </w:rPr>
        <w:t>.</w:t>
      </w:r>
      <w:r w:rsidR="000A23DD" w:rsidRPr="00514B0C">
        <w:rPr>
          <w:rFonts w:ascii="Times New Roman" w:hAnsi="Times New Roman" w:cs="Times New Roman"/>
          <w:b w:val="0"/>
          <w:bCs/>
          <w:color w:val="002060"/>
          <w:szCs w:val="28"/>
        </w:rPr>
        <w:t xml:space="preserve"> Everyday the count of incidents of </w:t>
      </w:r>
      <w:r w:rsidRPr="00514B0C">
        <w:rPr>
          <w:rFonts w:ascii="Times New Roman" w:hAnsi="Times New Roman" w:cs="Times New Roman"/>
          <w:b w:val="0"/>
          <w:bCs/>
          <w:color w:val="002060"/>
          <w:szCs w:val="28"/>
        </w:rPr>
        <w:t>Online hate</w:t>
      </w:r>
      <w:r w:rsidR="000A23DD" w:rsidRPr="00514B0C">
        <w:rPr>
          <w:rFonts w:ascii="Times New Roman" w:hAnsi="Times New Roman" w:cs="Times New Roman"/>
          <w:b w:val="0"/>
          <w:bCs/>
          <w:color w:val="002060"/>
          <w:szCs w:val="28"/>
        </w:rPr>
        <w:t xml:space="preserve"> is increasing. So to face this problem effectively a machine learning model will be created.</w:t>
      </w:r>
      <w:r w:rsidR="00A84AF6" w:rsidRPr="00514B0C">
        <w:rPr>
          <w:rFonts w:ascii="Times New Roman" w:hAnsi="Times New Roman" w:cs="Times New Roman"/>
          <w:b w:val="0"/>
          <w:bCs/>
          <w:color w:val="002060"/>
        </w:rPr>
        <w:t xml:space="preserve"> Our goal is to build a prototype of online hate and abuse comment classifier which can used to classify hate and offensive comments so that it can be controlled and restricted from spreading hatred and cyberbullying. </w:t>
      </w:r>
    </w:p>
    <w:p w14:paraId="1D23B79C" w14:textId="7E4794D7" w:rsidR="00945EFF" w:rsidRDefault="00945EFF" w:rsidP="00945EFF">
      <w:pPr>
        <w:spacing w:line="360" w:lineRule="auto"/>
        <w:ind w:left="720" w:firstLine="720"/>
        <w:jc w:val="both"/>
        <w:rPr>
          <w:rFonts w:ascii="Times New Roman" w:hAnsi="Times New Roman" w:cs="Times New Roman"/>
          <w:b w:val="0"/>
          <w:bCs/>
          <w:color w:val="002060"/>
        </w:rPr>
      </w:pPr>
    </w:p>
    <w:p w14:paraId="1B25ECA6" w14:textId="18F46F8D" w:rsidR="00945EFF" w:rsidRDefault="00945EFF" w:rsidP="00945EFF">
      <w:pPr>
        <w:spacing w:line="360" w:lineRule="auto"/>
        <w:ind w:left="720" w:firstLine="720"/>
        <w:jc w:val="both"/>
        <w:rPr>
          <w:rFonts w:ascii="Times New Roman" w:hAnsi="Times New Roman" w:cs="Times New Roman"/>
          <w:b w:val="0"/>
          <w:bCs/>
          <w:color w:val="002060"/>
        </w:rPr>
      </w:pPr>
    </w:p>
    <w:p w14:paraId="7468467E" w14:textId="5F653A8B" w:rsidR="00945EFF" w:rsidRDefault="00945EFF" w:rsidP="00945EFF">
      <w:pPr>
        <w:spacing w:line="360" w:lineRule="auto"/>
        <w:ind w:left="720" w:firstLine="720"/>
        <w:jc w:val="both"/>
        <w:rPr>
          <w:rFonts w:ascii="Times New Roman" w:hAnsi="Times New Roman" w:cs="Times New Roman"/>
          <w:b w:val="0"/>
          <w:bCs/>
          <w:color w:val="002060"/>
        </w:rPr>
      </w:pPr>
    </w:p>
    <w:p w14:paraId="4983E08E" w14:textId="4DEDC9B4" w:rsidR="00945EFF" w:rsidRDefault="00945EFF" w:rsidP="00945EFF">
      <w:pPr>
        <w:spacing w:line="360" w:lineRule="auto"/>
        <w:ind w:left="720" w:firstLine="720"/>
        <w:jc w:val="both"/>
        <w:rPr>
          <w:rFonts w:ascii="Times New Roman" w:hAnsi="Times New Roman" w:cs="Times New Roman"/>
          <w:b w:val="0"/>
          <w:bCs/>
          <w:color w:val="002060"/>
        </w:rPr>
      </w:pPr>
    </w:p>
    <w:p w14:paraId="365FDE60" w14:textId="16E2D681" w:rsidR="009C5B52" w:rsidRDefault="009C5B52" w:rsidP="00945EFF">
      <w:pPr>
        <w:spacing w:line="360" w:lineRule="auto"/>
        <w:ind w:left="720" w:firstLine="720"/>
        <w:jc w:val="both"/>
        <w:rPr>
          <w:rFonts w:ascii="Times New Roman" w:hAnsi="Times New Roman" w:cs="Times New Roman"/>
          <w:b w:val="0"/>
          <w:bCs/>
          <w:color w:val="002060"/>
        </w:rPr>
      </w:pPr>
    </w:p>
    <w:p w14:paraId="174BCD3C" w14:textId="520D3D61" w:rsidR="009C5B52" w:rsidRDefault="009C5B52" w:rsidP="00945EFF">
      <w:pPr>
        <w:spacing w:line="360" w:lineRule="auto"/>
        <w:ind w:left="720" w:firstLine="720"/>
        <w:jc w:val="both"/>
        <w:rPr>
          <w:rFonts w:ascii="Times New Roman" w:hAnsi="Times New Roman" w:cs="Times New Roman"/>
          <w:b w:val="0"/>
          <w:bCs/>
          <w:color w:val="002060"/>
        </w:rPr>
      </w:pPr>
    </w:p>
    <w:p w14:paraId="60F8901F" w14:textId="77777777" w:rsidR="009C5B52" w:rsidRPr="00945EFF" w:rsidRDefault="009C5B52" w:rsidP="00945EFF">
      <w:pPr>
        <w:spacing w:line="360" w:lineRule="auto"/>
        <w:ind w:left="720" w:firstLine="720"/>
        <w:jc w:val="both"/>
        <w:rPr>
          <w:rFonts w:ascii="Times New Roman" w:hAnsi="Times New Roman" w:cs="Times New Roman"/>
          <w:b w:val="0"/>
          <w:bCs/>
          <w:color w:val="002060"/>
        </w:rPr>
      </w:pPr>
    </w:p>
    <w:p w14:paraId="3309C318" w14:textId="42B05E69" w:rsidR="00945EFF" w:rsidRPr="009C5B52" w:rsidRDefault="00110295" w:rsidP="009C5B52">
      <w:pPr>
        <w:spacing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color w:val="002060"/>
          <w:sz w:val="24"/>
          <w:szCs w:val="24"/>
        </w:rPr>
        <w:t xml:space="preserve"> </w:t>
      </w:r>
      <w:r w:rsidRPr="00514B0C">
        <w:rPr>
          <w:rFonts w:ascii="Times New Roman" w:hAnsi="Times New Roman" w:cs="Times New Roman"/>
          <w:b w:val="0"/>
          <w:bCs/>
          <w:color w:val="002060"/>
          <w:sz w:val="32"/>
          <w:szCs w:val="32"/>
          <w:u w:val="single"/>
        </w:rPr>
        <w:t>1.2 BACKGROUND</w:t>
      </w:r>
      <w:r w:rsidRPr="00514B0C">
        <w:rPr>
          <w:rFonts w:ascii="Times New Roman" w:hAnsi="Times New Roman" w:cs="Times New Roman"/>
          <w:b w:val="0"/>
          <w:bCs/>
          <w:color w:val="002060"/>
          <w:sz w:val="24"/>
          <w:szCs w:val="24"/>
        </w:rPr>
        <w:tab/>
      </w:r>
    </w:p>
    <w:p w14:paraId="4A4A0525" w14:textId="081F4795" w:rsidR="000A23DD" w:rsidRPr="00514B0C" w:rsidRDefault="000A23DD" w:rsidP="00945EFF">
      <w:pPr>
        <w:pStyle w:val="ListParagraph"/>
        <w:spacing w:line="360" w:lineRule="auto"/>
        <w:ind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 xml:space="preserve">In the past few years its seen that the cases related to social media hatred have increased </w:t>
      </w:r>
      <w:r w:rsidR="00A84AF6" w:rsidRPr="00514B0C">
        <w:rPr>
          <w:rFonts w:ascii="Times New Roman" w:hAnsi="Times New Roman" w:cs="Times New Roman"/>
          <w:bCs/>
          <w:color w:val="002060"/>
          <w:sz w:val="28"/>
          <w:szCs w:val="28"/>
        </w:rPr>
        <w:t>exponentially. The social media is turning into a dark venomous pit for people now a days. Online hate is the result of difference in opinion, race, religion, occupation, nationality etc.</w:t>
      </w:r>
    </w:p>
    <w:p w14:paraId="5F9D99E3" w14:textId="4B6AECDA" w:rsidR="00945EFF" w:rsidRPr="009C5B52" w:rsidRDefault="00A84AF6" w:rsidP="009C5B52">
      <w:pPr>
        <w:pStyle w:val="ListParagraph"/>
        <w:spacing w:line="360" w:lineRule="auto"/>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In social media the people spreading or involved in such kind of activities uses filthy languages, aggression, images etc. to offend and gravely hurt the person on the other side. This is one of the major concerns now.</w:t>
      </w:r>
    </w:p>
    <w:p w14:paraId="727BB3E3" w14:textId="3CCEABB2" w:rsidR="008D1D52" w:rsidRPr="00514B0C" w:rsidRDefault="00A84AF6" w:rsidP="00945EFF">
      <w:pPr>
        <w:pStyle w:val="ListParagraph"/>
        <w:spacing w:line="360" w:lineRule="auto"/>
        <w:ind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 xml:space="preserve">The result of such activities can be dangerous. It gives mental trauma to the victims making their lives miserable. People who are not well aware of mental health online hate or cyber bullying become life threatening for them. Such cases are also at </w:t>
      </w:r>
      <w:r w:rsidR="003E437E" w:rsidRPr="00514B0C">
        <w:rPr>
          <w:rFonts w:ascii="Times New Roman" w:hAnsi="Times New Roman" w:cs="Times New Roman"/>
          <w:bCs/>
          <w:color w:val="002060"/>
          <w:sz w:val="28"/>
          <w:szCs w:val="28"/>
        </w:rPr>
        <w:t>rise. It</w:t>
      </w:r>
      <w:r w:rsidRPr="00514B0C">
        <w:rPr>
          <w:rFonts w:ascii="Times New Roman" w:hAnsi="Times New Roman" w:cs="Times New Roman"/>
          <w:bCs/>
          <w:color w:val="002060"/>
          <w:sz w:val="28"/>
          <w:szCs w:val="28"/>
        </w:rPr>
        <w:t xml:space="preserve"> is also taking its toll on religions. Each and </w:t>
      </w:r>
      <w:r w:rsidR="003E437E" w:rsidRPr="00514B0C">
        <w:rPr>
          <w:rFonts w:ascii="Times New Roman" w:hAnsi="Times New Roman" w:cs="Times New Roman"/>
          <w:bCs/>
          <w:color w:val="002060"/>
          <w:sz w:val="28"/>
          <w:szCs w:val="28"/>
        </w:rPr>
        <w:t>every day</w:t>
      </w:r>
      <w:r w:rsidRPr="00514B0C">
        <w:rPr>
          <w:rFonts w:ascii="Times New Roman" w:hAnsi="Times New Roman" w:cs="Times New Roman"/>
          <w:bCs/>
          <w:color w:val="002060"/>
          <w:sz w:val="28"/>
          <w:szCs w:val="28"/>
        </w:rPr>
        <w:t xml:space="preserve"> we can </w:t>
      </w:r>
      <w:r w:rsidR="003E437E" w:rsidRPr="00514B0C">
        <w:rPr>
          <w:rFonts w:ascii="Times New Roman" w:hAnsi="Times New Roman" w:cs="Times New Roman"/>
          <w:bCs/>
          <w:color w:val="002060"/>
          <w:sz w:val="28"/>
          <w:szCs w:val="28"/>
        </w:rPr>
        <w:t>see</w:t>
      </w:r>
      <w:r w:rsidRPr="00514B0C">
        <w:rPr>
          <w:rFonts w:ascii="Times New Roman" w:hAnsi="Times New Roman" w:cs="Times New Roman"/>
          <w:bCs/>
          <w:color w:val="002060"/>
          <w:sz w:val="28"/>
          <w:szCs w:val="28"/>
        </w:rPr>
        <w:t xml:space="preserve"> an incident of </w:t>
      </w:r>
      <w:r w:rsidR="003E437E" w:rsidRPr="00514B0C">
        <w:rPr>
          <w:rFonts w:ascii="Times New Roman" w:hAnsi="Times New Roman" w:cs="Times New Roman"/>
          <w:bCs/>
          <w:color w:val="002060"/>
          <w:sz w:val="28"/>
          <w:szCs w:val="28"/>
        </w:rPr>
        <w:t>fighting between people of different communities or religions due to offensive social media posts.</w:t>
      </w:r>
    </w:p>
    <w:p w14:paraId="54477431" w14:textId="52F84C40" w:rsidR="00A84AF6" w:rsidRPr="00514B0C" w:rsidRDefault="008D1D52" w:rsidP="00854600">
      <w:pPr>
        <w:spacing w:line="360" w:lineRule="auto"/>
        <w:ind w:left="720" w:firstLine="720"/>
        <w:jc w:val="both"/>
        <w:rPr>
          <w:rFonts w:ascii="Times New Roman" w:hAnsi="Times New Roman" w:cs="Times New Roman"/>
          <w:b w:val="0"/>
          <w:color w:val="002060"/>
          <w:szCs w:val="28"/>
        </w:rPr>
      </w:pPr>
      <w:r w:rsidRPr="00514B0C">
        <w:rPr>
          <w:rFonts w:ascii="Times New Roman" w:hAnsi="Times New Roman" w:cs="Times New Roman"/>
          <w:b w:val="0"/>
          <w:bCs/>
          <w:color w:val="002060"/>
          <w:shd w:val="clear" w:color="auto" w:fill="FCFCFC"/>
        </w:rPr>
        <w:t xml:space="preserve"> Online hate, described as abusive language, aggression, cyberbullying, hatefulness, insults, personal attacks, provocation, racism, sexism, threats, or toxicity has been identified as a major threat on online social media platforms. </w:t>
      </w:r>
      <w:r w:rsidR="003E437E" w:rsidRPr="00514B0C">
        <w:rPr>
          <w:rFonts w:ascii="Times New Roman" w:hAnsi="Times New Roman" w:cs="Times New Roman"/>
          <w:b w:val="0"/>
          <w:color w:val="002060"/>
          <w:szCs w:val="28"/>
        </w:rPr>
        <w:t>These kinds of activities</w:t>
      </w:r>
      <w:r w:rsidR="00A84AF6" w:rsidRPr="00514B0C">
        <w:rPr>
          <w:rFonts w:ascii="Times New Roman" w:hAnsi="Times New Roman" w:cs="Times New Roman"/>
          <w:b w:val="0"/>
          <w:color w:val="002060"/>
          <w:szCs w:val="28"/>
        </w:rPr>
        <w:t xml:space="preserve"> must be checked for a better future.</w:t>
      </w:r>
    </w:p>
    <w:p w14:paraId="3DCEDBCA" w14:textId="77777777" w:rsidR="008D1D52" w:rsidRPr="00514B0C" w:rsidRDefault="008D1D52" w:rsidP="00854600">
      <w:pPr>
        <w:spacing w:line="360" w:lineRule="auto"/>
        <w:ind w:left="720" w:firstLine="720"/>
        <w:jc w:val="both"/>
        <w:rPr>
          <w:rFonts w:ascii="Times New Roman" w:hAnsi="Times New Roman" w:cs="Times New Roman"/>
          <w:b w:val="0"/>
          <w:color w:val="002060"/>
          <w:szCs w:val="28"/>
        </w:rPr>
      </w:pPr>
    </w:p>
    <w:p w14:paraId="0FACC850" w14:textId="77777777" w:rsidR="00110295" w:rsidRPr="00514B0C" w:rsidRDefault="00110295" w:rsidP="00854600">
      <w:pPr>
        <w:spacing w:line="360" w:lineRule="auto"/>
        <w:jc w:val="both"/>
        <w:rPr>
          <w:rFonts w:ascii="Times New Roman" w:hAnsi="Times New Roman" w:cs="Times New Roman"/>
          <w:b w:val="0"/>
          <w:bCs/>
          <w:color w:val="002060"/>
          <w:sz w:val="36"/>
          <w:szCs w:val="36"/>
          <w:u w:val="single"/>
        </w:rPr>
      </w:pPr>
      <w:r w:rsidRPr="00514B0C">
        <w:rPr>
          <w:rFonts w:ascii="Times New Roman" w:hAnsi="Times New Roman" w:cs="Times New Roman"/>
          <w:b w:val="0"/>
          <w:bCs/>
          <w:color w:val="002060"/>
          <w:sz w:val="24"/>
          <w:szCs w:val="24"/>
        </w:rPr>
        <w:t xml:space="preserve">  </w:t>
      </w:r>
      <w:r w:rsidRPr="00514B0C">
        <w:rPr>
          <w:rFonts w:ascii="Times New Roman" w:hAnsi="Times New Roman" w:cs="Times New Roman"/>
          <w:b w:val="0"/>
          <w:bCs/>
          <w:color w:val="002060"/>
          <w:sz w:val="32"/>
          <w:szCs w:val="32"/>
          <w:u w:val="single"/>
        </w:rPr>
        <w:t>1.3 MOTIVATION</w:t>
      </w:r>
    </w:p>
    <w:p w14:paraId="728D68DF" w14:textId="682DDDDB" w:rsidR="00110295" w:rsidRPr="00514B0C" w:rsidRDefault="00110295" w:rsidP="00854600">
      <w:pPr>
        <w:pStyle w:val="ListParagraph"/>
        <w:tabs>
          <w:tab w:val="decimal" w:pos="0"/>
        </w:tabs>
        <w:spacing w:line="360" w:lineRule="auto"/>
        <w:ind w:left="0" w:firstLine="720"/>
        <w:jc w:val="both"/>
        <w:rPr>
          <w:rFonts w:ascii="Times New Roman" w:hAnsi="Times New Roman" w:cs="Times New Roman"/>
          <w:bCs/>
          <w:color w:val="002060"/>
          <w:sz w:val="28"/>
          <w:szCs w:val="28"/>
        </w:rPr>
      </w:pPr>
      <w:r w:rsidRPr="00514B0C">
        <w:rPr>
          <w:rFonts w:ascii="Times New Roman" w:hAnsi="Times New Roman" w:cs="Times New Roman"/>
          <w:bCs/>
          <w:color w:val="002060"/>
          <w:sz w:val="28"/>
          <w:szCs w:val="28"/>
        </w:rPr>
        <w:t>The project was the first provided to me by FlipRobo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was to classify the news in order to bring awareness and reduce unwanted chaos</w:t>
      </w:r>
      <w:r w:rsidR="003E437E" w:rsidRPr="00514B0C">
        <w:rPr>
          <w:rFonts w:ascii="Times New Roman" w:hAnsi="Times New Roman" w:cs="Times New Roman"/>
          <w:bCs/>
          <w:color w:val="002060"/>
          <w:sz w:val="28"/>
          <w:szCs w:val="28"/>
        </w:rPr>
        <w:t xml:space="preserve"> and make a good model which will help us to know such kind of miscreants.</w:t>
      </w:r>
    </w:p>
    <w:p w14:paraId="42A4F7B2" w14:textId="77777777" w:rsidR="003E437E" w:rsidRPr="00514B0C" w:rsidRDefault="003E437E" w:rsidP="00854600">
      <w:pPr>
        <w:pStyle w:val="ListParagraph"/>
        <w:tabs>
          <w:tab w:val="decimal" w:pos="0"/>
        </w:tabs>
        <w:spacing w:line="360" w:lineRule="auto"/>
        <w:ind w:left="0" w:firstLine="720"/>
        <w:jc w:val="both"/>
        <w:rPr>
          <w:rFonts w:ascii="Times New Roman" w:hAnsi="Times New Roman" w:cs="Times New Roman"/>
          <w:bCs/>
          <w:color w:val="002060"/>
          <w:sz w:val="28"/>
          <w:szCs w:val="28"/>
        </w:rPr>
      </w:pPr>
    </w:p>
    <w:p w14:paraId="540D2BB9" w14:textId="600D495A" w:rsidR="009C5B52" w:rsidRDefault="00110295" w:rsidP="009C5B52">
      <w:pPr>
        <w:spacing w:after="200"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color w:val="002060"/>
          <w:sz w:val="24"/>
          <w:szCs w:val="24"/>
        </w:rPr>
        <w:br w:type="page"/>
      </w:r>
      <w:r w:rsidR="009C5B52">
        <w:rPr>
          <w:rFonts w:ascii="Times New Roman" w:hAnsi="Times New Roman" w:cs="Times New Roman"/>
          <w:b w:val="0"/>
          <w:bCs/>
          <w:color w:val="002060"/>
          <w:sz w:val="24"/>
          <w:szCs w:val="24"/>
        </w:rPr>
        <w:lastRenderedPageBreak/>
        <w:t xml:space="preserve">        </w:t>
      </w:r>
    </w:p>
    <w:p w14:paraId="626A1A35" w14:textId="77777777" w:rsidR="009C5B52" w:rsidRDefault="009C5B52" w:rsidP="009C5B52">
      <w:pPr>
        <w:tabs>
          <w:tab w:val="left" w:pos="3744"/>
        </w:tabs>
        <w:spacing w:after="200" w:line="360" w:lineRule="auto"/>
        <w:jc w:val="center"/>
        <w:rPr>
          <w:rFonts w:ascii="Times New Roman" w:eastAsiaTheme="majorEastAsia" w:hAnsi="Times New Roman" w:cs="Times New Roman"/>
          <w:b w:val="0"/>
          <w:bCs/>
          <w:color w:val="002060"/>
          <w:kern w:val="28"/>
          <w:sz w:val="52"/>
          <w:szCs w:val="32"/>
        </w:rPr>
      </w:pPr>
      <w:r w:rsidRPr="00514B0C">
        <w:rPr>
          <w:rFonts w:ascii="Times New Roman" w:eastAsiaTheme="majorEastAsia" w:hAnsi="Times New Roman" w:cs="Times New Roman"/>
          <w:b w:val="0"/>
          <w:bCs/>
          <w:color w:val="002060"/>
          <w:kern w:val="28"/>
          <w:sz w:val="52"/>
          <w:szCs w:val="32"/>
        </w:rPr>
        <w:t>CHAPTER-</w:t>
      </w:r>
      <w:r>
        <w:rPr>
          <w:rFonts w:ascii="Times New Roman" w:eastAsiaTheme="majorEastAsia" w:hAnsi="Times New Roman" w:cs="Times New Roman"/>
          <w:b w:val="0"/>
          <w:bCs/>
          <w:color w:val="002060"/>
          <w:kern w:val="28"/>
          <w:sz w:val="52"/>
          <w:szCs w:val="32"/>
        </w:rPr>
        <w:t>2</w:t>
      </w:r>
    </w:p>
    <w:p w14:paraId="7AB96686" w14:textId="2C2D2D20" w:rsidR="003E437E" w:rsidRPr="00514B0C" w:rsidRDefault="009C5B52" w:rsidP="009C5B52">
      <w:pPr>
        <w:tabs>
          <w:tab w:val="left" w:pos="3744"/>
        </w:tabs>
        <w:spacing w:after="200" w:line="360" w:lineRule="auto"/>
        <w:jc w:val="center"/>
        <w:rPr>
          <w:rFonts w:ascii="Times New Roman" w:hAnsi="Times New Roman" w:cs="Times New Roman"/>
          <w:color w:val="002060"/>
          <w:sz w:val="52"/>
          <w:szCs w:val="52"/>
          <w:u w:val="single"/>
        </w:rPr>
      </w:pPr>
      <w:r>
        <w:rPr>
          <w:rFonts w:ascii="Times New Roman" w:hAnsi="Times New Roman" w:cs="Times New Roman"/>
          <w:b w:val="0"/>
          <w:bCs/>
          <w:color w:val="002060"/>
          <w:sz w:val="24"/>
          <w:szCs w:val="24"/>
        </w:rPr>
        <w:t xml:space="preserve"> </w:t>
      </w:r>
      <w:r w:rsidR="003E437E" w:rsidRPr="00514B0C">
        <w:rPr>
          <w:rFonts w:ascii="Times New Roman" w:hAnsi="Times New Roman" w:cs="Times New Roman"/>
          <w:color w:val="002060"/>
          <w:sz w:val="52"/>
          <w:szCs w:val="52"/>
          <w:u w:val="single"/>
        </w:rPr>
        <w:t>ANALYTICAL PROBLEM FRAMING</w:t>
      </w:r>
    </w:p>
    <w:p w14:paraId="359F255B" w14:textId="77777777" w:rsidR="003E437E" w:rsidRPr="00514B0C" w:rsidRDefault="003E437E"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2.1 ANALYTICAL MODELING OF PROBLEM</w:t>
      </w:r>
    </w:p>
    <w:p w14:paraId="4BE7EE34" w14:textId="77777777" w:rsidR="008D1D52" w:rsidRPr="00514B0C" w:rsidRDefault="003E437E" w:rsidP="00854600">
      <w:pPr>
        <w:pStyle w:val="ListParagraph"/>
        <w:spacing w:line="360" w:lineRule="auto"/>
        <w:ind w:left="284" w:firstLine="436"/>
        <w:jc w:val="both"/>
        <w:rPr>
          <w:rFonts w:ascii="Times New Roman" w:hAnsi="Times New Roman" w:cs="Times New Roman"/>
          <w:color w:val="002060"/>
          <w:sz w:val="28"/>
          <w:szCs w:val="28"/>
          <w:shd w:val="clear" w:color="auto" w:fill="FCFCFC"/>
          <w:lang w:val="en-US"/>
        </w:rPr>
      </w:pPr>
      <w:r w:rsidRPr="00514B0C">
        <w:rPr>
          <w:rFonts w:ascii="Times New Roman" w:hAnsi="Times New Roman" w:cs="Times New Roman"/>
          <w:color w:val="002060"/>
          <w:spacing w:val="1"/>
          <w:sz w:val="28"/>
          <w:szCs w:val="28"/>
          <w:shd w:val="clear" w:color="auto" w:fill="FCFCFC"/>
        </w:rPr>
        <w:t>Anyone can be a victim of online hate or cyberbully.</w:t>
      </w:r>
      <w:r w:rsidR="008D1D52" w:rsidRPr="00514B0C">
        <w:rPr>
          <w:rFonts w:ascii="Times New Roman" w:hAnsi="Times New Roman" w:cs="Times New Roman"/>
          <w:color w:val="002060"/>
          <w:spacing w:val="1"/>
          <w:sz w:val="28"/>
          <w:szCs w:val="28"/>
          <w:shd w:val="clear" w:color="auto" w:fill="FCFCFC"/>
        </w:rPr>
        <w:t xml:space="preserve"> The social media has become a dangerous place to dwell in. The use of </w:t>
      </w:r>
      <w:r w:rsidR="008D1D52" w:rsidRPr="00514B0C">
        <w:rPr>
          <w:rFonts w:ascii="Times New Roman" w:hAnsi="Times New Roman" w:cs="Times New Roman"/>
          <w:color w:val="002060"/>
          <w:sz w:val="28"/>
          <w:szCs w:val="28"/>
          <w:shd w:val="clear" w:color="auto" w:fill="FCFCFC"/>
          <w:lang w:val="en-US"/>
        </w:rPr>
        <w:t>abusive language, aggression,</w:t>
      </w:r>
      <w:r w:rsidR="008D1D52" w:rsidRPr="00514B0C">
        <w:rPr>
          <w:rFonts w:ascii="Times New Roman" w:hAnsi="Times New Roman" w:cs="Times New Roman"/>
          <w:color w:val="002060"/>
          <w:sz w:val="28"/>
          <w:szCs w:val="28"/>
          <w:shd w:val="clear" w:color="auto" w:fill="FCFCFC"/>
        </w:rPr>
        <w:t xml:space="preserve"> </w:t>
      </w:r>
      <w:r w:rsidR="008D1D52" w:rsidRPr="00514B0C">
        <w:rPr>
          <w:rFonts w:ascii="Times New Roman" w:hAnsi="Times New Roman" w:cs="Times New Roman"/>
          <w:color w:val="002060"/>
          <w:sz w:val="28"/>
          <w:szCs w:val="28"/>
          <w:shd w:val="clear" w:color="auto" w:fill="FCFCFC"/>
          <w:lang w:val="en-US"/>
        </w:rPr>
        <w:t>cyberbullying, hatefulness, insults, personal attack</w:t>
      </w:r>
      <w:r w:rsidR="008D1D52" w:rsidRPr="00514B0C">
        <w:rPr>
          <w:rFonts w:ascii="Times New Roman" w:hAnsi="Times New Roman" w:cs="Times New Roman"/>
          <w:color w:val="002060"/>
          <w:sz w:val="28"/>
          <w:szCs w:val="28"/>
          <w:shd w:val="clear" w:color="auto" w:fill="FCFCFC"/>
        </w:rPr>
        <w:t>s</w:t>
      </w:r>
      <w:r w:rsidR="008D1D52" w:rsidRPr="00514B0C">
        <w:rPr>
          <w:rFonts w:ascii="Times New Roman" w:hAnsi="Times New Roman" w:cs="Times New Roman"/>
          <w:color w:val="002060"/>
          <w:sz w:val="28"/>
          <w:szCs w:val="28"/>
          <w:shd w:val="clear" w:color="auto" w:fill="FCFCFC"/>
          <w:lang w:val="en-US"/>
        </w:rPr>
        <w:t>, provocation, racism, sexism, threats, or toxicity have significantly high negative impact on individual. We can use Machine Learning and NLP technologies to deal with such toxic comments.</w:t>
      </w:r>
    </w:p>
    <w:p w14:paraId="143970B7" w14:textId="1A8232F8" w:rsidR="003E437E" w:rsidRPr="00514B0C" w:rsidRDefault="008D1D52"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shd w:val="clear" w:color="auto" w:fill="FCFCFC"/>
          <w:lang w:val="en-US"/>
        </w:rPr>
        <w:t xml:space="preserve">We were provided with two different </w:t>
      </w:r>
      <w:r w:rsidR="009C11B6" w:rsidRPr="00514B0C">
        <w:rPr>
          <w:rFonts w:ascii="Times New Roman" w:hAnsi="Times New Roman" w:cs="Times New Roman"/>
          <w:color w:val="002060"/>
          <w:sz w:val="28"/>
          <w:szCs w:val="28"/>
          <w:shd w:val="clear" w:color="auto" w:fill="FCFCFC"/>
          <w:lang w:val="en-US"/>
        </w:rPr>
        <w:t>datasets</w:t>
      </w:r>
      <w:r w:rsidRPr="00514B0C">
        <w:rPr>
          <w:rFonts w:ascii="Times New Roman" w:hAnsi="Times New Roman" w:cs="Times New Roman"/>
          <w:color w:val="002060"/>
          <w:sz w:val="28"/>
          <w:szCs w:val="28"/>
          <w:shd w:val="clear" w:color="auto" w:fill="FCFCFC"/>
          <w:lang w:val="en-US"/>
        </w:rPr>
        <w:t xml:space="preserve">. One for training and another to test the efficiency of the model created using the training dataset. </w:t>
      </w:r>
      <w:r w:rsidR="003E437E" w:rsidRPr="00514B0C">
        <w:rPr>
          <w:rFonts w:ascii="Times New Roman" w:hAnsi="Times New Roman" w:cs="Times New Roman"/>
          <w:color w:val="002060"/>
          <w:sz w:val="28"/>
          <w:szCs w:val="28"/>
        </w:rPr>
        <w:t xml:space="preserve">The </w:t>
      </w:r>
      <w:r w:rsidRPr="00514B0C">
        <w:rPr>
          <w:rFonts w:ascii="Times New Roman" w:hAnsi="Times New Roman" w:cs="Times New Roman"/>
          <w:color w:val="002060"/>
          <w:sz w:val="28"/>
          <w:szCs w:val="28"/>
        </w:rPr>
        <w:t xml:space="preserve">training </w:t>
      </w:r>
      <w:r w:rsidR="003E437E" w:rsidRPr="00514B0C">
        <w:rPr>
          <w:rFonts w:ascii="Times New Roman" w:hAnsi="Times New Roman" w:cs="Times New Roman"/>
          <w:color w:val="002060"/>
          <w:sz w:val="28"/>
          <w:szCs w:val="28"/>
        </w:rPr>
        <w:t xml:space="preserve">dataset provided here has a shape of </w:t>
      </w:r>
      <w:r w:rsidR="00C8435D" w:rsidRPr="00514B0C">
        <w:rPr>
          <w:rFonts w:ascii="Times New Roman" w:hAnsi="Times New Roman" w:cs="Times New Roman"/>
          <w:color w:val="002060"/>
          <w:sz w:val="28"/>
          <w:szCs w:val="28"/>
        </w:rPr>
        <w:t xml:space="preserve">159571 rows and 8 columns. As it is a multiclass problem it has 6 dependent / target column. </w:t>
      </w:r>
      <w:r w:rsidR="003E437E" w:rsidRPr="00514B0C">
        <w:rPr>
          <w:rFonts w:ascii="Times New Roman" w:hAnsi="Times New Roman" w:cs="Times New Roman"/>
          <w:color w:val="002060"/>
          <w:sz w:val="28"/>
          <w:szCs w:val="28"/>
        </w:rPr>
        <w:t>Here the target or the dependent variable</w:t>
      </w:r>
      <w:r w:rsidR="00C8435D" w:rsidRPr="00514B0C">
        <w:rPr>
          <w:rFonts w:ascii="Times New Roman" w:hAnsi="Times New Roman" w:cs="Times New Roman"/>
          <w:color w:val="002060"/>
          <w:sz w:val="28"/>
          <w:szCs w:val="28"/>
        </w:rPr>
        <w:t>s</w:t>
      </w:r>
      <w:r w:rsidR="003E437E" w:rsidRPr="00514B0C">
        <w:rPr>
          <w:rFonts w:ascii="Times New Roman" w:hAnsi="Times New Roman" w:cs="Times New Roman"/>
          <w:color w:val="002060"/>
          <w:sz w:val="28"/>
          <w:szCs w:val="28"/>
        </w:rPr>
        <w:t xml:space="preserve"> named “</w:t>
      </w:r>
      <w:r w:rsidR="00C8435D" w:rsidRPr="00514B0C">
        <w:rPr>
          <w:rFonts w:ascii="Times New Roman" w:hAnsi="Times New Roman" w:cs="Times New Roman"/>
          <w:color w:val="002060"/>
          <w:sz w:val="28"/>
          <w:szCs w:val="28"/>
        </w:rPr>
        <w:t>malignant, highly_malignant, rude, threat, abuse</w:t>
      </w:r>
      <w:r w:rsidR="00407CF7" w:rsidRPr="00514B0C">
        <w:rPr>
          <w:rFonts w:ascii="Times New Roman" w:hAnsi="Times New Roman" w:cs="Times New Roman"/>
          <w:color w:val="002060"/>
          <w:sz w:val="28"/>
          <w:szCs w:val="28"/>
        </w:rPr>
        <w:t>, loathe</w:t>
      </w:r>
      <w:r w:rsidR="003E437E" w:rsidRPr="00514B0C">
        <w:rPr>
          <w:rFonts w:ascii="Times New Roman" w:hAnsi="Times New Roman" w:cs="Times New Roman"/>
          <w:color w:val="002060"/>
          <w:sz w:val="28"/>
          <w:szCs w:val="28"/>
        </w:rPr>
        <w:t xml:space="preserve">” have two distinct values 0 and 1. Where </w:t>
      </w:r>
      <w:r w:rsidR="00C8435D" w:rsidRPr="00514B0C">
        <w:rPr>
          <w:rFonts w:ascii="Times New Roman" w:hAnsi="Times New Roman" w:cs="Times New Roman"/>
          <w:color w:val="002060"/>
          <w:sz w:val="28"/>
          <w:szCs w:val="28"/>
        </w:rPr>
        <w:t>1</w:t>
      </w:r>
      <w:r w:rsidR="003E437E" w:rsidRPr="00514B0C">
        <w:rPr>
          <w:rFonts w:ascii="Times New Roman" w:hAnsi="Times New Roman" w:cs="Times New Roman"/>
          <w:color w:val="002060"/>
          <w:sz w:val="28"/>
          <w:szCs w:val="28"/>
        </w:rPr>
        <w:t xml:space="preserve"> represents </w:t>
      </w:r>
      <w:r w:rsidR="00C8435D" w:rsidRPr="00514B0C">
        <w:rPr>
          <w:rFonts w:ascii="Times New Roman" w:hAnsi="Times New Roman" w:cs="Times New Roman"/>
          <w:color w:val="002060"/>
          <w:sz w:val="28"/>
          <w:szCs w:val="28"/>
        </w:rPr>
        <w:t xml:space="preserve">yes and 0 represents no for each class. </w:t>
      </w:r>
      <w:r w:rsidR="003E437E" w:rsidRPr="00514B0C">
        <w:rPr>
          <w:rFonts w:ascii="Times New Roman" w:hAnsi="Times New Roman" w:cs="Times New Roman"/>
          <w:color w:val="002060"/>
          <w:sz w:val="28"/>
          <w:szCs w:val="28"/>
        </w:rPr>
        <w:t>As the target column</w:t>
      </w:r>
      <w:r w:rsidR="00C8435D" w:rsidRPr="00514B0C">
        <w:rPr>
          <w:rFonts w:ascii="Times New Roman" w:hAnsi="Times New Roman" w:cs="Times New Roman"/>
          <w:color w:val="002060"/>
          <w:sz w:val="28"/>
          <w:szCs w:val="28"/>
        </w:rPr>
        <w:t>s</w:t>
      </w:r>
      <w:r w:rsidR="003E437E" w:rsidRPr="00514B0C">
        <w:rPr>
          <w:rFonts w:ascii="Times New Roman" w:hAnsi="Times New Roman" w:cs="Times New Roman"/>
          <w:color w:val="002060"/>
          <w:sz w:val="28"/>
          <w:szCs w:val="28"/>
        </w:rPr>
        <w:t xml:space="preserve"> </w:t>
      </w:r>
      <w:r w:rsidR="00C8435D" w:rsidRPr="00514B0C">
        <w:rPr>
          <w:rFonts w:ascii="Times New Roman" w:hAnsi="Times New Roman" w:cs="Times New Roman"/>
          <w:color w:val="002060"/>
          <w:sz w:val="28"/>
          <w:szCs w:val="28"/>
        </w:rPr>
        <w:t>are</w:t>
      </w:r>
      <w:r w:rsidR="003E437E" w:rsidRPr="00514B0C">
        <w:rPr>
          <w:rFonts w:ascii="Times New Roman" w:hAnsi="Times New Roman" w:cs="Times New Roman"/>
          <w:color w:val="002060"/>
          <w:sz w:val="28"/>
          <w:szCs w:val="28"/>
        </w:rPr>
        <w:t xml:space="preserve"> giving binary outputs and all the independent variables has text so it is clear that it is</w:t>
      </w:r>
      <w:r w:rsidR="00407CF7" w:rsidRPr="00514B0C">
        <w:rPr>
          <w:rFonts w:ascii="Times New Roman" w:hAnsi="Times New Roman" w:cs="Times New Roman"/>
          <w:color w:val="002060"/>
          <w:sz w:val="28"/>
          <w:szCs w:val="28"/>
        </w:rPr>
        <w:t xml:space="preserve"> a</w:t>
      </w:r>
      <w:r w:rsidR="003E437E" w:rsidRPr="00514B0C">
        <w:rPr>
          <w:rFonts w:ascii="Times New Roman" w:hAnsi="Times New Roman" w:cs="Times New Roman"/>
          <w:color w:val="002060"/>
          <w:sz w:val="28"/>
          <w:szCs w:val="28"/>
        </w:rPr>
        <w:t xml:space="preserve"> supervised machine learning problem where we can use</w:t>
      </w:r>
      <w:r w:rsidR="00407CF7" w:rsidRPr="00514B0C">
        <w:rPr>
          <w:rFonts w:ascii="Times New Roman" w:hAnsi="Times New Roman" w:cs="Times New Roman"/>
          <w:color w:val="002060"/>
          <w:sz w:val="28"/>
          <w:szCs w:val="28"/>
        </w:rPr>
        <w:t xml:space="preserve"> </w:t>
      </w:r>
      <w:r w:rsidR="003E437E" w:rsidRPr="00514B0C">
        <w:rPr>
          <w:rFonts w:ascii="Times New Roman" w:hAnsi="Times New Roman" w:cs="Times New Roman"/>
          <w:color w:val="002060"/>
          <w:sz w:val="28"/>
          <w:szCs w:val="28"/>
        </w:rPr>
        <w:t>the techniques of NLP and classification-based algorithms of Machine learning.</w:t>
      </w:r>
    </w:p>
    <w:p w14:paraId="6FB44DB6" w14:textId="197C4A32" w:rsidR="00C8435D" w:rsidRPr="00514B0C" w:rsidRDefault="003E437E"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Here we will use NLP techniques like word tokenization, lemmatization</w:t>
      </w:r>
      <w:r w:rsidR="00407CF7" w:rsidRPr="00514B0C">
        <w:rPr>
          <w:rFonts w:ascii="Times New Roman" w:hAnsi="Times New Roman" w:cs="Times New Roman"/>
          <w:color w:val="002060"/>
          <w:sz w:val="28"/>
          <w:szCs w:val="28"/>
        </w:rPr>
        <w:t>, stemming</w:t>
      </w:r>
      <w:r w:rsidRPr="00514B0C">
        <w:rPr>
          <w:rFonts w:ascii="Times New Roman" w:hAnsi="Times New Roman" w:cs="Times New Roman"/>
          <w:color w:val="002060"/>
          <w:sz w:val="28"/>
          <w:szCs w:val="28"/>
        </w:rPr>
        <w:t xml:space="preserve"> and tfidf vectorizer then those processed data will be used to create best model using various classification based supervised machine learning algorithms like Logistic Regression, Passive Aggressive Classifier, Multinomial NB, Complement NB</w:t>
      </w:r>
      <w:r w:rsidR="00407CF7" w:rsidRPr="00514B0C">
        <w:rPr>
          <w:rFonts w:ascii="Times New Roman" w:hAnsi="Times New Roman" w:cs="Times New Roman"/>
          <w:color w:val="002060"/>
          <w:sz w:val="28"/>
          <w:szCs w:val="28"/>
        </w:rPr>
        <w:t xml:space="preserve"> with the help of OneVsRestClassifier which is helpful to deal with multilabel classification problems.</w:t>
      </w:r>
    </w:p>
    <w:p w14:paraId="46447A62" w14:textId="0EE110C8" w:rsidR="003E437E" w:rsidRPr="00514B0C" w:rsidRDefault="003E437E"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 xml:space="preserve">The passive Aggressive Classifier belongs to the family of online machine learning algorithms and it is very much helpful in processing large scale data. It remains passive for a correct </w:t>
      </w:r>
      <w:r w:rsidRPr="00514B0C">
        <w:rPr>
          <w:rFonts w:ascii="Times New Roman" w:hAnsi="Times New Roman" w:cs="Times New Roman"/>
          <w:color w:val="002060"/>
          <w:sz w:val="28"/>
          <w:szCs w:val="28"/>
        </w:rPr>
        <w:lastRenderedPageBreak/>
        <w:t>classification and turns aggressive in case of a misclassification. Its aim is to make updates that corrects the loss causing very little change in the weight vector.</w:t>
      </w:r>
    </w:p>
    <w:p w14:paraId="6B4D81E6" w14:textId="77777777" w:rsidR="00D67643" w:rsidRPr="00514B0C" w:rsidRDefault="00D67643" w:rsidP="00854600">
      <w:pPr>
        <w:pStyle w:val="ListParagraph"/>
        <w:spacing w:line="360" w:lineRule="auto"/>
        <w:ind w:left="284" w:firstLine="436"/>
        <w:jc w:val="both"/>
        <w:rPr>
          <w:rFonts w:ascii="Times New Roman" w:hAnsi="Times New Roman" w:cs="Times New Roman"/>
          <w:color w:val="002060"/>
          <w:sz w:val="28"/>
          <w:szCs w:val="28"/>
        </w:rPr>
      </w:pPr>
    </w:p>
    <w:p w14:paraId="0F1A03E4" w14:textId="77777777" w:rsidR="003E437E" w:rsidRPr="00514B0C" w:rsidRDefault="003E437E" w:rsidP="00854600">
      <w:pPr>
        <w:spacing w:line="360" w:lineRule="auto"/>
        <w:jc w:val="both"/>
        <w:rPr>
          <w:rFonts w:ascii="Times New Roman" w:hAnsi="Times New Roman" w:cs="Times New Roman"/>
          <w:color w:val="002060"/>
          <w:szCs w:val="28"/>
        </w:rPr>
      </w:pPr>
    </w:p>
    <w:p w14:paraId="7413E8B7" w14:textId="77777777" w:rsidR="003E437E" w:rsidRPr="00514B0C" w:rsidRDefault="003E437E"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rPr>
        <w:t xml:space="preserve">    </w:t>
      </w:r>
      <w:r w:rsidRPr="00514B0C">
        <w:rPr>
          <w:rFonts w:ascii="Times New Roman" w:hAnsi="Times New Roman" w:cs="Times New Roman"/>
          <w:b w:val="0"/>
          <w:bCs/>
          <w:color w:val="002060"/>
          <w:sz w:val="32"/>
          <w:szCs w:val="32"/>
          <w:u w:val="single"/>
        </w:rPr>
        <w:t>2.2 DATA SOURECE AND FORMATS</w:t>
      </w:r>
    </w:p>
    <w:p w14:paraId="29CA4EE2" w14:textId="3E8B8146" w:rsidR="00D67643" w:rsidRPr="00514B0C" w:rsidRDefault="003E437E" w:rsidP="00854600">
      <w:pPr>
        <w:pStyle w:val="ListParagraph"/>
        <w:spacing w:line="360" w:lineRule="auto"/>
        <w:ind w:left="284" w:firstLine="436"/>
        <w:jc w:val="both"/>
        <w:rPr>
          <w:rFonts w:ascii="Times New Roman" w:hAnsi="Times New Roman" w:cs="Times New Roman"/>
          <w:color w:val="002060"/>
          <w:sz w:val="28"/>
          <w:szCs w:val="28"/>
        </w:rPr>
      </w:pPr>
      <w:r w:rsidRPr="00514B0C">
        <w:rPr>
          <w:rFonts w:ascii="Times New Roman" w:hAnsi="Times New Roman" w:cs="Times New Roman"/>
          <w:color w:val="002060"/>
          <w:sz w:val="36"/>
          <w:szCs w:val="36"/>
        </w:rPr>
        <w:t xml:space="preserve"> </w:t>
      </w:r>
      <w:r w:rsidRPr="00514B0C">
        <w:rPr>
          <w:rFonts w:ascii="Times New Roman" w:hAnsi="Times New Roman" w:cs="Times New Roman"/>
          <w:color w:val="002060"/>
          <w:sz w:val="28"/>
          <w:szCs w:val="28"/>
        </w:rPr>
        <w:t xml:space="preserve">The data was provided by FlipRobo in CSV format. After loading the </w:t>
      </w:r>
      <w:r w:rsidR="00407CF7" w:rsidRPr="00514B0C">
        <w:rPr>
          <w:rFonts w:ascii="Times New Roman" w:hAnsi="Times New Roman" w:cs="Times New Roman"/>
          <w:color w:val="002060"/>
          <w:sz w:val="28"/>
          <w:szCs w:val="28"/>
        </w:rPr>
        <w:t xml:space="preserve">training </w:t>
      </w:r>
      <w:r w:rsidRPr="00514B0C">
        <w:rPr>
          <w:rFonts w:ascii="Times New Roman" w:hAnsi="Times New Roman" w:cs="Times New Roman"/>
          <w:color w:val="002060"/>
          <w:sz w:val="28"/>
          <w:szCs w:val="28"/>
        </w:rPr>
        <w:t>dataset into Jupyter Notebook using Pandas</w:t>
      </w:r>
      <w:r w:rsidR="00407CF7" w:rsidRPr="00514B0C">
        <w:rPr>
          <w:rFonts w:ascii="Times New Roman" w:hAnsi="Times New Roman" w:cs="Times New Roman"/>
          <w:color w:val="002060"/>
          <w:sz w:val="28"/>
          <w:szCs w:val="28"/>
        </w:rPr>
        <w:t xml:space="preserve"> and using </w:t>
      </w:r>
      <w:r w:rsidRPr="00514B0C">
        <w:rPr>
          <w:rFonts w:ascii="Times New Roman" w:hAnsi="Times New Roman" w:cs="Times New Roman"/>
          <w:color w:val="002060"/>
          <w:sz w:val="28"/>
          <w:szCs w:val="28"/>
        </w:rPr>
        <w:t xml:space="preserve">df.head() </w:t>
      </w:r>
      <w:r w:rsidRPr="00514B0C">
        <w:rPr>
          <w:rFonts w:ascii="Times New Roman" w:hAnsi="Times New Roman" w:cs="Times New Roman"/>
          <w:b/>
          <w:bCs/>
          <w:color w:val="002060"/>
          <w:sz w:val="28"/>
          <w:szCs w:val="28"/>
        </w:rPr>
        <w:t>[Fig. 1]</w:t>
      </w:r>
      <w:r w:rsidRPr="00514B0C">
        <w:rPr>
          <w:rFonts w:ascii="Times New Roman" w:hAnsi="Times New Roman" w:cs="Times New Roman"/>
          <w:color w:val="002060"/>
          <w:sz w:val="28"/>
          <w:szCs w:val="28"/>
        </w:rPr>
        <w:t xml:space="preserve"> it can be seen that there are </w:t>
      </w:r>
      <w:r w:rsidR="00407CF7" w:rsidRPr="00514B0C">
        <w:rPr>
          <w:rFonts w:ascii="Times New Roman" w:hAnsi="Times New Roman" w:cs="Times New Roman"/>
          <w:color w:val="002060"/>
          <w:sz w:val="28"/>
          <w:szCs w:val="28"/>
        </w:rPr>
        <w:t>eight</w:t>
      </w:r>
      <w:r w:rsidRPr="00514B0C">
        <w:rPr>
          <w:rFonts w:ascii="Times New Roman" w:hAnsi="Times New Roman" w:cs="Times New Roman"/>
          <w:color w:val="002060"/>
          <w:sz w:val="28"/>
          <w:szCs w:val="28"/>
        </w:rPr>
        <w:t xml:space="preserve"> columns named as “</w:t>
      </w:r>
      <w:r w:rsidRPr="00514B0C">
        <w:rPr>
          <w:rFonts w:ascii="Times New Roman" w:hAnsi="Times New Roman" w:cs="Times New Roman"/>
          <w:i/>
          <w:iCs/>
          <w:color w:val="002060"/>
          <w:sz w:val="28"/>
          <w:szCs w:val="28"/>
        </w:rPr>
        <w:t xml:space="preserve"> id, </w:t>
      </w:r>
      <w:r w:rsidR="00407CF7" w:rsidRPr="00514B0C">
        <w:rPr>
          <w:rFonts w:ascii="Times New Roman" w:hAnsi="Times New Roman" w:cs="Times New Roman"/>
          <w:i/>
          <w:iCs/>
          <w:color w:val="002060"/>
          <w:sz w:val="28"/>
          <w:szCs w:val="28"/>
        </w:rPr>
        <w:t>comment_text</w:t>
      </w:r>
      <w:r w:rsidRPr="00514B0C">
        <w:rPr>
          <w:rFonts w:ascii="Times New Roman" w:hAnsi="Times New Roman" w:cs="Times New Roman"/>
          <w:i/>
          <w:iCs/>
          <w:color w:val="002060"/>
          <w:sz w:val="28"/>
          <w:szCs w:val="28"/>
        </w:rPr>
        <w:t xml:space="preserve">, </w:t>
      </w:r>
      <w:r w:rsidR="00407CF7" w:rsidRPr="00514B0C">
        <w:rPr>
          <w:rFonts w:ascii="Times New Roman" w:hAnsi="Times New Roman" w:cs="Times New Roman"/>
          <w:color w:val="002060"/>
          <w:sz w:val="28"/>
          <w:szCs w:val="28"/>
        </w:rPr>
        <w:t>“malignant, highly_malignant, rude, threat, abuse, loathe</w:t>
      </w:r>
      <w:r w:rsidRPr="00514B0C">
        <w:rPr>
          <w:rFonts w:ascii="Times New Roman" w:hAnsi="Times New Roman" w:cs="Times New Roman"/>
          <w:color w:val="002060"/>
          <w:sz w:val="28"/>
          <w:szCs w:val="28"/>
        </w:rPr>
        <w:t xml:space="preserve">”. </w:t>
      </w:r>
      <w:r w:rsidR="00841ED9" w:rsidRPr="00514B0C">
        <w:rPr>
          <w:rFonts w:ascii="Times New Roman" w:hAnsi="Times New Roman" w:cs="Times New Roman"/>
          <w:color w:val="002060"/>
          <w:sz w:val="28"/>
          <w:szCs w:val="28"/>
        </w:rPr>
        <w:t>Similarly the test file can be load using pandas and the first five rows of the da</w:t>
      </w:r>
      <w:r w:rsidR="00D67643" w:rsidRPr="00514B0C">
        <w:rPr>
          <w:rFonts w:ascii="Times New Roman" w:hAnsi="Times New Roman" w:cs="Times New Roman"/>
          <w:color w:val="002060"/>
          <w:sz w:val="28"/>
          <w:szCs w:val="28"/>
        </w:rPr>
        <w:t>ta</w:t>
      </w:r>
      <w:r w:rsidR="00841ED9" w:rsidRPr="00514B0C">
        <w:rPr>
          <w:rFonts w:ascii="Times New Roman" w:hAnsi="Times New Roman" w:cs="Times New Roman"/>
          <w:color w:val="002060"/>
          <w:sz w:val="28"/>
          <w:szCs w:val="28"/>
        </w:rPr>
        <w:t>set can be seen using df.head() method [</w:t>
      </w:r>
      <w:r w:rsidR="00841ED9" w:rsidRPr="00514B0C">
        <w:rPr>
          <w:rFonts w:ascii="Times New Roman" w:hAnsi="Times New Roman" w:cs="Times New Roman"/>
          <w:b/>
          <w:bCs/>
          <w:color w:val="002060"/>
          <w:sz w:val="28"/>
          <w:szCs w:val="28"/>
        </w:rPr>
        <w:t>Fig. 1</w:t>
      </w:r>
      <w:r w:rsidR="00841ED9" w:rsidRPr="00514B0C">
        <w:rPr>
          <w:rFonts w:ascii="Times New Roman" w:hAnsi="Times New Roman" w:cs="Times New Roman"/>
          <w:color w:val="002060"/>
          <w:sz w:val="28"/>
          <w:szCs w:val="28"/>
        </w:rPr>
        <w:t>].</w:t>
      </w:r>
      <w:r w:rsidRPr="00514B0C">
        <w:rPr>
          <w:rFonts w:ascii="Times New Roman" w:hAnsi="Times New Roman" w:cs="Times New Roman"/>
          <w:color w:val="002060"/>
          <w:sz w:val="28"/>
          <w:szCs w:val="28"/>
        </w:rPr>
        <w:t>The metadata table is provided below</w:t>
      </w:r>
      <w:r w:rsidR="00407CF7" w:rsidRPr="00514B0C">
        <w:rPr>
          <w:rFonts w:ascii="Times New Roman" w:hAnsi="Times New Roman" w:cs="Times New Roman"/>
          <w:color w:val="002060"/>
          <w:sz w:val="28"/>
          <w:szCs w:val="28"/>
        </w:rPr>
        <w:t xml:space="preserve"> for better understanding of the data given</w:t>
      </w:r>
      <w:r w:rsidRPr="00514B0C">
        <w:rPr>
          <w:rFonts w:ascii="Times New Roman" w:hAnsi="Times New Roman" w:cs="Times New Roman"/>
          <w:color w:val="002060"/>
          <w:sz w:val="28"/>
          <w:szCs w:val="28"/>
        </w:rPr>
        <w:t xml:space="preserve"> [</w:t>
      </w:r>
      <w:r w:rsidRPr="00514B0C">
        <w:rPr>
          <w:rFonts w:ascii="Times New Roman" w:hAnsi="Times New Roman" w:cs="Times New Roman"/>
          <w:b/>
          <w:bCs/>
          <w:color w:val="002060"/>
          <w:sz w:val="28"/>
          <w:szCs w:val="28"/>
        </w:rPr>
        <w:t>Table 1</w:t>
      </w:r>
      <w:r w:rsidRPr="00514B0C">
        <w:rPr>
          <w:rFonts w:ascii="Times New Roman" w:hAnsi="Times New Roman" w:cs="Times New Roman"/>
          <w:color w:val="002060"/>
          <w:sz w:val="28"/>
          <w:szCs w:val="28"/>
        </w:rPr>
        <w:t>].</w:t>
      </w:r>
    </w:p>
    <w:p w14:paraId="08EB3CD0" w14:textId="77777777" w:rsidR="00D67643" w:rsidRPr="00514B0C" w:rsidRDefault="00D67643" w:rsidP="00854600">
      <w:pPr>
        <w:pStyle w:val="ListParagraph"/>
        <w:spacing w:line="360" w:lineRule="auto"/>
        <w:ind w:left="284" w:firstLine="436"/>
        <w:jc w:val="both"/>
        <w:rPr>
          <w:rFonts w:ascii="Times New Roman" w:hAnsi="Times New Roman" w:cs="Times New Roman"/>
          <w:color w:val="002060"/>
          <w:sz w:val="28"/>
          <w:szCs w:val="28"/>
        </w:rPr>
      </w:pPr>
    </w:p>
    <w:tbl>
      <w:tblPr>
        <w:tblStyle w:val="TableGrid"/>
        <w:tblW w:w="10500" w:type="dxa"/>
        <w:tblInd w:w="279" w:type="dxa"/>
        <w:tblLook w:val="04A0" w:firstRow="1" w:lastRow="0" w:firstColumn="1" w:lastColumn="0" w:noHBand="0" w:noVBand="1"/>
      </w:tblPr>
      <w:tblGrid>
        <w:gridCol w:w="719"/>
        <w:gridCol w:w="3053"/>
        <w:gridCol w:w="6728"/>
      </w:tblGrid>
      <w:tr w:rsidR="00514B0C" w:rsidRPr="00514B0C" w14:paraId="087C0E58" w14:textId="77777777" w:rsidTr="00D67643">
        <w:trPr>
          <w:trHeight w:val="372"/>
        </w:trPr>
        <w:tc>
          <w:tcPr>
            <w:tcW w:w="719" w:type="dxa"/>
            <w:vMerge w:val="restart"/>
            <w:tcBorders>
              <w:top w:val="single" w:sz="18" w:space="0" w:color="auto"/>
              <w:left w:val="single" w:sz="18" w:space="0" w:color="auto"/>
              <w:right w:val="single" w:sz="18" w:space="0" w:color="auto"/>
            </w:tcBorders>
            <w:shd w:val="clear" w:color="auto" w:fill="F0A22E" w:themeFill="accent1"/>
            <w:textDirection w:val="btLr"/>
            <w:vAlign w:val="bottom"/>
          </w:tcPr>
          <w:p w14:paraId="15E050C8" w14:textId="77777777" w:rsidR="00BD31E6" w:rsidRPr="00514B0C" w:rsidRDefault="00B07ED8" w:rsidP="00854600">
            <w:pPr>
              <w:pStyle w:val="ListParagraph"/>
              <w:spacing w:line="360" w:lineRule="auto"/>
              <w:ind w:left="113" w:right="113"/>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INDEPENDENT</w:t>
            </w:r>
          </w:p>
          <w:p w14:paraId="5F7113CC" w14:textId="1EC15145" w:rsidR="00B07ED8" w:rsidRPr="00514B0C" w:rsidRDefault="00B07ED8" w:rsidP="00854600">
            <w:pPr>
              <w:pStyle w:val="ListParagraph"/>
              <w:spacing w:line="360" w:lineRule="auto"/>
              <w:ind w:left="113" w:right="113"/>
              <w:jc w:val="both"/>
              <w:rPr>
                <w:rFonts w:ascii="Times New Roman" w:hAnsi="Times New Roman" w:cs="Times New Roman"/>
                <w:color w:val="002060"/>
                <w:sz w:val="24"/>
                <w:szCs w:val="24"/>
              </w:rPr>
            </w:pPr>
          </w:p>
        </w:tc>
        <w:tc>
          <w:tcPr>
            <w:tcW w:w="3053" w:type="dxa"/>
            <w:tcBorders>
              <w:top w:val="single" w:sz="18" w:space="0" w:color="auto"/>
              <w:left w:val="single" w:sz="18" w:space="0" w:color="auto"/>
              <w:bottom w:val="single" w:sz="4" w:space="0" w:color="auto"/>
              <w:right w:val="single" w:sz="18" w:space="0" w:color="auto"/>
            </w:tcBorders>
            <w:vAlign w:val="center"/>
          </w:tcPr>
          <w:p w14:paraId="5EF9B280" w14:textId="7C6E8FE3" w:rsidR="00BD31E6" w:rsidRPr="00514B0C" w:rsidRDefault="00945EFF" w:rsidP="00854600">
            <w:pPr>
              <w:pStyle w:val="ListParagraph"/>
              <w:spacing w:line="360" w:lineRule="auto"/>
              <w:ind w:left="0" w:hanging="113"/>
              <w:jc w:val="both"/>
              <w:rPr>
                <w:rFonts w:ascii="Times New Roman" w:hAnsi="Times New Roman" w:cs="Times New Roman"/>
                <w:color w:val="002060"/>
                <w:sz w:val="24"/>
                <w:szCs w:val="24"/>
              </w:rPr>
            </w:pPr>
            <w:r>
              <w:rPr>
                <w:rFonts w:ascii="Times New Roman" w:hAnsi="Times New Roman" w:cs="Times New Roman"/>
                <w:color w:val="002060"/>
                <w:sz w:val="24"/>
                <w:szCs w:val="24"/>
              </w:rPr>
              <w:t xml:space="preserve">  </w:t>
            </w:r>
            <w:r w:rsidR="00BD31E6" w:rsidRPr="00514B0C">
              <w:rPr>
                <w:rFonts w:ascii="Times New Roman" w:hAnsi="Times New Roman" w:cs="Times New Roman"/>
                <w:color w:val="002060"/>
                <w:sz w:val="24"/>
                <w:szCs w:val="24"/>
              </w:rPr>
              <w:t>ID</w:t>
            </w:r>
          </w:p>
        </w:tc>
        <w:tc>
          <w:tcPr>
            <w:tcW w:w="6728" w:type="dxa"/>
            <w:tcBorders>
              <w:top w:val="single" w:sz="18" w:space="0" w:color="auto"/>
              <w:left w:val="single" w:sz="18" w:space="0" w:color="auto"/>
              <w:bottom w:val="single" w:sz="4" w:space="0" w:color="auto"/>
              <w:right w:val="single" w:sz="18" w:space="0" w:color="auto"/>
            </w:tcBorders>
            <w:vAlign w:val="center"/>
          </w:tcPr>
          <w:p w14:paraId="1011732C" w14:textId="0704D205"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DENOTES THE UNIQUE IDS ASSOCIATED WITH EACH COMMENT GIVEN.</w:t>
            </w:r>
          </w:p>
        </w:tc>
      </w:tr>
      <w:tr w:rsidR="00514B0C" w:rsidRPr="00514B0C" w14:paraId="78E28CC0" w14:textId="77777777" w:rsidTr="00D82D1E">
        <w:trPr>
          <w:trHeight w:val="1243"/>
        </w:trPr>
        <w:tc>
          <w:tcPr>
            <w:tcW w:w="719" w:type="dxa"/>
            <w:vMerge/>
            <w:tcBorders>
              <w:left w:val="single" w:sz="18" w:space="0" w:color="auto"/>
              <w:bottom w:val="single" w:sz="18" w:space="0" w:color="auto"/>
              <w:right w:val="single" w:sz="18" w:space="0" w:color="auto"/>
            </w:tcBorders>
            <w:shd w:val="clear" w:color="auto" w:fill="F0A22E" w:themeFill="accent1"/>
            <w:vAlign w:val="center"/>
          </w:tcPr>
          <w:p w14:paraId="1A3EF1A8" w14:textId="675C1D28"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top w:val="single" w:sz="4" w:space="0" w:color="auto"/>
              <w:left w:val="single" w:sz="18" w:space="0" w:color="auto"/>
              <w:bottom w:val="single" w:sz="18" w:space="0" w:color="auto"/>
              <w:right w:val="single" w:sz="18" w:space="0" w:color="auto"/>
            </w:tcBorders>
            <w:vAlign w:val="center"/>
          </w:tcPr>
          <w:p w14:paraId="1CCC519F" w14:textId="4B326511"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COMMENT_TEXT</w:t>
            </w:r>
          </w:p>
        </w:tc>
        <w:tc>
          <w:tcPr>
            <w:tcW w:w="6728" w:type="dxa"/>
            <w:tcBorders>
              <w:top w:val="single" w:sz="4" w:space="0" w:color="auto"/>
              <w:left w:val="single" w:sz="18" w:space="0" w:color="auto"/>
              <w:bottom w:val="single" w:sz="18" w:space="0" w:color="auto"/>
              <w:right w:val="single" w:sz="18" w:space="0" w:color="auto"/>
            </w:tcBorders>
            <w:vAlign w:val="center"/>
          </w:tcPr>
          <w:p w14:paraId="7BC96988" w14:textId="6FEDAF95"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DENOTES COMMENTS EXTRACTED FROM VARIOUS SOCIAL MEDIA PLATFORMS.</w:t>
            </w:r>
          </w:p>
        </w:tc>
      </w:tr>
      <w:tr w:rsidR="00514B0C" w:rsidRPr="00514B0C" w14:paraId="6B12B708" w14:textId="77777777" w:rsidTr="00D82D1E">
        <w:trPr>
          <w:trHeight w:val="372"/>
        </w:trPr>
        <w:tc>
          <w:tcPr>
            <w:tcW w:w="719" w:type="dxa"/>
            <w:vMerge w:val="restart"/>
            <w:tcBorders>
              <w:top w:val="single" w:sz="18" w:space="0" w:color="auto"/>
              <w:left w:val="single" w:sz="18" w:space="0" w:color="auto"/>
              <w:right w:val="single" w:sz="18" w:space="0" w:color="auto"/>
            </w:tcBorders>
            <w:shd w:val="clear" w:color="auto" w:fill="F0A22E" w:themeFill="accent1"/>
            <w:textDirection w:val="btLr"/>
            <w:vAlign w:val="center"/>
          </w:tcPr>
          <w:p w14:paraId="263E95D1" w14:textId="2440CA5F" w:rsidR="00BD31E6" w:rsidRPr="00514B0C" w:rsidRDefault="00B07ED8" w:rsidP="00854600">
            <w:pPr>
              <w:pStyle w:val="ListParagraph"/>
              <w:spacing w:line="360" w:lineRule="auto"/>
              <w:ind w:left="113" w:right="113"/>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DEPENDENT</w:t>
            </w:r>
          </w:p>
        </w:tc>
        <w:tc>
          <w:tcPr>
            <w:tcW w:w="3053" w:type="dxa"/>
            <w:tcBorders>
              <w:top w:val="single" w:sz="18" w:space="0" w:color="auto"/>
              <w:left w:val="single" w:sz="18" w:space="0" w:color="auto"/>
              <w:right w:val="single" w:sz="18" w:space="0" w:color="auto"/>
            </w:tcBorders>
            <w:vAlign w:val="center"/>
          </w:tcPr>
          <w:p w14:paraId="4E3AB120" w14:textId="60799D5F"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MALIGNANT</w:t>
            </w:r>
          </w:p>
        </w:tc>
        <w:tc>
          <w:tcPr>
            <w:tcW w:w="6728" w:type="dxa"/>
            <w:tcBorders>
              <w:top w:val="single" w:sz="18" w:space="0" w:color="auto"/>
              <w:left w:val="single" w:sz="18" w:space="0" w:color="auto"/>
              <w:right w:val="single" w:sz="18" w:space="0" w:color="auto"/>
            </w:tcBorders>
            <w:vAlign w:val="center"/>
          </w:tcPr>
          <w:p w14:paraId="4A063457" w14:textId="7204EB35"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w:t>
            </w:r>
            <w:r w:rsidR="00D67643" w:rsidRPr="00514B0C">
              <w:rPr>
                <w:rFonts w:ascii="Times New Roman" w:hAnsi="Times New Roman" w:cs="Times New Roman"/>
                <w:b w:val="0"/>
                <w:color w:val="002060"/>
                <w:sz w:val="24"/>
                <w:szCs w:val="24"/>
              </w:rPr>
              <w:t xml:space="preserve"> </w:t>
            </w:r>
            <w:r w:rsidRPr="00514B0C">
              <w:rPr>
                <w:rFonts w:ascii="Times New Roman" w:hAnsi="Times New Roman" w:cs="Times New Roman"/>
                <w:b w:val="0"/>
                <w:color w:val="002060"/>
                <w:sz w:val="24"/>
                <w:szCs w:val="24"/>
              </w:rPr>
              <w:t>DENOT</w:t>
            </w:r>
            <w:r w:rsidR="00D67643" w:rsidRPr="00514B0C">
              <w:rPr>
                <w:rFonts w:ascii="Times New Roman" w:hAnsi="Times New Roman" w:cs="Times New Roman"/>
                <w:b w:val="0"/>
                <w:color w:val="002060"/>
                <w:sz w:val="24"/>
                <w:szCs w:val="24"/>
              </w:rPr>
              <w:t>ES</w:t>
            </w:r>
            <w:r w:rsidRPr="00514B0C">
              <w:rPr>
                <w:rFonts w:ascii="Times New Roman" w:hAnsi="Times New Roman" w:cs="Times New Roman"/>
                <w:b w:val="0"/>
                <w:color w:val="002060"/>
                <w:sz w:val="24"/>
                <w:szCs w:val="24"/>
              </w:rPr>
              <w:t xml:space="preserve"> IF THE COMMENT </w:t>
            </w:r>
            <w:r w:rsidR="00D67643" w:rsidRPr="00514B0C">
              <w:rPr>
                <w:rFonts w:ascii="Times New Roman" w:hAnsi="Times New Roman" w:cs="Times New Roman"/>
                <w:b w:val="0"/>
                <w:color w:val="002060"/>
                <w:sz w:val="24"/>
                <w:szCs w:val="24"/>
              </w:rPr>
              <w:t>ARE</w:t>
            </w:r>
            <w:r w:rsidRPr="00514B0C">
              <w:rPr>
                <w:rFonts w:ascii="Times New Roman" w:hAnsi="Times New Roman" w:cs="Times New Roman"/>
                <w:b w:val="0"/>
                <w:color w:val="002060"/>
                <w:sz w:val="24"/>
                <w:szCs w:val="24"/>
              </w:rPr>
              <w:t xml:space="preserve"> MALIGNANT OR NOT.</w:t>
            </w:r>
          </w:p>
        </w:tc>
      </w:tr>
      <w:tr w:rsidR="00514B0C" w:rsidRPr="00514B0C" w14:paraId="020C744C"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4804AE68" w14:textId="02A5382B"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1F12FC92" w14:textId="4388BDFF"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HIGHLY_MALIGNANT</w:t>
            </w:r>
          </w:p>
        </w:tc>
        <w:tc>
          <w:tcPr>
            <w:tcW w:w="6728" w:type="dxa"/>
            <w:tcBorders>
              <w:left w:val="single" w:sz="18" w:space="0" w:color="auto"/>
              <w:right w:val="single" w:sz="18" w:space="0" w:color="auto"/>
            </w:tcBorders>
            <w:vAlign w:val="center"/>
          </w:tcPr>
          <w:p w14:paraId="76A3B966" w14:textId="401B2B68"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DENOTES COMMENTS THAT ARE HIGHLY MALIGNANT.</w:t>
            </w:r>
          </w:p>
        </w:tc>
      </w:tr>
      <w:tr w:rsidR="00514B0C" w:rsidRPr="00514B0C" w14:paraId="715C82B4"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32D62D00" w14:textId="6EE9396A"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37A659FC" w14:textId="68570F0C"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RUDE</w:t>
            </w:r>
          </w:p>
        </w:tc>
        <w:tc>
          <w:tcPr>
            <w:tcW w:w="6728" w:type="dxa"/>
            <w:tcBorders>
              <w:left w:val="single" w:sz="18" w:space="0" w:color="auto"/>
              <w:right w:val="single" w:sz="18" w:space="0" w:color="auto"/>
            </w:tcBorders>
            <w:vAlign w:val="center"/>
          </w:tcPr>
          <w:p w14:paraId="5D8924FA" w14:textId="73DB1AF7"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DENOTES COMMENTS THAT ARE VERY RUDE AND OFFENSIVE.</w:t>
            </w:r>
          </w:p>
        </w:tc>
      </w:tr>
      <w:tr w:rsidR="00514B0C" w:rsidRPr="00514B0C" w14:paraId="4976BC15"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050F2536" w14:textId="60B18A65"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3AAA7086" w14:textId="4E885F01"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THREAT</w:t>
            </w:r>
          </w:p>
        </w:tc>
        <w:tc>
          <w:tcPr>
            <w:tcW w:w="6728" w:type="dxa"/>
            <w:tcBorders>
              <w:left w:val="single" w:sz="18" w:space="0" w:color="auto"/>
              <w:right w:val="single" w:sz="18" w:space="0" w:color="auto"/>
            </w:tcBorders>
            <w:vAlign w:val="center"/>
          </w:tcPr>
          <w:p w14:paraId="311338CC" w14:textId="49620B40"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 xml:space="preserve"> IT CONTAINS THE COMMENTS THAT </w:t>
            </w:r>
            <w:r w:rsidR="00B07ED8" w:rsidRPr="00514B0C">
              <w:rPr>
                <w:rFonts w:ascii="Times New Roman" w:hAnsi="Times New Roman" w:cs="Times New Roman"/>
                <w:color w:val="002060"/>
                <w:sz w:val="24"/>
                <w:szCs w:val="24"/>
              </w:rPr>
              <w:t xml:space="preserve">POSE A </w:t>
            </w:r>
            <w:r w:rsidRPr="00514B0C">
              <w:rPr>
                <w:rFonts w:ascii="Times New Roman" w:hAnsi="Times New Roman" w:cs="Times New Roman"/>
                <w:color w:val="002060"/>
                <w:sz w:val="24"/>
                <w:szCs w:val="24"/>
              </w:rPr>
              <w:t>TO SOMEONE.</w:t>
            </w:r>
          </w:p>
        </w:tc>
      </w:tr>
      <w:tr w:rsidR="00514B0C" w:rsidRPr="00514B0C" w14:paraId="0D6CD095" w14:textId="77777777" w:rsidTr="00D67643">
        <w:trPr>
          <w:trHeight w:val="372"/>
        </w:trPr>
        <w:tc>
          <w:tcPr>
            <w:tcW w:w="719" w:type="dxa"/>
            <w:vMerge/>
            <w:tcBorders>
              <w:left w:val="single" w:sz="18" w:space="0" w:color="auto"/>
              <w:right w:val="single" w:sz="18" w:space="0" w:color="auto"/>
            </w:tcBorders>
            <w:shd w:val="clear" w:color="auto" w:fill="F0A22E" w:themeFill="accent1"/>
            <w:vAlign w:val="center"/>
          </w:tcPr>
          <w:p w14:paraId="2C289313" w14:textId="4B1DD7C1"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right w:val="single" w:sz="18" w:space="0" w:color="auto"/>
            </w:tcBorders>
            <w:vAlign w:val="center"/>
          </w:tcPr>
          <w:p w14:paraId="23DDD54B" w14:textId="5B5AF2B4"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ABUSE</w:t>
            </w:r>
          </w:p>
        </w:tc>
        <w:tc>
          <w:tcPr>
            <w:tcW w:w="6728" w:type="dxa"/>
            <w:tcBorders>
              <w:left w:val="single" w:sz="18" w:space="0" w:color="auto"/>
              <w:right w:val="single" w:sz="18" w:space="0" w:color="auto"/>
            </w:tcBorders>
            <w:vAlign w:val="center"/>
          </w:tcPr>
          <w:p w14:paraId="2B9EFD6C" w14:textId="198F2727"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IS FOR COMMENTS THAT ARE ABUSIVE IN NATURE.</w:t>
            </w:r>
          </w:p>
        </w:tc>
      </w:tr>
      <w:tr w:rsidR="00514B0C" w:rsidRPr="00514B0C" w14:paraId="043A47DE" w14:textId="77777777" w:rsidTr="00D67643">
        <w:trPr>
          <w:trHeight w:val="372"/>
        </w:trPr>
        <w:tc>
          <w:tcPr>
            <w:tcW w:w="719" w:type="dxa"/>
            <w:vMerge/>
            <w:tcBorders>
              <w:left w:val="single" w:sz="18" w:space="0" w:color="auto"/>
              <w:bottom w:val="single" w:sz="18" w:space="0" w:color="auto"/>
              <w:right w:val="single" w:sz="18" w:space="0" w:color="auto"/>
            </w:tcBorders>
            <w:shd w:val="clear" w:color="auto" w:fill="F0A22E" w:themeFill="accent1"/>
            <w:vAlign w:val="center"/>
          </w:tcPr>
          <w:p w14:paraId="22450947" w14:textId="26CA4D6A"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p>
        </w:tc>
        <w:tc>
          <w:tcPr>
            <w:tcW w:w="3053" w:type="dxa"/>
            <w:tcBorders>
              <w:left w:val="single" w:sz="18" w:space="0" w:color="auto"/>
              <w:bottom w:val="single" w:sz="18" w:space="0" w:color="auto"/>
              <w:right w:val="single" w:sz="18" w:space="0" w:color="auto"/>
            </w:tcBorders>
            <w:vAlign w:val="center"/>
          </w:tcPr>
          <w:p w14:paraId="0CF3071A" w14:textId="38FEECAC" w:rsidR="00BD31E6" w:rsidRPr="00514B0C" w:rsidRDefault="00BD31E6" w:rsidP="00854600">
            <w:pPr>
              <w:pStyle w:val="ListParagraph"/>
              <w:spacing w:line="360" w:lineRule="auto"/>
              <w:ind w:left="0"/>
              <w:jc w:val="both"/>
              <w:rPr>
                <w:rFonts w:ascii="Times New Roman" w:hAnsi="Times New Roman" w:cs="Times New Roman"/>
                <w:color w:val="002060"/>
                <w:sz w:val="24"/>
                <w:szCs w:val="24"/>
              </w:rPr>
            </w:pPr>
            <w:r w:rsidRPr="00514B0C">
              <w:rPr>
                <w:rFonts w:ascii="Times New Roman" w:hAnsi="Times New Roman" w:cs="Times New Roman"/>
                <w:color w:val="002060"/>
                <w:sz w:val="24"/>
                <w:szCs w:val="24"/>
              </w:rPr>
              <w:t>LOATHE</w:t>
            </w:r>
          </w:p>
        </w:tc>
        <w:tc>
          <w:tcPr>
            <w:tcW w:w="6728" w:type="dxa"/>
            <w:tcBorders>
              <w:left w:val="single" w:sz="18" w:space="0" w:color="auto"/>
              <w:bottom w:val="single" w:sz="18" w:space="0" w:color="auto"/>
              <w:right w:val="single" w:sz="18" w:space="0" w:color="auto"/>
            </w:tcBorders>
            <w:vAlign w:val="center"/>
          </w:tcPr>
          <w:p w14:paraId="4D81B645" w14:textId="31D329B0" w:rsidR="00BD31E6" w:rsidRPr="00514B0C" w:rsidRDefault="00BD31E6" w:rsidP="00854600">
            <w:pPr>
              <w:spacing w:line="360" w:lineRule="auto"/>
              <w:jc w:val="both"/>
              <w:rPr>
                <w:rFonts w:ascii="Times New Roman" w:hAnsi="Times New Roman" w:cs="Times New Roman"/>
                <w:b w:val="0"/>
                <w:color w:val="002060"/>
                <w:sz w:val="24"/>
                <w:szCs w:val="24"/>
              </w:rPr>
            </w:pPr>
            <w:r w:rsidRPr="00514B0C">
              <w:rPr>
                <w:rFonts w:ascii="Times New Roman" w:hAnsi="Times New Roman" w:cs="Times New Roman"/>
                <w:b w:val="0"/>
                <w:color w:val="002060"/>
                <w:sz w:val="24"/>
                <w:szCs w:val="24"/>
              </w:rPr>
              <w:t>IT DESCRIBES THE COMMENTS WHICH ARE HATEFUL AND LOATHING IN NATURE.</w:t>
            </w:r>
          </w:p>
        </w:tc>
      </w:tr>
    </w:tbl>
    <w:p w14:paraId="6B1A4087" w14:textId="15D8F068" w:rsidR="003E437E" w:rsidRPr="00514B0C" w:rsidRDefault="00D67643" w:rsidP="00854600">
      <w:pPr>
        <w:pStyle w:val="ListParagraph"/>
        <w:spacing w:line="360" w:lineRule="auto"/>
        <w:ind w:left="284" w:firstLine="436"/>
        <w:jc w:val="both"/>
        <w:rPr>
          <w:rFonts w:ascii="Times New Roman" w:hAnsi="Times New Roman" w:cs="Times New Roman"/>
          <w:b/>
          <w:bCs/>
          <w:color w:val="002060"/>
          <w:sz w:val="24"/>
          <w:szCs w:val="24"/>
        </w:rPr>
      </w:pPr>
      <w:r w:rsidRPr="00514B0C">
        <w:rPr>
          <w:rFonts w:ascii="Times New Roman" w:hAnsi="Times New Roman" w:cs="Times New Roman"/>
          <w:b/>
          <w:bCs/>
          <w:color w:val="002060"/>
          <w:sz w:val="24"/>
          <w:szCs w:val="24"/>
        </w:rPr>
        <w:t xml:space="preserve">                                                                     </w:t>
      </w:r>
      <w:r w:rsidR="003E437E" w:rsidRPr="00514B0C">
        <w:rPr>
          <w:rFonts w:ascii="Times New Roman" w:hAnsi="Times New Roman" w:cs="Times New Roman"/>
          <w:b/>
          <w:bCs/>
          <w:color w:val="002060"/>
          <w:sz w:val="24"/>
          <w:szCs w:val="24"/>
        </w:rPr>
        <w:t>(Table 1: METADATA)</w:t>
      </w:r>
    </w:p>
    <w:p w14:paraId="2C7E529C" w14:textId="77777777" w:rsidR="000B3FA3" w:rsidRPr="00514B0C" w:rsidRDefault="000B3FA3" w:rsidP="00854600">
      <w:pPr>
        <w:spacing w:line="360" w:lineRule="auto"/>
        <w:jc w:val="both"/>
        <w:rPr>
          <w:rFonts w:ascii="Times New Roman" w:hAnsi="Times New Roman" w:cs="Times New Roman"/>
          <w:noProof/>
          <w:color w:val="002060"/>
        </w:rPr>
      </w:pPr>
    </w:p>
    <w:p w14:paraId="692A5F25" w14:textId="33ADC57E" w:rsidR="003E437E" w:rsidRPr="00514B0C" w:rsidRDefault="003E437E" w:rsidP="00945EFF">
      <w:pPr>
        <w:spacing w:line="360" w:lineRule="auto"/>
        <w:jc w:val="center"/>
        <w:rPr>
          <w:rFonts w:ascii="Times New Roman" w:hAnsi="Times New Roman" w:cs="Times New Roman"/>
          <w:color w:val="002060"/>
          <w:sz w:val="24"/>
          <w:szCs w:val="24"/>
        </w:rPr>
      </w:pPr>
      <w:r w:rsidRPr="00514B0C">
        <w:rPr>
          <w:rFonts w:ascii="Times New Roman" w:hAnsi="Times New Roman" w:cs="Times New Roman"/>
          <w:noProof/>
          <w:color w:val="002060"/>
        </w:rPr>
        <w:drawing>
          <wp:inline distT="0" distB="0" distL="0" distR="0" wp14:anchorId="6D8A8EB9" wp14:editId="0C9E479C">
            <wp:extent cx="6247130" cy="3638550"/>
            <wp:effectExtent l="19050" t="19050" r="2032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BEBA8EAE-BF5A-486C-A8C5-ECC9F3942E4B}">
                          <a14:imgProps xmlns:a14="http://schemas.microsoft.com/office/drawing/2010/main">
                            <a14:imgLayer r:embed="rId17">
                              <a14:imgEffect>
                                <a14:brightnessContrast contrast="-20000"/>
                              </a14:imgEffect>
                            </a14:imgLayer>
                          </a14:imgProps>
                        </a:ext>
                      </a:extLst>
                    </a:blip>
                    <a:srcRect l="4572" r="6945" b="668"/>
                    <a:stretch/>
                  </pic:blipFill>
                  <pic:spPr bwMode="auto">
                    <a:xfrm>
                      <a:off x="0" y="0"/>
                      <a:ext cx="6249863" cy="364014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91020F" w14:textId="185F6153" w:rsidR="003E437E" w:rsidRPr="00514B0C" w:rsidRDefault="003E437E" w:rsidP="00854600">
      <w:pPr>
        <w:pStyle w:val="ListParagraph"/>
        <w:spacing w:line="360" w:lineRule="auto"/>
        <w:ind w:left="2444" w:firstLine="436"/>
        <w:jc w:val="both"/>
        <w:rPr>
          <w:rFonts w:ascii="Times New Roman" w:hAnsi="Times New Roman" w:cs="Times New Roman"/>
          <w:b/>
          <w:bCs/>
          <w:color w:val="002060"/>
          <w:sz w:val="24"/>
          <w:szCs w:val="24"/>
        </w:rPr>
      </w:pPr>
      <w:r w:rsidRPr="00514B0C">
        <w:rPr>
          <w:rFonts w:ascii="Times New Roman" w:hAnsi="Times New Roman" w:cs="Times New Roman"/>
          <w:b/>
          <w:bCs/>
          <w:color w:val="002060"/>
          <w:sz w:val="24"/>
          <w:szCs w:val="24"/>
        </w:rPr>
        <w:t xml:space="preserve">(Fig 1. </w:t>
      </w:r>
      <w:r w:rsidR="00841ED9" w:rsidRPr="00514B0C">
        <w:rPr>
          <w:rFonts w:ascii="Times New Roman" w:hAnsi="Times New Roman" w:cs="Times New Roman"/>
          <w:b/>
          <w:bCs/>
          <w:color w:val="002060"/>
          <w:sz w:val="24"/>
          <w:szCs w:val="24"/>
        </w:rPr>
        <w:t xml:space="preserve">TRAINING </w:t>
      </w:r>
      <w:r w:rsidRPr="00514B0C">
        <w:rPr>
          <w:rFonts w:ascii="Times New Roman" w:hAnsi="Times New Roman" w:cs="Times New Roman"/>
          <w:b/>
          <w:bCs/>
          <w:color w:val="002060"/>
          <w:sz w:val="24"/>
          <w:szCs w:val="24"/>
        </w:rPr>
        <w:t>DATASET)</w:t>
      </w:r>
    </w:p>
    <w:p w14:paraId="223B3049" w14:textId="1F5E8921" w:rsidR="003E437E" w:rsidRPr="00514B0C" w:rsidRDefault="003E437E" w:rsidP="00854600">
      <w:pPr>
        <w:spacing w:line="360" w:lineRule="auto"/>
        <w:ind w:left="284" w:firstLine="496"/>
        <w:jc w:val="both"/>
        <w:rPr>
          <w:rFonts w:ascii="Times New Roman" w:hAnsi="Times New Roman" w:cs="Times New Roman"/>
          <w:b w:val="0"/>
          <w:bCs/>
          <w:noProof/>
          <w:color w:val="002060"/>
          <w:szCs w:val="28"/>
        </w:rPr>
      </w:pPr>
      <w:r w:rsidRPr="00514B0C">
        <w:rPr>
          <w:rFonts w:ascii="Times New Roman" w:hAnsi="Times New Roman" w:cs="Times New Roman"/>
          <w:b w:val="0"/>
          <w:bCs/>
          <w:color w:val="002060"/>
          <w:szCs w:val="28"/>
        </w:rPr>
        <w:t xml:space="preserve">As mentioned earlier the shape of the </w:t>
      </w:r>
      <w:r w:rsidR="00841ED9" w:rsidRPr="00514B0C">
        <w:rPr>
          <w:rFonts w:ascii="Times New Roman" w:hAnsi="Times New Roman" w:cs="Times New Roman"/>
          <w:b w:val="0"/>
          <w:bCs/>
          <w:color w:val="002060"/>
          <w:szCs w:val="28"/>
        </w:rPr>
        <w:t xml:space="preserve">training </w:t>
      </w:r>
      <w:r w:rsidRPr="00514B0C">
        <w:rPr>
          <w:rFonts w:ascii="Times New Roman" w:hAnsi="Times New Roman" w:cs="Times New Roman"/>
          <w:b w:val="0"/>
          <w:bCs/>
          <w:color w:val="002060"/>
          <w:szCs w:val="28"/>
        </w:rPr>
        <w:t>dataset is (</w:t>
      </w:r>
      <w:r w:rsidR="00841ED9" w:rsidRPr="00514B0C">
        <w:rPr>
          <w:rFonts w:ascii="Times New Roman" w:hAnsi="Times New Roman" w:cs="Times New Roman"/>
          <w:b w:val="0"/>
          <w:bCs/>
          <w:color w:val="002060"/>
          <w:szCs w:val="28"/>
        </w:rPr>
        <w:t>159571</w:t>
      </w:r>
      <w:r w:rsidRPr="00514B0C">
        <w:rPr>
          <w:rFonts w:ascii="Times New Roman" w:hAnsi="Times New Roman" w:cs="Times New Roman"/>
          <w:b w:val="0"/>
          <w:bCs/>
          <w:color w:val="002060"/>
          <w:szCs w:val="28"/>
        </w:rPr>
        <w:t xml:space="preserve">, </w:t>
      </w:r>
      <w:r w:rsidR="00841ED9" w:rsidRPr="00514B0C">
        <w:rPr>
          <w:rFonts w:ascii="Times New Roman" w:hAnsi="Times New Roman" w:cs="Times New Roman"/>
          <w:b w:val="0"/>
          <w:bCs/>
          <w:color w:val="002060"/>
          <w:szCs w:val="28"/>
        </w:rPr>
        <w:t>8</w:t>
      </w:r>
      <w:r w:rsidRPr="00514B0C">
        <w:rPr>
          <w:rFonts w:ascii="Times New Roman" w:hAnsi="Times New Roman" w:cs="Times New Roman"/>
          <w:b w:val="0"/>
          <w:bCs/>
          <w:color w:val="002060"/>
          <w:szCs w:val="28"/>
        </w:rPr>
        <w:t>)</w:t>
      </w:r>
      <w:r w:rsidR="00841ED9" w:rsidRPr="00514B0C">
        <w:rPr>
          <w:rFonts w:ascii="Times New Roman" w:hAnsi="Times New Roman" w:cs="Times New Roman"/>
          <w:b w:val="0"/>
          <w:bCs/>
          <w:color w:val="002060"/>
          <w:szCs w:val="28"/>
        </w:rPr>
        <w:t xml:space="preserve"> and the shape of test dataset is (153164,2)</w:t>
      </w:r>
      <w:r w:rsidRPr="00514B0C">
        <w:rPr>
          <w:rFonts w:ascii="Times New Roman" w:hAnsi="Times New Roman" w:cs="Times New Roman"/>
          <w:b w:val="0"/>
          <w:bCs/>
          <w:color w:val="002060"/>
          <w:szCs w:val="28"/>
        </w:rPr>
        <w:t>. The shape of the dataset</w:t>
      </w:r>
      <w:r w:rsidR="00841ED9" w:rsidRPr="00514B0C">
        <w:rPr>
          <w:rFonts w:ascii="Times New Roman" w:hAnsi="Times New Roman" w:cs="Times New Roman"/>
          <w:b w:val="0"/>
          <w:bCs/>
          <w:color w:val="002060"/>
          <w:szCs w:val="28"/>
        </w:rPr>
        <w:t>s</w:t>
      </w:r>
      <w:r w:rsidRPr="00514B0C">
        <w:rPr>
          <w:rFonts w:ascii="Times New Roman" w:hAnsi="Times New Roman" w:cs="Times New Roman"/>
          <w:b w:val="0"/>
          <w:bCs/>
          <w:color w:val="002060"/>
          <w:szCs w:val="28"/>
        </w:rPr>
        <w:t xml:space="preserve"> in form of a tuple can be accessed using df.shape()</w:t>
      </w:r>
      <w:r w:rsidR="00841ED9" w:rsidRPr="00514B0C">
        <w:rPr>
          <w:rFonts w:ascii="Times New Roman" w:hAnsi="Times New Roman" w:cs="Times New Roman"/>
          <w:b w:val="0"/>
          <w:bCs/>
          <w:color w:val="002060"/>
          <w:szCs w:val="28"/>
        </w:rPr>
        <w:t xml:space="preserve">. The column names of the datasets in form of a list can be seen using df.columns.values() </w:t>
      </w:r>
      <w:r w:rsidRPr="00514B0C">
        <w:rPr>
          <w:rFonts w:ascii="Times New Roman" w:hAnsi="Times New Roman" w:cs="Times New Roman"/>
          <w:b w:val="0"/>
          <w:bCs/>
          <w:color w:val="002060"/>
          <w:szCs w:val="28"/>
        </w:rPr>
        <w:t>[</w:t>
      </w:r>
      <w:r w:rsidRPr="00514B0C">
        <w:rPr>
          <w:rFonts w:ascii="Times New Roman" w:hAnsi="Times New Roman" w:cs="Times New Roman"/>
          <w:color w:val="002060"/>
          <w:szCs w:val="28"/>
        </w:rPr>
        <w:t>Fig 2</w:t>
      </w:r>
      <w:r w:rsidRPr="00514B0C">
        <w:rPr>
          <w:rFonts w:ascii="Times New Roman" w:hAnsi="Times New Roman" w:cs="Times New Roman"/>
          <w:b w:val="0"/>
          <w:bCs/>
          <w:color w:val="002060"/>
          <w:szCs w:val="28"/>
        </w:rPr>
        <w:t>].  The dataset</w:t>
      </w:r>
      <w:r w:rsidR="00841ED9" w:rsidRPr="00514B0C">
        <w:rPr>
          <w:rFonts w:ascii="Times New Roman" w:hAnsi="Times New Roman" w:cs="Times New Roman"/>
          <w:b w:val="0"/>
          <w:bCs/>
          <w:color w:val="002060"/>
          <w:szCs w:val="28"/>
        </w:rPr>
        <w:t>s</w:t>
      </w:r>
      <w:r w:rsidRPr="00514B0C">
        <w:rPr>
          <w:rFonts w:ascii="Times New Roman" w:hAnsi="Times New Roman" w:cs="Times New Roman"/>
          <w:b w:val="0"/>
          <w:bCs/>
          <w:color w:val="002060"/>
          <w:szCs w:val="28"/>
        </w:rPr>
        <w:t xml:space="preserve"> </w:t>
      </w:r>
      <w:r w:rsidR="007C2441" w:rsidRPr="00514B0C">
        <w:rPr>
          <w:rFonts w:ascii="Times New Roman" w:hAnsi="Times New Roman" w:cs="Times New Roman"/>
          <w:b w:val="0"/>
          <w:bCs/>
          <w:color w:val="002060"/>
          <w:szCs w:val="28"/>
        </w:rPr>
        <w:t>have</w:t>
      </w:r>
      <w:r w:rsidRPr="00514B0C">
        <w:rPr>
          <w:rFonts w:ascii="Times New Roman" w:hAnsi="Times New Roman" w:cs="Times New Roman"/>
          <w:b w:val="0"/>
          <w:bCs/>
          <w:color w:val="002060"/>
          <w:szCs w:val="28"/>
        </w:rPr>
        <w:t xml:space="preserve"> no duplicated values </w:t>
      </w:r>
      <w:r w:rsidR="00841ED9" w:rsidRPr="00514B0C">
        <w:rPr>
          <w:rFonts w:ascii="Times New Roman" w:hAnsi="Times New Roman" w:cs="Times New Roman"/>
          <w:b w:val="0"/>
          <w:bCs/>
          <w:color w:val="002060"/>
          <w:szCs w:val="28"/>
        </w:rPr>
        <w:t>or</w:t>
      </w:r>
      <w:r w:rsidRPr="00514B0C">
        <w:rPr>
          <w:rFonts w:ascii="Times New Roman" w:hAnsi="Times New Roman" w:cs="Times New Roman"/>
          <w:b w:val="0"/>
          <w:bCs/>
          <w:color w:val="002060"/>
          <w:szCs w:val="28"/>
        </w:rPr>
        <w:t xml:space="preserve"> null values.</w:t>
      </w:r>
      <w:r w:rsidRPr="00514B0C">
        <w:rPr>
          <w:rFonts w:ascii="Times New Roman" w:hAnsi="Times New Roman" w:cs="Times New Roman"/>
          <w:b w:val="0"/>
          <w:bCs/>
          <w:noProof/>
          <w:color w:val="002060"/>
          <w:szCs w:val="28"/>
        </w:rPr>
        <w:t xml:space="preserve"> </w:t>
      </w:r>
      <w:r w:rsidR="007C2441" w:rsidRPr="00514B0C">
        <w:rPr>
          <w:rFonts w:ascii="Times New Roman" w:hAnsi="Times New Roman" w:cs="Times New Roman"/>
          <w:b w:val="0"/>
          <w:bCs/>
          <w:noProof/>
          <w:color w:val="002060"/>
          <w:szCs w:val="28"/>
        </w:rPr>
        <w:t xml:space="preserve">Both the datset have no trace of any null or duplicated values. </w:t>
      </w:r>
      <w:r w:rsidRPr="00514B0C">
        <w:rPr>
          <w:rFonts w:ascii="Times New Roman" w:hAnsi="Times New Roman" w:cs="Times New Roman"/>
          <w:b w:val="0"/>
          <w:bCs/>
          <w:noProof/>
          <w:color w:val="002060"/>
          <w:szCs w:val="28"/>
        </w:rPr>
        <w:t>The number of duplicated values</w:t>
      </w:r>
      <w:r w:rsidR="007C2441" w:rsidRPr="00514B0C">
        <w:rPr>
          <w:rFonts w:ascii="Times New Roman" w:hAnsi="Times New Roman" w:cs="Times New Roman"/>
          <w:b w:val="0"/>
          <w:bCs/>
          <w:noProof/>
          <w:color w:val="002060"/>
          <w:szCs w:val="28"/>
        </w:rPr>
        <w:t xml:space="preserve"> of a dataset</w:t>
      </w:r>
      <w:r w:rsidRPr="00514B0C">
        <w:rPr>
          <w:rFonts w:ascii="Times New Roman" w:hAnsi="Times New Roman" w:cs="Times New Roman"/>
          <w:b w:val="0"/>
          <w:bCs/>
          <w:noProof/>
          <w:color w:val="002060"/>
          <w:szCs w:val="28"/>
        </w:rPr>
        <w:t xml:space="preserve"> can be seen using df.duplicated().sum()</w:t>
      </w:r>
      <w:r w:rsidR="007C2441" w:rsidRPr="00514B0C">
        <w:rPr>
          <w:rFonts w:ascii="Times New Roman" w:hAnsi="Times New Roman" w:cs="Times New Roman"/>
          <w:b w:val="0"/>
          <w:bCs/>
          <w:noProof/>
          <w:color w:val="002060"/>
          <w:szCs w:val="28"/>
        </w:rPr>
        <w:t xml:space="preserve"> </w:t>
      </w:r>
      <w:r w:rsidR="007C2441" w:rsidRPr="00514B0C">
        <w:rPr>
          <w:rFonts w:ascii="Times New Roman" w:hAnsi="Times New Roman" w:cs="Times New Roman"/>
          <w:noProof/>
          <w:color w:val="002060"/>
          <w:szCs w:val="28"/>
        </w:rPr>
        <w:t>[Fig 3]</w:t>
      </w:r>
      <w:r w:rsidRPr="00514B0C">
        <w:rPr>
          <w:rFonts w:ascii="Times New Roman" w:hAnsi="Times New Roman" w:cs="Times New Roman"/>
          <w:b w:val="0"/>
          <w:bCs/>
          <w:noProof/>
          <w:color w:val="002060"/>
          <w:szCs w:val="28"/>
        </w:rPr>
        <w:t xml:space="preserve"> and the null values can be seen using df.isnull().sum() </w:t>
      </w:r>
      <w:r w:rsidRPr="00514B0C">
        <w:rPr>
          <w:rFonts w:ascii="Times New Roman" w:hAnsi="Times New Roman" w:cs="Times New Roman"/>
          <w:noProof/>
          <w:color w:val="002060"/>
          <w:szCs w:val="28"/>
        </w:rPr>
        <w:t xml:space="preserve">[Fig </w:t>
      </w:r>
      <w:r w:rsidR="007C2441" w:rsidRPr="00514B0C">
        <w:rPr>
          <w:rFonts w:ascii="Times New Roman" w:hAnsi="Times New Roman" w:cs="Times New Roman"/>
          <w:noProof/>
          <w:color w:val="002060"/>
          <w:szCs w:val="28"/>
        </w:rPr>
        <w:t>4</w:t>
      </w:r>
      <w:r w:rsidRPr="00514B0C">
        <w:rPr>
          <w:rFonts w:ascii="Times New Roman" w:hAnsi="Times New Roman" w:cs="Times New Roman"/>
          <w:noProof/>
          <w:color w:val="002060"/>
          <w:szCs w:val="28"/>
        </w:rPr>
        <w:t>]</w:t>
      </w:r>
      <w:r w:rsidRPr="00514B0C">
        <w:rPr>
          <w:rFonts w:ascii="Times New Roman" w:hAnsi="Times New Roman" w:cs="Times New Roman"/>
          <w:b w:val="0"/>
          <w:bCs/>
          <w:noProof/>
          <w:color w:val="002060"/>
          <w:szCs w:val="28"/>
        </w:rPr>
        <w:t xml:space="preserve">. The null values can also be visualized with help of  seaborn and matplotlib library </w:t>
      </w:r>
      <w:r w:rsidRPr="00514B0C">
        <w:rPr>
          <w:rFonts w:ascii="Times New Roman" w:hAnsi="Times New Roman" w:cs="Times New Roman"/>
          <w:noProof/>
          <w:color w:val="002060"/>
          <w:szCs w:val="28"/>
        </w:rPr>
        <w:t xml:space="preserve">[Fig </w:t>
      </w:r>
      <w:r w:rsidR="007C2441" w:rsidRPr="00514B0C">
        <w:rPr>
          <w:rFonts w:ascii="Times New Roman" w:hAnsi="Times New Roman" w:cs="Times New Roman"/>
          <w:noProof/>
          <w:color w:val="002060"/>
          <w:szCs w:val="28"/>
        </w:rPr>
        <w:t>5</w:t>
      </w:r>
      <w:r w:rsidRPr="00514B0C">
        <w:rPr>
          <w:rFonts w:ascii="Times New Roman" w:hAnsi="Times New Roman" w:cs="Times New Roman"/>
          <w:noProof/>
          <w:color w:val="002060"/>
          <w:szCs w:val="28"/>
        </w:rPr>
        <w:t>].</w:t>
      </w:r>
      <w:r w:rsidR="007C2441" w:rsidRPr="00514B0C">
        <w:rPr>
          <w:rFonts w:ascii="Times New Roman" w:hAnsi="Times New Roman" w:cs="Times New Roman"/>
          <w:noProof/>
          <w:color w:val="002060"/>
          <w:szCs w:val="28"/>
        </w:rPr>
        <w:t xml:space="preserve"> </w:t>
      </w:r>
      <w:r w:rsidR="007C2441" w:rsidRPr="00514B0C">
        <w:rPr>
          <w:rFonts w:ascii="Times New Roman" w:hAnsi="Times New Roman" w:cs="Times New Roman"/>
          <w:b w:val="0"/>
          <w:bCs/>
          <w:noProof/>
          <w:color w:val="002060"/>
          <w:szCs w:val="28"/>
        </w:rPr>
        <w:t>Visulization gives a better idea .</w:t>
      </w:r>
    </w:p>
    <w:p w14:paraId="08BF8A3D" w14:textId="3726F212"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6C2160F2" w14:textId="57911DE5"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7534CF4D" w14:textId="0601B982"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0B365F83" w14:textId="3FFAC94E"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13098F54" w14:textId="70CC42C2"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672A03FC" w14:textId="77777777" w:rsidR="007C2441" w:rsidRPr="00514B0C" w:rsidRDefault="007C2441" w:rsidP="00854600">
      <w:pPr>
        <w:spacing w:line="360" w:lineRule="auto"/>
        <w:ind w:left="284" w:firstLine="496"/>
        <w:jc w:val="both"/>
        <w:rPr>
          <w:rFonts w:ascii="Times New Roman" w:hAnsi="Times New Roman" w:cs="Times New Roman"/>
          <w:b w:val="0"/>
          <w:bCs/>
          <w:noProof/>
          <w:color w:val="002060"/>
          <w:szCs w:val="28"/>
        </w:rPr>
      </w:pPr>
    </w:p>
    <w:p w14:paraId="53B8315E" w14:textId="77777777" w:rsidR="003E437E" w:rsidRPr="00514B0C" w:rsidRDefault="003E437E" w:rsidP="00854600">
      <w:pPr>
        <w:spacing w:line="360" w:lineRule="auto"/>
        <w:ind w:firstLine="284"/>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4264E7D2" wp14:editId="437DC8CE">
            <wp:extent cx="6776099" cy="2232000"/>
            <wp:effectExtent l="19050" t="19050" r="247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stretch>
                      <a:fillRect/>
                    </a:stretch>
                  </pic:blipFill>
                  <pic:spPr bwMode="auto">
                    <a:xfrm>
                      <a:off x="0" y="0"/>
                      <a:ext cx="6776099" cy="223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32A83B" w14:textId="30DA1103" w:rsidR="003E437E"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2. SHAPE AND COLUMNS)</w:t>
      </w:r>
    </w:p>
    <w:p w14:paraId="38CB78CE" w14:textId="77777777" w:rsidR="007C2441" w:rsidRPr="00514B0C" w:rsidRDefault="007C2441" w:rsidP="00854600">
      <w:pPr>
        <w:spacing w:line="360" w:lineRule="auto"/>
        <w:ind w:firstLine="720"/>
        <w:jc w:val="both"/>
        <w:rPr>
          <w:rFonts w:ascii="Times New Roman" w:hAnsi="Times New Roman" w:cs="Times New Roman"/>
          <w:color w:val="002060"/>
          <w:sz w:val="16"/>
          <w:szCs w:val="12"/>
        </w:rPr>
      </w:pPr>
    </w:p>
    <w:p w14:paraId="446CA711" w14:textId="77777777" w:rsidR="003E437E" w:rsidRPr="00514B0C" w:rsidRDefault="003E437E" w:rsidP="00854600">
      <w:pPr>
        <w:spacing w:after="200" w:line="360" w:lineRule="auto"/>
        <w:ind w:left="284"/>
        <w:jc w:val="both"/>
        <w:rPr>
          <w:rFonts w:ascii="Times New Roman" w:hAnsi="Times New Roman" w:cs="Times New Roman"/>
          <w:b w:val="0"/>
          <w:bCs/>
          <w:color w:val="002060"/>
          <w:sz w:val="32"/>
          <w:szCs w:val="32"/>
        </w:rPr>
      </w:pPr>
      <w:r w:rsidRPr="00514B0C">
        <w:rPr>
          <w:rFonts w:ascii="Times New Roman" w:hAnsi="Times New Roman" w:cs="Times New Roman"/>
          <w:b w:val="0"/>
          <w:bCs/>
          <w:noProof/>
          <w:color w:val="002060"/>
          <w:sz w:val="18"/>
          <w:szCs w:val="18"/>
        </w:rPr>
        <w:drawing>
          <wp:inline distT="0" distB="0" distL="0" distR="0" wp14:anchorId="0760E98F" wp14:editId="19E389E3">
            <wp:extent cx="6707624" cy="1224000"/>
            <wp:effectExtent l="19050" t="19050" r="1714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9"/>
                    <a:srcRect l="8666" r="2530"/>
                    <a:stretch/>
                  </pic:blipFill>
                  <pic:spPr bwMode="auto">
                    <a:xfrm>
                      <a:off x="0" y="0"/>
                      <a:ext cx="6707624" cy="1224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1940DC" w14:textId="2CA18CF4" w:rsidR="007C2441"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3. DUPLICATE</w:t>
      </w:r>
      <w:r w:rsidR="007C2441" w:rsidRPr="00514B0C">
        <w:rPr>
          <w:rFonts w:ascii="Times New Roman" w:hAnsi="Times New Roman" w:cs="Times New Roman"/>
          <w:color w:val="002060"/>
          <w:sz w:val="24"/>
          <w:szCs w:val="20"/>
        </w:rPr>
        <w:t>D</w:t>
      </w:r>
      <w:r w:rsidRPr="00514B0C">
        <w:rPr>
          <w:rFonts w:ascii="Times New Roman" w:hAnsi="Times New Roman" w:cs="Times New Roman"/>
          <w:color w:val="002060"/>
          <w:sz w:val="24"/>
          <w:szCs w:val="20"/>
        </w:rPr>
        <w:t xml:space="preserve"> VALUES)</w:t>
      </w:r>
    </w:p>
    <w:p w14:paraId="4CA93459" w14:textId="124A0DA8" w:rsidR="00D82D1E" w:rsidRPr="00514B0C" w:rsidRDefault="00D82D1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ab/>
      </w:r>
    </w:p>
    <w:p w14:paraId="784D68B1" w14:textId="23606C38" w:rsidR="003E437E" w:rsidRPr="00514B0C" w:rsidRDefault="003E437E" w:rsidP="00854600">
      <w:pPr>
        <w:spacing w:after="200" w:line="360" w:lineRule="auto"/>
        <w:ind w:firstLine="284"/>
        <w:jc w:val="both"/>
        <w:rPr>
          <w:rFonts w:ascii="Times New Roman" w:hAnsi="Times New Roman" w:cs="Times New Roman"/>
          <w:b w:val="0"/>
          <w:bCs/>
          <w:color w:val="002060"/>
          <w:sz w:val="32"/>
          <w:szCs w:val="32"/>
        </w:rPr>
      </w:pPr>
      <w:r w:rsidRPr="00514B0C">
        <w:rPr>
          <w:rFonts w:ascii="Times New Roman" w:hAnsi="Times New Roman" w:cs="Times New Roman"/>
          <w:b w:val="0"/>
          <w:bCs/>
          <w:noProof/>
          <w:color w:val="002060"/>
          <w:sz w:val="32"/>
          <w:szCs w:val="32"/>
        </w:rPr>
        <w:drawing>
          <wp:inline distT="0" distB="0" distL="0" distR="0" wp14:anchorId="37E0BA1D" wp14:editId="4020DA17">
            <wp:extent cx="6336000" cy="2961056"/>
            <wp:effectExtent l="19050" t="19050" r="2730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0"/>
                    <a:srcRect l="924" t="2468" r="1356" b="960"/>
                    <a:stretch/>
                  </pic:blipFill>
                  <pic:spPr bwMode="auto">
                    <a:xfrm>
                      <a:off x="0" y="0"/>
                      <a:ext cx="6336000" cy="296105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B64C2E" w14:textId="01C8892D" w:rsidR="003E437E" w:rsidRPr="00514B0C" w:rsidRDefault="003E437E" w:rsidP="00854600">
      <w:pPr>
        <w:spacing w:line="360" w:lineRule="auto"/>
        <w:ind w:left="360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4. NULL VALUES)</w:t>
      </w:r>
    </w:p>
    <w:p w14:paraId="0895608C" w14:textId="475B72F5" w:rsidR="003E437E" w:rsidRPr="00514B0C" w:rsidRDefault="003E437E" w:rsidP="00854600">
      <w:pPr>
        <w:spacing w:line="360" w:lineRule="auto"/>
        <w:ind w:firstLine="720"/>
        <w:jc w:val="both"/>
        <w:rPr>
          <w:rFonts w:ascii="Times New Roman" w:hAnsi="Times New Roman" w:cs="Times New Roman"/>
          <w:color w:val="002060"/>
          <w:sz w:val="24"/>
          <w:szCs w:val="20"/>
        </w:rPr>
      </w:pPr>
    </w:p>
    <w:p w14:paraId="1A55E93D" w14:textId="6CE18088" w:rsidR="007C2441" w:rsidRPr="00514B0C" w:rsidRDefault="007C2441" w:rsidP="00854600">
      <w:pPr>
        <w:spacing w:line="360" w:lineRule="auto"/>
        <w:ind w:firstLine="720"/>
        <w:jc w:val="both"/>
        <w:rPr>
          <w:rFonts w:ascii="Times New Roman" w:hAnsi="Times New Roman" w:cs="Times New Roman"/>
          <w:color w:val="002060"/>
          <w:sz w:val="24"/>
          <w:szCs w:val="20"/>
        </w:rPr>
      </w:pPr>
    </w:p>
    <w:p w14:paraId="220CC42A" w14:textId="0FE12FE2" w:rsidR="007C2441" w:rsidRPr="00514B0C" w:rsidRDefault="007C2441" w:rsidP="00854600">
      <w:pPr>
        <w:spacing w:line="360" w:lineRule="auto"/>
        <w:ind w:hanging="142"/>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20A937BE" wp14:editId="24E0026C">
            <wp:extent cx="6861976" cy="43611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1"/>
                    <a:srcRect r="2699"/>
                    <a:stretch/>
                  </pic:blipFill>
                  <pic:spPr bwMode="auto">
                    <a:xfrm>
                      <a:off x="0" y="0"/>
                      <a:ext cx="6861976" cy="4361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D1987F" w14:textId="7B8F20E7" w:rsidR="007C2441" w:rsidRPr="00514B0C" w:rsidRDefault="007C2441"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5.</w:t>
      </w:r>
      <w:r w:rsidR="00CC6391" w:rsidRPr="00514B0C">
        <w:rPr>
          <w:rFonts w:ascii="Times New Roman" w:hAnsi="Times New Roman" w:cs="Times New Roman"/>
          <w:color w:val="002060"/>
          <w:sz w:val="24"/>
          <w:szCs w:val="20"/>
        </w:rPr>
        <w:t xml:space="preserve"> </w:t>
      </w:r>
      <w:r w:rsidRPr="00514B0C">
        <w:rPr>
          <w:rFonts w:ascii="Times New Roman" w:hAnsi="Times New Roman" w:cs="Times New Roman"/>
          <w:color w:val="002060"/>
          <w:sz w:val="24"/>
          <w:szCs w:val="20"/>
        </w:rPr>
        <w:t>HEATMAP OF NULL VALUES)</w:t>
      </w:r>
    </w:p>
    <w:p w14:paraId="75E63893" w14:textId="77777777" w:rsidR="003E437E" w:rsidRPr="00514B0C" w:rsidRDefault="003E437E" w:rsidP="00854600">
      <w:pPr>
        <w:spacing w:line="360" w:lineRule="auto"/>
        <w:jc w:val="both"/>
        <w:rPr>
          <w:rFonts w:ascii="Times New Roman" w:hAnsi="Times New Roman" w:cs="Times New Roman"/>
          <w:color w:val="002060"/>
          <w:sz w:val="24"/>
          <w:szCs w:val="20"/>
        </w:rPr>
      </w:pPr>
    </w:p>
    <w:p w14:paraId="1C154455"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2.3 DATA PREPROCESSING</w:t>
      </w:r>
    </w:p>
    <w:p w14:paraId="008B896D" w14:textId="7F607F04" w:rsidR="00CC6391"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color w:val="002060"/>
          <w:sz w:val="32"/>
          <w:szCs w:val="32"/>
        </w:rPr>
        <w:tab/>
      </w:r>
      <w:r w:rsidRPr="00514B0C">
        <w:rPr>
          <w:rFonts w:ascii="Times New Roman" w:hAnsi="Times New Roman" w:cs="Times New Roman"/>
          <w:b w:val="0"/>
          <w:bCs/>
          <w:color w:val="002060"/>
          <w:szCs w:val="28"/>
        </w:rPr>
        <w:t xml:space="preserve">After the dataset is loaded and the shape, null values and duplicated values were checked then the data- set is further treated where the unwanted column </w:t>
      </w:r>
      <w:r w:rsidR="00CC6391" w:rsidRPr="00514B0C">
        <w:rPr>
          <w:rFonts w:ascii="Times New Roman" w:hAnsi="Times New Roman" w:cs="Times New Roman"/>
          <w:b w:val="0"/>
          <w:bCs/>
          <w:color w:val="002060"/>
          <w:szCs w:val="28"/>
        </w:rPr>
        <w:t>“</w:t>
      </w:r>
      <w:r w:rsidRPr="00514B0C">
        <w:rPr>
          <w:rFonts w:ascii="Times New Roman" w:hAnsi="Times New Roman" w:cs="Times New Roman"/>
          <w:b w:val="0"/>
          <w:bCs/>
          <w:i/>
          <w:iCs/>
          <w:color w:val="002060"/>
          <w:szCs w:val="28"/>
        </w:rPr>
        <w:t>id</w:t>
      </w:r>
      <w:r w:rsidR="00CC6391" w:rsidRPr="00514B0C">
        <w:rPr>
          <w:rFonts w:ascii="Times New Roman" w:hAnsi="Times New Roman" w:cs="Times New Roman"/>
          <w:b w:val="0"/>
          <w:bCs/>
          <w:i/>
          <w:iCs/>
          <w:color w:val="002060"/>
          <w:szCs w:val="28"/>
        </w:rPr>
        <w:t xml:space="preserve">” </w:t>
      </w:r>
      <w:r w:rsidR="00CC6391" w:rsidRPr="00514B0C">
        <w:rPr>
          <w:rFonts w:ascii="Times New Roman" w:hAnsi="Times New Roman" w:cs="Times New Roman"/>
          <w:b w:val="0"/>
          <w:bCs/>
          <w:color w:val="002060"/>
          <w:szCs w:val="28"/>
        </w:rPr>
        <w:t>is</w:t>
      </w:r>
      <w:r w:rsidRPr="00514B0C">
        <w:rPr>
          <w:rFonts w:ascii="Times New Roman" w:hAnsi="Times New Roman" w:cs="Times New Roman"/>
          <w:b w:val="0"/>
          <w:bCs/>
          <w:i/>
          <w:iCs/>
          <w:color w:val="002060"/>
          <w:szCs w:val="28"/>
        </w:rPr>
        <w:t xml:space="preserve"> </w:t>
      </w:r>
      <w:r w:rsidRPr="00514B0C">
        <w:rPr>
          <w:rFonts w:ascii="Times New Roman" w:hAnsi="Times New Roman" w:cs="Times New Roman"/>
          <w:b w:val="0"/>
          <w:bCs/>
          <w:color w:val="002060"/>
          <w:szCs w:val="28"/>
        </w:rPr>
        <w:t>removed</w:t>
      </w:r>
      <w:r w:rsidR="002B3724" w:rsidRPr="00514B0C">
        <w:rPr>
          <w:rFonts w:ascii="Times New Roman" w:hAnsi="Times New Roman" w:cs="Times New Roman"/>
          <w:b w:val="0"/>
          <w:bCs/>
          <w:color w:val="002060"/>
          <w:szCs w:val="28"/>
        </w:rPr>
        <w:t xml:space="preserve"> from the training dataset </w:t>
      </w:r>
      <w:r w:rsidRPr="00514B0C">
        <w:rPr>
          <w:rFonts w:ascii="Times New Roman" w:hAnsi="Times New Roman" w:cs="Times New Roman"/>
          <w:b w:val="0"/>
          <w:bCs/>
          <w:color w:val="002060"/>
          <w:szCs w:val="28"/>
        </w:rPr>
        <w:t>as we will work on the columns</w:t>
      </w:r>
      <w:r w:rsidR="002B3724" w:rsidRPr="00514B0C">
        <w:rPr>
          <w:rFonts w:ascii="Times New Roman" w:hAnsi="Times New Roman" w:cs="Times New Roman"/>
          <w:b w:val="0"/>
          <w:bCs/>
          <w:color w:val="002060"/>
          <w:szCs w:val="28"/>
        </w:rPr>
        <w:t xml:space="preserve"> like</w:t>
      </w:r>
      <w:r w:rsidRPr="00514B0C">
        <w:rPr>
          <w:rFonts w:ascii="Times New Roman" w:hAnsi="Times New Roman" w:cs="Times New Roman"/>
          <w:b w:val="0"/>
          <w:bCs/>
          <w:color w:val="002060"/>
          <w:szCs w:val="28"/>
        </w:rPr>
        <w:t xml:space="preserve"> “</w:t>
      </w:r>
      <w:r w:rsidR="00CC6391" w:rsidRPr="00514B0C">
        <w:rPr>
          <w:rFonts w:ascii="Times New Roman" w:hAnsi="Times New Roman" w:cs="Times New Roman"/>
          <w:b w:val="0"/>
          <w:bCs/>
          <w:color w:val="002060"/>
          <w:szCs w:val="28"/>
        </w:rPr>
        <w:t>comment_text, “malignant, highly_malignant, rude, threat, abuse, loathe</w:t>
      </w:r>
      <w:r w:rsidRPr="00514B0C">
        <w:rPr>
          <w:rFonts w:ascii="Times New Roman" w:hAnsi="Times New Roman" w:cs="Times New Roman"/>
          <w:b w:val="0"/>
          <w:bCs/>
          <w:i/>
          <w:iCs/>
          <w:color w:val="002060"/>
          <w:szCs w:val="28"/>
        </w:rPr>
        <w:t xml:space="preserve">”. </w:t>
      </w:r>
      <w:r w:rsidRPr="00514B0C">
        <w:rPr>
          <w:rFonts w:ascii="Times New Roman" w:hAnsi="Times New Roman" w:cs="Times New Roman"/>
          <w:b w:val="0"/>
          <w:bCs/>
          <w:color w:val="002060"/>
          <w:szCs w:val="28"/>
        </w:rPr>
        <w:t xml:space="preserve">So a copy of the </w:t>
      </w:r>
      <w:r w:rsidR="002B3724" w:rsidRPr="00514B0C">
        <w:rPr>
          <w:rFonts w:ascii="Times New Roman" w:hAnsi="Times New Roman" w:cs="Times New Roman"/>
          <w:b w:val="0"/>
          <w:bCs/>
          <w:color w:val="002060"/>
          <w:szCs w:val="28"/>
        </w:rPr>
        <w:t xml:space="preserve">training </w:t>
      </w:r>
      <w:r w:rsidRPr="00514B0C">
        <w:rPr>
          <w:rFonts w:ascii="Times New Roman" w:hAnsi="Times New Roman" w:cs="Times New Roman"/>
          <w:b w:val="0"/>
          <w:bCs/>
          <w:color w:val="002060"/>
          <w:szCs w:val="28"/>
        </w:rPr>
        <w:t xml:space="preserve">dataset was made using df.copy() and </w:t>
      </w:r>
      <w:r w:rsidR="00CC6391" w:rsidRPr="00514B0C">
        <w:rPr>
          <w:rFonts w:ascii="Times New Roman" w:hAnsi="Times New Roman" w:cs="Times New Roman"/>
          <w:b w:val="0"/>
          <w:bCs/>
          <w:color w:val="002060"/>
          <w:szCs w:val="28"/>
        </w:rPr>
        <w:t xml:space="preserve">the column was dropped </w:t>
      </w:r>
      <w:r w:rsidRPr="00514B0C">
        <w:rPr>
          <w:rFonts w:ascii="Times New Roman" w:hAnsi="Times New Roman" w:cs="Times New Roman"/>
          <w:b w:val="0"/>
          <w:bCs/>
          <w:color w:val="002060"/>
          <w:szCs w:val="28"/>
        </w:rPr>
        <w:t>from the new dataset</w:t>
      </w:r>
      <w:r w:rsidR="00CC6391" w:rsidRPr="00514B0C">
        <w:rPr>
          <w:rFonts w:ascii="Times New Roman" w:hAnsi="Times New Roman" w:cs="Times New Roman"/>
          <w:b w:val="0"/>
          <w:bCs/>
          <w:color w:val="002060"/>
          <w:szCs w:val="28"/>
        </w:rPr>
        <w:t xml:space="preserve"> </w:t>
      </w:r>
      <w:r w:rsidRPr="00514B0C">
        <w:rPr>
          <w:rFonts w:ascii="Times New Roman" w:hAnsi="Times New Roman" w:cs="Times New Roman"/>
          <w:b w:val="0"/>
          <w:bCs/>
          <w:color w:val="002060"/>
          <w:szCs w:val="28"/>
        </w:rPr>
        <w:t>using df.drop().</w:t>
      </w:r>
      <w:r w:rsidR="00CC6391" w:rsidRPr="00514B0C">
        <w:rPr>
          <w:rFonts w:ascii="Times New Roman" w:hAnsi="Times New Roman" w:cs="Times New Roman"/>
          <w:b w:val="0"/>
          <w:bCs/>
          <w:color w:val="002060"/>
          <w:szCs w:val="28"/>
        </w:rPr>
        <w:t xml:space="preserve"> </w:t>
      </w:r>
      <w:r w:rsidR="00CF4EF4" w:rsidRPr="00514B0C">
        <w:rPr>
          <w:rFonts w:ascii="Times New Roman" w:hAnsi="Times New Roman" w:cs="Times New Roman"/>
          <w:b w:val="0"/>
          <w:bCs/>
          <w:color w:val="002060"/>
          <w:szCs w:val="28"/>
        </w:rPr>
        <w:t>Similarly,</w:t>
      </w:r>
      <w:r w:rsidR="002B3724" w:rsidRPr="00514B0C">
        <w:rPr>
          <w:rFonts w:ascii="Times New Roman" w:hAnsi="Times New Roman" w:cs="Times New Roman"/>
          <w:b w:val="0"/>
          <w:bCs/>
          <w:color w:val="002060"/>
          <w:szCs w:val="28"/>
        </w:rPr>
        <w:t xml:space="preserve"> the ‘id’ column is also dropped from the test dataset. </w:t>
      </w:r>
      <w:r w:rsidR="00CC6391" w:rsidRPr="00514B0C">
        <w:rPr>
          <w:rFonts w:ascii="Times New Roman" w:hAnsi="Times New Roman" w:cs="Times New Roman"/>
          <w:b w:val="0"/>
          <w:bCs/>
          <w:color w:val="002060"/>
          <w:szCs w:val="28"/>
        </w:rPr>
        <w:t>[</w:t>
      </w:r>
      <w:r w:rsidR="00CC6391" w:rsidRPr="00514B0C">
        <w:rPr>
          <w:rFonts w:ascii="Times New Roman" w:hAnsi="Times New Roman" w:cs="Times New Roman"/>
          <w:color w:val="002060"/>
          <w:szCs w:val="28"/>
        </w:rPr>
        <w:t>Fig 6]</w:t>
      </w:r>
      <w:r w:rsidR="00CC6391" w:rsidRPr="00514B0C">
        <w:rPr>
          <w:rFonts w:ascii="Times New Roman" w:hAnsi="Times New Roman" w:cs="Times New Roman"/>
          <w:b w:val="0"/>
          <w:bCs/>
          <w:color w:val="002060"/>
          <w:szCs w:val="28"/>
        </w:rPr>
        <w:t>.</w:t>
      </w:r>
    </w:p>
    <w:p w14:paraId="4B1E9081" w14:textId="07105E79" w:rsidR="002B3724" w:rsidRPr="00514B0C" w:rsidRDefault="003E437E" w:rsidP="00854600">
      <w:pPr>
        <w:spacing w:after="200" w:line="360" w:lineRule="auto"/>
        <w:ind w:firstLine="720"/>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After removing </w:t>
      </w:r>
      <w:r w:rsidR="00CC6391" w:rsidRPr="00514B0C">
        <w:rPr>
          <w:rFonts w:ascii="Times New Roman" w:hAnsi="Times New Roman" w:cs="Times New Roman"/>
          <w:b w:val="0"/>
          <w:bCs/>
          <w:color w:val="002060"/>
          <w:szCs w:val="28"/>
        </w:rPr>
        <w:t xml:space="preserve">the </w:t>
      </w:r>
      <w:r w:rsidRPr="00514B0C">
        <w:rPr>
          <w:rFonts w:ascii="Times New Roman" w:hAnsi="Times New Roman" w:cs="Times New Roman"/>
          <w:b w:val="0"/>
          <w:bCs/>
          <w:color w:val="002060"/>
          <w:szCs w:val="28"/>
        </w:rPr>
        <w:t xml:space="preserve">unwanted </w:t>
      </w:r>
      <w:r w:rsidR="00CF4EF4" w:rsidRPr="00514B0C">
        <w:rPr>
          <w:rFonts w:ascii="Times New Roman" w:hAnsi="Times New Roman" w:cs="Times New Roman"/>
          <w:b w:val="0"/>
          <w:bCs/>
          <w:color w:val="002060"/>
          <w:szCs w:val="28"/>
        </w:rPr>
        <w:t>column,</w:t>
      </w:r>
      <w:r w:rsidRPr="00514B0C">
        <w:rPr>
          <w:rFonts w:ascii="Times New Roman" w:hAnsi="Times New Roman" w:cs="Times New Roman"/>
          <w:b w:val="0"/>
          <w:bCs/>
          <w:color w:val="002060"/>
          <w:szCs w:val="28"/>
        </w:rPr>
        <w:t xml:space="preserve"> a new column </w:t>
      </w:r>
      <w:r w:rsidR="00CC6391" w:rsidRPr="00514B0C">
        <w:rPr>
          <w:rFonts w:ascii="Times New Roman" w:hAnsi="Times New Roman" w:cs="Times New Roman"/>
          <w:b w:val="0"/>
          <w:bCs/>
          <w:color w:val="002060"/>
          <w:szCs w:val="28"/>
        </w:rPr>
        <w:t>named ‘normal’ was created</w:t>
      </w:r>
      <w:r w:rsidR="002B3724" w:rsidRPr="00514B0C">
        <w:rPr>
          <w:rFonts w:ascii="Times New Roman" w:hAnsi="Times New Roman" w:cs="Times New Roman"/>
          <w:b w:val="0"/>
          <w:bCs/>
          <w:color w:val="002060"/>
          <w:szCs w:val="28"/>
        </w:rPr>
        <w:t xml:space="preserve"> in the training dataset</w:t>
      </w:r>
      <w:r w:rsidR="00CC6391" w:rsidRPr="00514B0C">
        <w:rPr>
          <w:rFonts w:ascii="Times New Roman" w:hAnsi="Times New Roman" w:cs="Times New Roman"/>
          <w:b w:val="0"/>
          <w:bCs/>
          <w:color w:val="002060"/>
          <w:szCs w:val="28"/>
        </w:rPr>
        <w:t xml:space="preserve"> which represents the statements not </w:t>
      </w:r>
      <w:r w:rsidR="002B3724" w:rsidRPr="00514B0C">
        <w:rPr>
          <w:rFonts w:ascii="Times New Roman" w:hAnsi="Times New Roman" w:cs="Times New Roman"/>
          <w:b w:val="0"/>
          <w:bCs/>
          <w:color w:val="002060"/>
          <w:szCs w:val="28"/>
        </w:rPr>
        <w:t>falling</w:t>
      </w:r>
      <w:r w:rsidR="00CC6391" w:rsidRPr="00514B0C">
        <w:rPr>
          <w:rFonts w:ascii="Times New Roman" w:hAnsi="Times New Roman" w:cs="Times New Roman"/>
          <w:b w:val="0"/>
          <w:bCs/>
          <w:color w:val="002060"/>
          <w:szCs w:val="28"/>
        </w:rPr>
        <w:t xml:space="preserve"> under malignant, highly_malignant, rude,</w:t>
      </w:r>
    </w:p>
    <w:p w14:paraId="032DDBA5" w14:textId="77777777" w:rsidR="002B3724" w:rsidRPr="00514B0C" w:rsidRDefault="002B3724" w:rsidP="00854600">
      <w:pPr>
        <w:spacing w:after="200" w:line="360" w:lineRule="auto"/>
        <w:jc w:val="both"/>
        <w:rPr>
          <w:rFonts w:ascii="Times New Roman" w:hAnsi="Times New Roman" w:cs="Times New Roman"/>
          <w:b w:val="0"/>
          <w:bCs/>
          <w:color w:val="002060"/>
          <w:szCs w:val="28"/>
        </w:rPr>
      </w:pPr>
    </w:p>
    <w:p w14:paraId="7BDFC4BC" w14:textId="1DEE3F91" w:rsidR="00CC6391" w:rsidRPr="00514B0C" w:rsidRDefault="00CC6391"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 threat, abuse, loathe</w:t>
      </w:r>
      <w:r w:rsidR="002B3724" w:rsidRPr="00514B0C">
        <w:rPr>
          <w:rFonts w:ascii="Times New Roman" w:hAnsi="Times New Roman" w:cs="Times New Roman"/>
          <w:b w:val="0"/>
          <w:bCs/>
          <w:color w:val="002060"/>
          <w:szCs w:val="28"/>
        </w:rPr>
        <w:t xml:space="preserve"> category</w:t>
      </w:r>
      <w:r w:rsidRPr="00514B0C">
        <w:rPr>
          <w:rFonts w:ascii="Times New Roman" w:hAnsi="Times New Roman" w:cs="Times New Roman"/>
          <w:b w:val="0"/>
          <w:bCs/>
          <w:color w:val="002060"/>
          <w:szCs w:val="28"/>
        </w:rPr>
        <w:t xml:space="preserve"> or statements </w:t>
      </w:r>
      <w:r w:rsidR="002B3724" w:rsidRPr="00514B0C">
        <w:rPr>
          <w:rFonts w:ascii="Times New Roman" w:hAnsi="Times New Roman" w:cs="Times New Roman"/>
          <w:b w:val="0"/>
          <w:bCs/>
          <w:color w:val="002060"/>
          <w:szCs w:val="28"/>
        </w:rPr>
        <w:t>where values</w:t>
      </w:r>
      <w:r w:rsidRPr="00514B0C">
        <w:rPr>
          <w:rFonts w:ascii="Times New Roman" w:hAnsi="Times New Roman" w:cs="Times New Roman"/>
          <w:b w:val="0"/>
          <w:bCs/>
          <w:color w:val="002060"/>
          <w:szCs w:val="28"/>
        </w:rPr>
        <w:t xml:space="preserve"> of malignant, highly_malignant, rude, threat, abuse, loathe are 0 [</w:t>
      </w:r>
      <w:r w:rsidRPr="00514B0C">
        <w:rPr>
          <w:rFonts w:ascii="Times New Roman" w:hAnsi="Times New Roman" w:cs="Times New Roman"/>
          <w:color w:val="002060"/>
          <w:szCs w:val="28"/>
        </w:rPr>
        <w:t>Fig 7</w:t>
      </w:r>
      <w:r w:rsidRPr="00514B0C">
        <w:rPr>
          <w:rFonts w:ascii="Times New Roman" w:hAnsi="Times New Roman" w:cs="Times New Roman"/>
          <w:b w:val="0"/>
          <w:bCs/>
          <w:color w:val="002060"/>
          <w:szCs w:val="28"/>
        </w:rPr>
        <w:t>]</w:t>
      </w:r>
      <w:r w:rsidR="002B3724" w:rsidRPr="00514B0C">
        <w:rPr>
          <w:rFonts w:ascii="Times New Roman" w:hAnsi="Times New Roman" w:cs="Times New Roman"/>
          <w:b w:val="0"/>
          <w:bCs/>
          <w:color w:val="002060"/>
          <w:szCs w:val="28"/>
        </w:rPr>
        <w:t>.</w:t>
      </w:r>
    </w:p>
    <w:p w14:paraId="76EB3E20" w14:textId="0AB92828" w:rsidR="003E437E" w:rsidRPr="00514B0C" w:rsidRDefault="00CC6391" w:rsidP="00854600">
      <w:pPr>
        <w:spacing w:after="200" w:line="360" w:lineRule="auto"/>
        <w:ind w:firstLine="720"/>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After the new column </w:t>
      </w:r>
      <w:r w:rsidR="002B3724"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normal</w:t>
      </w:r>
      <w:r w:rsidR="002B3724"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 xml:space="preserve"> was added and unwanted column ‘id’ was dropped a new column</w:t>
      </w:r>
      <w:r w:rsidR="002B3724" w:rsidRPr="00514B0C">
        <w:rPr>
          <w:rFonts w:ascii="Times New Roman" w:hAnsi="Times New Roman" w:cs="Times New Roman"/>
          <w:b w:val="0"/>
          <w:bCs/>
          <w:color w:val="002060"/>
          <w:szCs w:val="28"/>
        </w:rPr>
        <w:t xml:space="preserve"> named “raw length”</w:t>
      </w:r>
      <w:r w:rsidRPr="00514B0C">
        <w:rPr>
          <w:rFonts w:ascii="Times New Roman" w:hAnsi="Times New Roman" w:cs="Times New Roman"/>
          <w:b w:val="0"/>
          <w:bCs/>
          <w:color w:val="002060"/>
          <w:szCs w:val="28"/>
        </w:rPr>
        <w:t xml:space="preserve"> r</w:t>
      </w:r>
      <w:r w:rsidR="003E437E" w:rsidRPr="00514B0C">
        <w:rPr>
          <w:rFonts w:ascii="Times New Roman" w:hAnsi="Times New Roman" w:cs="Times New Roman"/>
          <w:b w:val="0"/>
          <w:bCs/>
          <w:color w:val="002060"/>
          <w:szCs w:val="28"/>
        </w:rPr>
        <w:t>epresenting the string length of the ‘</w:t>
      </w:r>
      <w:r w:rsidRPr="00514B0C">
        <w:rPr>
          <w:rFonts w:ascii="Times New Roman" w:hAnsi="Times New Roman" w:cs="Times New Roman"/>
          <w:b w:val="0"/>
          <w:bCs/>
          <w:color w:val="002060"/>
          <w:szCs w:val="28"/>
        </w:rPr>
        <w:t>comment_text’</w:t>
      </w:r>
      <w:r w:rsidR="003E437E" w:rsidRPr="00514B0C">
        <w:rPr>
          <w:rFonts w:ascii="Times New Roman" w:hAnsi="Times New Roman" w:cs="Times New Roman"/>
          <w:b w:val="0"/>
          <w:bCs/>
          <w:color w:val="002060"/>
          <w:szCs w:val="28"/>
        </w:rPr>
        <w:t xml:space="preserve"> column is added to the dataset [</w:t>
      </w:r>
      <w:r w:rsidR="003E437E" w:rsidRPr="00514B0C">
        <w:rPr>
          <w:rFonts w:ascii="Times New Roman" w:hAnsi="Times New Roman" w:cs="Times New Roman"/>
          <w:color w:val="002060"/>
          <w:szCs w:val="28"/>
        </w:rPr>
        <w:t xml:space="preserve">Fig </w:t>
      </w:r>
      <w:r w:rsidRPr="00514B0C">
        <w:rPr>
          <w:rFonts w:ascii="Times New Roman" w:hAnsi="Times New Roman" w:cs="Times New Roman"/>
          <w:color w:val="002060"/>
          <w:szCs w:val="28"/>
        </w:rPr>
        <w:t>8</w:t>
      </w:r>
      <w:r w:rsidR="003E437E" w:rsidRPr="00514B0C">
        <w:rPr>
          <w:rFonts w:ascii="Times New Roman" w:hAnsi="Times New Roman" w:cs="Times New Roman"/>
          <w:b w:val="0"/>
          <w:bCs/>
          <w:color w:val="002060"/>
          <w:szCs w:val="28"/>
        </w:rPr>
        <w:t>]. It’ll help to know the length of the strings in ‘</w:t>
      </w:r>
      <w:r w:rsidRPr="00514B0C">
        <w:rPr>
          <w:rFonts w:ascii="Times New Roman" w:hAnsi="Times New Roman" w:cs="Times New Roman"/>
          <w:b w:val="0"/>
          <w:bCs/>
          <w:color w:val="002060"/>
          <w:szCs w:val="28"/>
        </w:rPr>
        <w:t>comment_text</w:t>
      </w:r>
      <w:r w:rsidR="003E437E" w:rsidRPr="00514B0C">
        <w:rPr>
          <w:rFonts w:ascii="Times New Roman" w:hAnsi="Times New Roman" w:cs="Times New Roman"/>
          <w:b w:val="0"/>
          <w:bCs/>
          <w:color w:val="002060"/>
          <w:szCs w:val="28"/>
        </w:rPr>
        <w:t xml:space="preserve">’ columns </w:t>
      </w:r>
      <w:r w:rsidR="002B3724" w:rsidRPr="00514B0C">
        <w:rPr>
          <w:rFonts w:ascii="Times New Roman" w:hAnsi="Times New Roman" w:cs="Times New Roman"/>
          <w:b w:val="0"/>
          <w:bCs/>
          <w:color w:val="002060"/>
          <w:szCs w:val="28"/>
        </w:rPr>
        <w:t xml:space="preserve">before preprocessing </w:t>
      </w:r>
      <w:r w:rsidR="003E437E" w:rsidRPr="00514B0C">
        <w:rPr>
          <w:rFonts w:ascii="Times New Roman" w:hAnsi="Times New Roman" w:cs="Times New Roman"/>
          <w:b w:val="0"/>
          <w:bCs/>
          <w:color w:val="002060"/>
          <w:szCs w:val="28"/>
        </w:rPr>
        <w:t xml:space="preserve">and </w:t>
      </w:r>
      <w:r w:rsidR="002B3724" w:rsidRPr="00514B0C">
        <w:rPr>
          <w:rFonts w:ascii="Times New Roman" w:hAnsi="Times New Roman" w:cs="Times New Roman"/>
          <w:b w:val="0"/>
          <w:bCs/>
          <w:color w:val="002060"/>
          <w:szCs w:val="28"/>
        </w:rPr>
        <w:t xml:space="preserve">later a new column will be created to compare the length of  strings before and after preprocessing </w:t>
      </w:r>
    </w:p>
    <w:p w14:paraId="39BB5C3E"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12"/>
          <w:szCs w:val="12"/>
        </w:rPr>
        <w:drawing>
          <wp:inline distT="0" distB="0" distL="0" distR="0" wp14:anchorId="09430E50" wp14:editId="376775A1">
            <wp:extent cx="6713149" cy="792000"/>
            <wp:effectExtent l="19050" t="19050" r="1206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BEBA8EAE-BF5A-486C-A8C5-ECC9F3942E4B}">
                          <a14:imgProps xmlns:a14="http://schemas.microsoft.com/office/drawing/2010/main">
                            <a14:imgLayer r:embed="rId23">
                              <a14:imgEffect>
                                <a14:saturation sat="200000"/>
                              </a14:imgEffect>
                              <a14:imgEffect>
                                <a14:brightnessContrast contrast="20000"/>
                              </a14:imgEffect>
                            </a14:imgLayer>
                          </a14:imgProps>
                        </a:ext>
                      </a:extLst>
                    </a:blip>
                    <a:stretch>
                      <a:fillRect/>
                    </a:stretch>
                  </pic:blipFill>
                  <pic:spPr bwMode="auto">
                    <a:xfrm>
                      <a:off x="0" y="0"/>
                      <a:ext cx="6713149" cy="79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CC0F0" w14:textId="56653F87" w:rsidR="008C302A"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8C302A" w:rsidRPr="00514B0C">
        <w:rPr>
          <w:rFonts w:ascii="Times New Roman" w:hAnsi="Times New Roman" w:cs="Times New Roman"/>
          <w:color w:val="002060"/>
          <w:sz w:val="24"/>
          <w:szCs w:val="20"/>
        </w:rPr>
        <w:t>6</w:t>
      </w:r>
      <w:r w:rsidRPr="00514B0C">
        <w:rPr>
          <w:rFonts w:ascii="Times New Roman" w:hAnsi="Times New Roman" w:cs="Times New Roman"/>
          <w:color w:val="002060"/>
          <w:sz w:val="24"/>
          <w:szCs w:val="20"/>
        </w:rPr>
        <w:t xml:space="preserve">. DROPPING </w:t>
      </w:r>
      <w:r w:rsidR="00CC6391" w:rsidRPr="00514B0C">
        <w:rPr>
          <w:rFonts w:ascii="Times New Roman" w:hAnsi="Times New Roman" w:cs="Times New Roman"/>
          <w:color w:val="002060"/>
          <w:sz w:val="24"/>
          <w:szCs w:val="20"/>
        </w:rPr>
        <w:t>COLUMN</w:t>
      </w:r>
      <w:r w:rsidRPr="00514B0C">
        <w:rPr>
          <w:rFonts w:ascii="Times New Roman" w:hAnsi="Times New Roman" w:cs="Times New Roman"/>
          <w:color w:val="002060"/>
          <w:sz w:val="24"/>
          <w:szCs w:val="20"/>
        </w:rPr>
        <w:t>)</w:t>
      </w:r>
    </w:p>
    <w:p w14:paraId="054301B4" w14:textId="77777777" w:rsidR="00D82D1E" w:rsidRPr="00514B0C" w:rsidRDefault="00D82D1E" w:rsidP="00854600">
      <w:pPr>
        <w:spacing w:line="360" w:lineRule="auto"/>
        <w:ind w:left="2880" w:firstLine="720"/>
        <w:jc w:val="both"/>
        <w:rPr>
          <w:rFonts w:ascii="Times New Roman" w:hAnsi="Times New Roman" w:cs="Times New Roman"/>
          <w:color w:val="002060"/>
          <w:sz w:val="24"/>
          <w:szCs w:val="20"/>
        </w:rPr>
      </w:pPr>
    </w:p>
    <w:p w14:paraId="5D8F23F0" w14:textId="55A1D6AF" w:rsidR="008C302A" w:rsidRPr="00514B0C" w:rsidRDefault="008C302A" w:rsidP="00854600">
      <w:pPr>
        <w:spacing w:line="360" w:lineRule="auto"/>
        <w:ind w:hanging="142"/>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3E63409F" wp14:editId="775E55C5">
            <wp:extent cx="7028953" cy="3035300"/>
            <wp:effectExtent l="19050" t="19050" r="1968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4">
                      <a:extLst>
                        <a:ext uri="{BEBA8EAE-BF5A-486C-A8C5-ECC9F3942E4B}">
                          <a14:imgProps xmlns:a14="http://schemas.microsoft.com/office/drawing/2010/main">
                            <a14:imgLayer r:embed="rId25">
                              <a14:imgEffect>
                                <a14:brightnessContrast contrast="20000"/>
                              </a14:imgEffect>
                            </a14:imgLayer>
                          </a14:imgProps>
                        </a:ext>
                      </a:extLst>
                    </a:blip>
                    <a:srcRect r="331"/>
                    <a:stretch/>
                  </pic:blipFill>
                  <pic:spPr bwMode="auto">
                    <a:xfrm>
                      <a:off x="0" y="0"/>
                      <a:ext cx="7028953" cy="303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2FDCC6" w14:textId="13F478EF" w:rsidR="008C302A" w:rsidRPr="00514B0C" w:rsidRDefault="008C302A"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7. </w:t>
      </w:r>
      <w:r w:rsidR="00D82D1E" w:rsidRPr="00514B0C">
        <w:rPr>
          <w:rFonts w:ascii="Times New Roman" w:hAnsi="Times New Roman" w:cs="Times New Roman"/>
          <w:color w:val="002060"/>
          <w:sz w:val="24"/>
          <w:szCs w:val="20"/>
        </w:rPr>
        <w:t>CREATING NEW LABEL</w:t>
      </w:r>
      <w:r w:rsidRPr="00514B0C">
        <w:rPr>
          <w:rFonts w:ascii="Times New Roman" w:hAnsi="Times New Roman" w:cs="Times New Roman"/>
          <w:color w:val="002060"/>
          <w:sz w:val="24"/>
          <w:szCs w:val="20"/>
        </w:rPr>
        <w:t>)</w:t>
      </w:r>
    </w:p>
    <w:p w14:paraId="2FBB3183" w14:textId="3B673194" w:rsidR="008C302A" w:rsidRPr="00514B0C" w:rsidRDefault="008C302A" w:rsidP="00854600">
      <w:pPr>
        <w:spacing w:line="360" w:lineRule="auto"/>
        <w:ind w:firstLine="720"/>
        <w:jc w:val="both"/>
        <w:rPr>
          <w:rFonts w:ascii="Times New Roman" w:hAnsi="Times New Roman" w:cs="Times New Roman"/>
          <w:color w:val="002060"/>
          <w:sz w:val="24"/>
          <w:szCs w:val="20"/>
        </w:rPr>
      </w:pPr>
    </w:p>
    <w:p w14:paraId="00E5BD15" w14:textId="08937898" w:rsidR="008C302A" w:rsidRPr="00514B0C" w:rsidRDefault="008C302A" w:rsidP="00854600">
      <w:pPr>
        <w:spacing w:line="360" w:lineRule="auto"/>
        <w:ind w:firstLine="720"/>
        <w:jc w:val="both"/>
        <w:rPr>
          <w:rFonts w:ascii="Times New Roman" w:hAnsi="Times New Roman" w:cs="Times New Roman"/>
          <w:color w:val="002060"/>
          <w:sz w:val="24"/>
          <w:szCs w:val="20"/>
        </w:rPr>
      </w:pPr>
    </w:p>
    <w:p w14:paraId="1C8607E9" w14:textId="5CEA2675" w:rsidR="008C302A" w:rsidRPr="00514B0C" w:rsidRDefault="008C302A" w:rsidP="00854600">
      <w:pPr>
        <w:spacing w:line="360" w:lineRule="auto"/>
        <w:ind w:firstLine="720"/>
        <w:jc w:val="both"/>
        <w:rPr>
          <w:rFonts w:ascii="Times New Roman" w:hAnsi="Times New Roman" w:cs="Times New Roman"/>
          <w:color w:val="002060"/>
          <w:sz w:val="24"/>
          <w:szCs w:val="20"/>
        </w:rPr>
      </w:pPr>
    </w:p>
    <w:p w14:paraId="3CB5E08D" w14:textId="77777777" w:rsidR="008C302A" w:rsidRPr="00514B0C" w:rsidRDefault="008C302A" w:rsidP="00854600">
      <w:pPr>
        <w:spacing w:line="360" w:lineRule="auto"/>
        <w:jc w:val="both"/>
        <w:rPr>
          <w:rFonts w:ascii="Times New Roman" w:hAnsi="Times New Roman" w:cs="Times New Roman"/>
          <w:color w:val="002060"/>
          <w:sz w:val="24"/>
          <w:szCs w:val="20"/>
        </w:rPr>
      </w:pPr>
    </w:p>
    <w:p w14:paraId="577BD4B5" w14:textId="77777777" w:rsidR="003E437E" w:rsidRPr="00514B0C" w:rsidRDefault="003E437E" w:rsidP="00854600">
      <w:pPr>
        <w:spacing w:line="360" w:lineRule="auto"/>
        <w:ind w:firstLine="720"/>
        <w:jc w:val="both"/>
        <w:rPr>
          <w:rFonts w:ascii="Times New Roman" w:hAnsi="Times New Roman" w:cs="Times New Roman"/>
          <w:color w:val="002060"/>
          <w:sz w:val="2"/>
          <w:szCs w:val="2"/>
        </w:rPr>
      </w:pPr>
    </w:p>
    <w:p w14:paraId="0447D7C8" w14:textId="1196F1AB" w:rsidR="008C302A" w:rsidRPr="00514B0C" w:rsidRDefault="003E437E" w:rsidP="00854600">
      <w:pPr>
        <w:spacing w:after="200" w:line="360" w:lineRule="auto"/>
        <w:ind w:firstLine="142"/>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58409644" wp14:editId="3D88530F">
            <wp:extent cx="6685570" cy="2160000"/>
            <wp:effectExtent l="19050" t="19050" r="2032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6"/>
                    <a:srcRect l="1129" t="7489" r="2552" b="3277"/>
                    <a:stretch/>
                  </pic:blipFill>
                  <pic:spPr bwMode="auto">
                    <a:xfrm>
                      <a:off x="0" y="0"/>
                      <a:ext cx="6685570" cy="21600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CF213B" w14:textId="3712684E" w:rsidR="003E437E" w:rsidRPr="00514B0C" w:rsidRDefault="003E437E"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8C302A" w:rsidRPr="00514B0C">
        <w:rPr>
          <w:rFonts w:ascii="Times New Roman" w:hAnsi="Times New Roman" w:cs="Times New Roman"/>
          <w:color w:val="002060"/>
          <w:sz w:val="24"/>
          <w:szCs w:val="20"/>
        </w:rPr>
        <w:t>8</w:t>
      </w:r>
      <w:r w:rsidRPr="00514B0C">
        <w:rPr>
          <w:rFonts w:ascii="Times New Roman" w:hAnsi="Times New Roman" w:cs="Times New Roman"/>
          <w:color w:val="002060"/>
          <w:sz w:val="24"/>
          <w:szCs w:val="20"/>
        </w:rPr>
        <w:t xml:space="preserve">. </w:t>
      </w:r>
      <w:r w:rsidR="008C302A" w:rsidRPr="00514B0C">
        <w:rPr>
          <w:rFonts w:ascii="Times New Roman" w:hAnsi="Times New Roman" w:cs="Times New Roman"/>
          <w:color w:val="002060"/>
          <w:sz w:val="24"/>
          <w:szCs w:val="20"/>
        </w:rPr>
        <w:t>RAW</w:t>
      </w:r>
      <w:r w:rsidRPr="00514B0C">
        <w:rPr>
          <w:rFonts w:ascii="Times New Roman" w:hAnsi="Times New Roman" w:cs="Times New Roman"/>
          <w:color w:val="002060"/>
          <w:sz w:val="24"/>
          <w:szCs w:val="20"/>
        </w:rPr>
        <w:t xml:space="preserve"> STRING LENGTH)</w:t>
      </w:r>
    </w:p>
    <w:p w14:paraId="03C9791E" w14:textId="77777777" w:rsidR="00D82D1E" w:rsidRPr="00514B0C" w:rsidRDefault="003E437E" w:rsidP="00854600">
      <w:pPr>
        <w:spacing w:after="200" w:line="360" w:lineRule="auto"/>
        <w:ind w:left="142" w:firstLine="862"/>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After</w:t>
      </w:r>
      <w:r w:rsidR="008C302A" w:rsidRPr="00514B0C">
        <w:rPr>
          <w:rFonts w:ascii="Times New Roman" w:hAnsi="Times New Roman" w:cs="Times New Roman"/>
          <w:b w:val="0"/>
          <w:bCs/>
          <w:color w:val="002060"/>
          <w:szCs w:val="28"/>
        </w:rPr>
        <w:t xml:space="preserve"> that we can check the which label carries how many comments using df.value_count() method [</w:t>
      </w:r>
      <w:r w:rsidR="008C302A" w:rsidRPr="00514B0C">
        <w:rPr>
          <w:rFonts w:ascii="Times New Roman" w:hAnsi="Times New Roman" w:cs="Times New Roman"/>
          <w:color w:val="002060"/>
          <w:szCs w:val="28"/>
        </w:rPr>
        <w:t xml:space="preserve">Fig 9]. </w:t>
      </w:r>
      <w:r w:rsidR="008C302A" w:rsidRPr="00514B0C">
        <w:rPr>
          <w:rFonts w:ascii="Times New Roman" w:hAnsi="Times New Roman" w:cs="Times New Roman"/>
          <w:b w:val="0"/>
          <w:bCs/>
          <w:color w:val="002060"/>
          <w:szCs w:val="28"/>
        </w:rPr>
        <w:t>It’ll briefly show the count of numbers of 0 and 1 of all dependent columns / target columns</w:t>
      </w:r>
      <w:r w:rsidR="003B33C5" w:rsidRPr="00514B0C">
        <w:rPr>
          <w:rFonts w:ascii="Times New Roman" w:hAnsi="Times New Roman" w:cs="Times New Roman"/>
          <w:b w:val="0"/>
          <w:bCs/>
          <w:color w:val="002060"/>
          <w:szCs w:val="28"/>
        </w:rPr>
        <w:t>.</w:t>
      </w:r>
    </w:p>
    <w:p w14:paraId="0FC0398D" w14:textId="583852B3" w:rsidR="008C302A" w:rsidRPr="00514B0C" w:rsidRDefault="008C302A" w:rsidP="00854600">
      <w:pPr>
        <w:spacing w:after="200" w:line="360" w:lineRule="auto"/>
        <w:ind w:left="142"/>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 w:val="22"/>
        </w:rPr>
        <w:drawing>
          <wp:inline distT="0" distB="0" distL="0" distR="0" wp14:anchorId="2A9053BC" wp14:editId="01E9123E">
            <wp:extent cx="6516000" cy="3957114"/>
            <wp:effectExtent l="19050" t="19050" r="18415"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7">
                      <a:extLst>
                        <a:ext uri="{BEBA8EAE-BF5A-486C-A8C5-ECC9F3942E4B}">
                          <a14:imgProps xmlns:a14="http://schemas.microsoft.com/office/drawing/2010/main">
                            <a14:imgLayer r:embed="rId28">
                              <a14:imgEffect>
                                <a14:saturation sat="200000"/>
                              </a14:imgEffect>
                            </a14:imgLayer>
                          </a14:imgProps>
                        </a:ext>
                      </a:extLst>
                    </a:blip>
                    <a:srcRect l="745" r="939"/>
                    <a:stretch/>
                  </pic:blipFill>
                  <pic:spPr bwMode="auto">
                    <a:xfrm>
                      <a:off x="0" y="0"/>
                      <a:ext cx="6516000" cy="39571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82E84C" w14:textId="5081CBEE" w:rsidR="008C302A" w:rsidRPr="00514B0C" w:rsidRDefault="008C302A" w:rsidP="00854600">
      <w:pPr>
        <w:spacing w:line="360" w:lineRule="auto"/>
        <w:ind w:left="360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9. VALUE COUNT)</w:t>
      </w:r>
    </w:p>
    <w:p w14:paraId="36E1AFD9" w14:textId="2A0A3084" w:rsidR="008C302A" w:rsidRPr="00514B0C" w:rsidRDefault="008C302A" w:rsidP="00854600">
      <w:pPr>
        <w:spacing w:after="200" w:line="360" w:lineRule="auto"/>
        <w:jc w:val="both"/>
        <w:rPr>
          <w:rFonts w:ascii="Times New Roman" w:hAnsi="Times New Roman" w:cs="Times New Roman"/>
          <w:b w:val="0"/>
          <w:bCs/>
          <w:color w:val="002060"/>
          <w:szCs w:val="28"/>
        </w:rPr>
      </w:pPr>
    </w:p>
    <w:p w14:paraId="63F410F7" w14:textId="56F85322" w:rsidR="003B33C5" w:rsidRPr="00514B0C" w:rsidRDefault="003B33C5"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b/>
        <w:t xml:space="preserve">We can also check the count of 1 (yes case) for each label which will show the number of malignant, highly_malignant, rude, threat, abuse, loathe, normal comments </w:t>
      </w:r>
      <w:r w:rsidRPr="00514B0C">
        <w:rPr>
          <w:rFonts w:ascii="Times New Roman" w:hAnsi="Times New Roman" w:cs="Times New Roman"/>
          <w:color w:val="002060"/>
          <w:szCs w:val="28"/>
        </w:rPr>
        <w:t xml:space="preserve">[Fig 10]. </w:t>
      </w:r>
      <w:r w:rsidRPr="00514B0C">
        <w:rPr>
          <w:rFonts w:ascii="Times New Roman" w:hAnsi="Times New Roman" w:cs="Times New Roman"/>
          <w:b w:val="0"/>
          <w:bCs/>
          <w:color w:val="002060"/>
          <w:szCs w:val="28"/>
        </w:rPr>
        <w:t xml:space="preserve">It can be seen that there are comments which represents more than 1 category of labels this can also be checked and it’ll be helpful for more understanding </w:t>
      </w:r>
      <w:r w:rsidRPr="00514B0C">
        <w:rPr>
          <w:rFonts w:ascii="Times New Roman" w:hAnsi="Times New Roman" w:cs="Times New Roman"/>
          <w:color w:val="002060"/>
          <w:szCs w:val="28"/>
        </w:rPr>
        <w:t>[Fig 11]</w:t>
      </w:r>
      <w:r w:rsidRPr="00514B0C">
        <w:rPr>
          <w:rFonts w:ascii="Times New Roman" w:hAnsi="Times New Roman" w:cs="Times New Roman"/>
          <w:b w:val="0"/>
          <w:bCs/>
          <w:color w:val="002060"/>
          <w:szCs w:val="28"/>
        </w:rPr>
        <w:t>.</w:t>
      </w:r>
    </w:p>
    <w:p w14:paraId="0F9A1C44" w14:textId="5BE71A40" w:rsidR="003B33C5" w:rsidRPr="00514B0C" w:rsidRDefault="003B33C5"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Cs w:val="28"/>
        </w:rPr>
        <w:drawing>
          <wp:inline distT="0" distB="0" distL="0" distR="0" wp14:anchorId="1E79D9DF" wp14:editId="1A01EDF1">
            <wp:extent cx="7052310" cy="1428750"/>
            <wp:effectExtent l="19050" t="19050" r="1524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stretch>
                      <a:fillRect/>
                    </a:stretch>
                  </pic:blipFill>
                  <pic:spPr>
                    <a:xfrm>
                      <a:off x="0" y="0"/>
                      <a:ext cx="7052310" cy="1428750"/>
                    </a:xfrm>
                    <a:prstGeom prst="rect">
                      <a:avLst/>
                    </a:prstGeom>
                    <a:ln>
                      <a:solidFill>
                        <a:schemeClr val="tx1"/>
                      </a:solidFill>
                    </a:ln>
                  </pic:spPr>
                </pic:pic>
              </a:graphicData>
            </a:graphic>
          </wp:inline>
        </w:drawing>
      </w:r>
    </w:p>
    <w:p w14:paraId="649EF213" w14:textId="40B9A8CE" w:rsidR="003B33C5" w:rsidRPr="00514B0C" w:rsidRDefault="003B33C5"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10. COUNT OF LABELS WITH 1)</w:t>
      </w:r>
    </w:p>
    <w:p w14:paraId="4F7181BC" w14:textId="7EEA53D7" w:rsidR="003B33C5" w:rsidRPr="00514B0C" w:rsidRDefault="003B33C5" w:rsidP="00854600">
      <w:pPr>
        <w:spacing w:line="360" w:lineRule="auto"/>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7E9F48AD" wp14:editId="6D8EFF0F">
            <wp:extent cx="7052310" cy="1515745"/>
            <wp:effectExtent l="19050" t="19050" r="1524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stretch>
                      <a:fillRect/>
                    </a:stretch>
                  </pic:blipFill>
                  <pic:spPr>
                    <a:xfrm>
                      <a:off x="0" y="0"/>
                      <a:ext cx="7052310" cy="1515745"/>
                    </a:xfrm>
                    <a:prstGeom prst="rect">
                      <a:avLst/>
                    </a:prstGeom>
                    <a:ln>
                      <a:solidFill>
                        <a:schemeClr val="tx1"/>
                      </a:solidFill>
                    </a:ln>
                  </pic:spPr>
                </pic:pic>
              </a:graphicData>
            </a:graphic>
          </wp:inline>
        </w:drawing>
      </w:r>
    </w:p>
    <w:p w14:paraId="0C108FAC" w14:textId="73232132" w:rsidR="003B33C5" w:rsidRPr="00514B0C" w:rsidRDefault="003B33C5" w:rsidP="00854600">
      <w:pPr>
        <w:spacing w:line="360" w:lineRule="auto"/>
        <w:ind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11. COUNT OF COMMENTS FALLING UNDER MORE THEN ONE CATEGORIES)</w:t>
      </w:r>
    </w:p>
    <w:p w14:paraId="37355269" w14:textId="4F00A1B1" w:rsidR="009B38B9" w:rsidRPr="00514B0C" w:rsidRDefault="003B33C5" w:rsidP="00854600">
      <w:pPr>
        <w:spacing w:after="200" w:line="360" w:lineRule="auto"/>
        <w:jc w:val="both"/>
        <w:rPr>
          <w:rFonts w:ascii="Times New Roman" w:hAnsi="Times New Roman" w:cs="Times New Roman"/>
          <w:color w:val="002060"/>
          <w:szCs w:val="28"/>
        </w:rPr>
      </w:pPr>
      <w:r w:rsidRPr="00514B0C">
        <w:rPr>
          <w:rFonts w:ascii="Times New Roman" w:hAnsi="Times New Roman" w:cs="Times New Roman"/>
          <w:b w:val="0"/>
          <w:bCs/>
          <w:color w:val="002060"/>
          <w:szCs w:val="28"/>
        </w:rPr>
        <w:tab/>
        <w:t xml:space="preserve">After the columns to show anew category and to show the raw length of strings were created and unnecessary column </w:t>
      </w:r>
      <w:r w:rsidR="008342E7" w:rsidRPr="00514B0C">
        <w:rPr>
          <w:rFonts w:ascii="Times New Roman" w:hAnsi="Times New Roman" w:cs="Times New Roman"/>
          <w:b w:val="0"/>
          <w:bCs/>
          <w:color w:val="002060"/>
          <w:szCs w:val="28"/>
        </w:rPr>
        <w:t xml:space="preserve">‘id’ </w:t>
      </w:r>
      <w:r w:rsidRPr="00514B0C">
        <w:rPr>
          <w:rFonts w:ascii="Times New Roman" w:hAnsi="Times New Roman" w:cs="Times New Roman"/>
          <w:b w:val="0"/>
          <w:bCs/>
          <w:color w:val="002060"/>
          <w:szCs w:val="28"/>
        </w:rPr>
        <w:t>was dropped</w:t>
      </w:r>
      <w:r w:rsidR="008342E7" w:rsidRPr="00514B0C">
        <w:rPr>
          <w:rFonts w:ascii="Times New Roman" w:hAnsi="Times New Roman" w:cs="Times New Roman"/>
          <w:b w:val="0"/>
          <w:bCs/>
          <w:color w:val="002060"/>
          <w:szCs w:val="28"/>
        </w:rPr>
        <w:t xml:space="preserve"> the</w:t>
      </w:r>
      <w:r w:rsidRPr="00514B0C">
        <w:rPr>
          <w:rFonts w:ascii="Times New Roman" w:hAnsi="Times New Roman" w:cs="Times New Roman"/>
          <w:b w:val="0"/>
          <w:bCs/>
          <w:color w:val="002060"/>
          <w:szCs w:val="28"/>
        </w:rPr>
        <w:t xml:space="preserve"> df.info() was used to get the detailed summary of the training </w:t>
      </w:r>
      <w:r w:rsidR="009B38B9" w:rsidRPr="00514B0C">
        <w:rPr>
          <w:rFonts w:ascii="Times New Roman" w:hAnsi="Times New Roman" w:cs="Times New Roman"/>
          <w:b w:val="0"/>
          <w:bCs/>
          <w:color w:val="002060"/>
          <w:szCs w:val="28"/>
        </w:rPr>
        <w:t xml:space="preserve">and test </w:t>
      </w:r>
      <w:r w:rsidRPr="00514B0C">
        <w:rPr>
          <w:rFonts w:ascii="Times New Roman" w:hAnsi="Times New Roman" w:cs="Times New Roman"/>
          <w:b w:val="0"/>
          <w:bCs/>
          <w:color w:val="002060"/>
          <w:szCs w:val="28"/>
        </w:rPr>
        <w:t>dataset</w:t>
      </w:r>
      <w:r w:rsidR="008342E7" w:rsidRPr="00514B0C">
        <w:rPr>
          <w:rFonts w:ascii="Times New Roman" w:hAnsi="Times New Roman" w:cs="Times New Roman"/>
          <w:b w:val="0"/>
          <w:bCs/>
          <w:color w:val="002060"/>
          <w:szCs w:val="28"/>
        </w:rPr>
        <w:t xml:space="preserve"> </w:t>
      </w:r>
      <w:r w:rsidR="008342E7" w:rsidRPr="00514B0C">
        <w:rPr>
          <w:rFonts w:ascii="Times New Roman" w:hAnsi="Times New Roman" w:cs="Times New Roman"/>
          <w:color w:val="002060"/>
          <w:szCs w:val="28"/>
        </w:rPr>
        <w:t>[Fig 12].</w:t>
      </w:r>
    </w:p>
    <w:p w14:paraId="6647E827" w14:textId="6FA20CBD" w:rsidR="009B38B9" w:rsidRPr="00514B0C" w:rsidRDefault="009B38B9" w:rsidP="00854600">
      <w:pPr>
        <w:spacing w:after="200" w:line="360" w:lineRule="auto"/>
        <w:jc w:val="both"/>
        <w:rPr>
          <w:rFonts w:ascii="Times New Roman" w:hAnsi="Times New Roman" w:cs="Times New Roman"/>
          <w:color w:val="002060"/>
          <w:szCs w:val="28"/>
        </w:rPr>
      </w:pPr>
    </w:p>
    <w:p w14:paraId="36CF9011" w14:textId="53D6BB1C" w:rsidR="009B38B9" w:rsidRPr="00514B0C" w:rsidRDefault="009B38B9" w:rsidP="00854600">
      <w:pPr>
        <w:spacing w:after="200" w:line="360" w:lineRule="auto"/>
        <w:jc w:val="both"/>
        <w:rPr>
          <w:rFonts w:ascii="Times New Roman" w:hAnsi="Times New Roman" w:cs="Times New Roman"/>
          <w:color w:val="002060"/>
          <w:szCs w:val="28"/>
        </w:rPr>
      </w:pPr>
    </w:p>
    <w:p w14:paraId="6FD50054" w14:textId="597A8A94" w:rsidR="009B38B9" w:rsidRPr="00514B0C" w:rsidRDefault="009B38B9" w:rsidP="00854600">
      <w:pPr>
        <w:spacing w:after="200" w:line="360" w:lineRule="auto"/>
        <w:jc w:val="both"/>
        <w:rPr>
          <w:rFonts w:ascii="Times New Roman" w:hAnsi="Times New Roman" w:cs="Times New Roman"/>
          <w:color w:val="002060"/>
          <w:szCs w:val="28"/>
        </w:rPr>
      </w:pPr>
    </w:p>
    <w:p w14:paraId="4D23378A" w14:textId="5B1698ED" w:rsidR="009B38B9" w:rsidRPr="00514B0C" w:rsidRDefault="009B38B9" w:rsidP="00854600">
      <w:pPr>
        <w:spacing w:after="200" w:line="360" w:lineRule="auto"/>
        <w:jc w:val="both"/>
        <w:rPr>
          <w:rFonts w:ascii="Times New Roman" w:hAnsi="Times New Roman" w:cs="Times New Roman"/>
          <w:color w:val="002060"/>
          <w:szCs w:val="28"/>
        </w:rPr>
      </w:pPr>
    </w:p>
    <w:p w14:paraId="0CF5963D" w14:textId="77777777" w:rsidR="009B38B9" w:rsidRPr="00514B0C" w:rsidRDefault="009B38B9" w:rsidP="00854600">
      <w:pPr>
        <w:spacing w:after="200" w:line="360" w:lineRule="auto"/>
        <w:jc w:val="both"/>
        <w:rPr>
          <w:rFonts w:ascii="Times New Roman" w:hAnsi="Times New Roman" w:cs="Times New Roman"/>
          <w:color w:val="002060"/>
          <w:szCs w:val="28"/>
        </w:rPr>
      </w:pPr>
    </w:p>
    <w:p w14:paraId="7D7FD1CE" w14:textId="16DDBAF0" w:rsidR="008C302A" w:rsidRPr="00514B0C" w:rsidRDefault="009B38B9"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noProof/>
          <w:color w:val="002060"/>
          <w:szCs w:val="28"/>
        </w:rPr>
        <w:drawing>
          <wp:inline distT="0" distB="0" distL="0" distR="0" wp14:anchorId="53594607" wp14:editId="19831DE0">
            <wp:extent cx="7052310" cy="3598545"/>
            <wp:effectExtent l="19050" t="19050" r="152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stretch>
                      <a:fillRect/>
                    </a:stretch>
                  </pic:blipFill>
                  <pic:spPr>
                    <a:xfrm>
                      <a:off x="0" y="0"/>
                      <a:ext cx="7052310" cy="3598545"/>
                    </a:xfrm>
                    <a:prstGeom prst="rect">
                      <a:avLst/>
                    </a:prstGeom>
                    <a:ln>
                      <a:solidFill>
                        <a:schemeClr val="tx1"/>
                      </a:solidFill>
                    </a:ln>
                  </pic:spPr>
                </pic:pic>
              </a:graphicData>
            </a:graphic>
          </wp:inline>
        </w:drawing>
      </w:r>
      <w:r w:rsidR="008342E7" w:rsidRPr="00514B0C">
        <w:rPr>
          <w:rFonts w:ascii="Times New Roman" w:hAnsi="Times New Roman" w:cs="Times New Roman"/>
          <w:color w:val="002060"/>
          <w:szCs w:val="28"/>
        </w:rPr>
        <w:t xml:space="preserve"> </w:t>
      </w:r>
    </w:p>
    <w:p w14:paraId="37CE3CC4" w14:textId="53A0E504" w:rsidR="009B38B9" w:rsidRPr="00514B0C" w:rsidRDefault="009B38B9" w:rsidP="00854600">
      <w:pPr>
        <w:spacing w:line="360" w:lineRule="auto"/>
        <w:ind w:left="216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12. INFO OF TEST &amp; TRAIN DATASET)</w:t>
      </w:r>
    </w:p>
    <w:p w14:paraId="1DB58C97" w14:textId="08855F90" w:rsidR="009B38B9" w:rsidRPr="00514B0C" w:rsidRDefault="009B38B9"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b/>
        <w:t xml:space="preserve">After the basic EDA is done </w:t>
      </w:r>
      <w:r w:rsidR="003E437E" w:rsidRPr="00514B0C">
        <w:rPr>
          <w:rFonts w:ascii="Times New Roman" w:hAnsi="Times New Roman" w:cs="Times New Roman"/>
          <w:b w:val="0"/>
          <w:bCs/>
          <w:color w:val="002060"/>
          <w:szCs w:val="28"/>
        </w:rPr>
        <w:t>the NLP techniques were implemented for processing the texts in the ‘</w:t>
      </w:r>
      <w:r w:rsidRPr="00514B0C">
        <w:rPr>
          <w:rFonts w:ascii="Times New Roman" w:hAnsi="Times New Roman" w:cs="Times New Roman"/>
          <w:b w:val="0"/>
          <w:bCs/>
          <w:color w:val="002060"/>
          <w:szCs w:val="28"/>
        </w:rPr>
        <w:t>comment_text</w:t>
      </w:r>
      <w:r w:rsidR="003E437E" w:rsidRPr="00514B0C">
        <w:rPr>
          <w:rFonts w:ascii="Times New Roman" w:hAnsi="Times New Roman" w:cs="Times New Roman"/>
          <w:b w:val="0"/>
          <w:bCs/>
          <w:color w:val="002060"/>
          <w:szCs w:val="28"/>
        </w:rPr>
        <w:t>’ columns.</w:t>
      </w:r>
      <w:r w:rsidR="00BC1486" w:rsidRPr="00514B0C">
        <w:rPr>
          <w:rFonts w:ascii="Times New Roman" w:hAnsi="Times New Roman" w:cs="Times New Roman"/>
          <w:b w:val="0"/>
          <w:bCs/>
          <w:color w:val="002060"/>
          <w:szCs w:val="28"/>
        </w:rPr>
        <w:t xml:space="preserve"> </w:t>
      </w:r>
      <w:r w:rsidRPr="00514B0C">
        <w:rPr>
          <w:rFonts w:ascii="Times New Roman" w:hAnsi="Times New Roman" w:cs="Times New Roman"/>
          <w:b w:val="0"/>
          <w:bCs/>
          <w:color w:val="002060"/>
          <w:szCs w:val="28"/>
        </w:rPr>
        <w:t>For this process a  list of stopwords were created manually</w:t>
      </w:r>
      <w:r w:rsidR="003E437E" w:rsidRPr="00514B0C">
        <w:rPr>
          <w:rFonts w:ascii="Times New Roman" w:hAnsi="Times New Roman" w:cs="Times New Roman"/>
          <w:b w:val="0"/>
          <w:bCs/>
          <w:color w:val="002060"/>
          <w:szCs w:val="28"/>
        </w:rPr>
        <w:t xml:space="preserve"> </w:t>
      </w:r>
      <w:r w:rsidRPr="00514B0C">
        <w:rPr>
          <w:rFonts w:ascii="Times New Roman" w:hAnsi="Times New Roman" w:cs="Times New Roman"/>
          <w:color w:val="002060"/>
          <w:szCs w:val="28"/>
        </w:rPr>
        <w:t xml:space="preserve">[Fig 13]. </w:t>
      </w:r>
      <w:r w:rsidR="003E437E" w:rsidRPr="00514B0C">
        <w:rPr>
          <w:rFonts w:ascii="Times New Roman" w:hAnsi="Times New Roman" w:cs="Times New Roman"/>
          <w:b w:val="0"/>
          <w:bCs/>
          <w:color w:val="002060"/>
          <w:szCs w:val="28"/>
        </w:rPr>
        <w:t>In the preprocessing the string converted to lower case as it is easier to understand for the machine then from the string</w:t>
      </w:r>
      <w:r w:rsidRPr="00514B0C">
        <w:rPr>
          <w:rFonts w:ascii="Times New Roman" w:hAnsi="Times New Roman" w:cs="Times New Roman"/>
          <w:b w:val="0"/>
          <w:bCs/>
          <w:color w:val="002060"/>
          <w:szCs w:val="28"/>
        </w:rPr>
        <w:t>s the</w:t>
      </w:r>
      <w:r w:rsidR="003E437E" w:rsidRPr="00514B0C">
        <w:rPr>
          <w:rFonts w:ascii="Times New Roman" w:hAnsi="Times New Roman" w:cs="Times New Roman"/>
          <w:b w:val="0"/>
          <w:bCs/>
          <w:color w:val="002060"/>
          <w:szCs w:val="28"/>
        </w:rPr>
        <w:t xml:space="preserve"> stopwords, special characters, digits were dropped using proper </w:t>
      </w:r>
      <w:r w:rsidR="00BC1486" w:rsidRPr="00514B0C">
        <w:rPr>
          <w:rFonts w:ascii="Times New Roman" w:hAnsi="Times New Roman" w:cs="Times New Roman"/>
          <w:b w:val="0"/>
          <w:bCs/>
          <w:color w:val="002060"/>
          <w:szCs w:val="28"/>
        </w:rPr>
        <w:t>techniques</w:t>
      </w:r>
      <w:r w:rsidR="003E437E" w:rsidRPr="00514B0C">
        <w:rPr>
          <w:rFonts w:ascii="Times New Roman" w:hAnsi="Times New Roman" w:cs="Times New Roman"/>
          <w:b w:val="0"/>
          <w:bCs/>
          <w:color w:val="002060"/>
          <w:szCs w:val="28"/>
        </w:rPr>
        <w:t>. After those unnecessary characters were removed the string is tokenized using word_tokenization()</w:t>
      </w:r>
      <w:r w:rsidRPr="00514B0C">
        <w:rPr>
          <w:rFonts w:ascii="Times New Roman" w:hAnsi="Times New Roman" w:cs="Times New Roman"/>
          <w:b w:val="0"/>
          <w:bCs/>
          <w:color w:val="002060"/>
          <w:szCs w:val="28"/>
        </w:rPr>
        <w:t xml:space="preserve"> function</w:t>
      </w:r>
      <w:r w:rsidR="003E437E" w:rsidRPr="00514B0C">
        <w:rPr>
          <w:rFonts w:ascii="Times New Roman" w:hAnsi="Times New Roman" w:cs="Times New Roman"/>
          <w:b w:val="0"/>
          <w:bCs/>
          <w:color w:val="002060"/>
          <w:szCs w:val="28"/>
        </w:rPr>
        <w:t xml:space="preserve"> of NLTK library</w:t>
      </w:r>
      <w:r w:rsidRPr="00514B0C">
        <w:rPr>
          <w:rFonts w:ascii="Times New Roman" w:hAnsi="Times New Roman" w:cs="Times New Roman"/>
          <w:b w:val="0"/>
          <w:bCs/>
          <w:color w:val="002060"/>
          <w:szCs w:val="28"/>
        </w:rPr>
        <w:t xml:space="preserve"> then</w:t>
      </w:r>
      <w:r w:rsidR="003E437E" w:rsidRPr="00514B0C">
        <w:rPr>
          <w:rFonts w:ascii="Times New Roman" w:hAnsi="Times New Roman" w:cs="Times New Roman"/>
          <w:b w:val="0"/>
          <w:bCs/>
          <w:color w:val="002060"/>
          <w:szCs w:val="28"/>
        </w:rPr>
        <w:t xml:space="preserve"> those tokenized words were</w:t>
      </w:r>
      <w:r w:rsidRPr="00514B0C">
        <w:rPr>
          <w:rFonts w:ascii="Times New Roman" w:hAnsi="Times New Roman" w:cs="Times New Roman"/>
          <w:b w:val="0"/>
          <w:bCs/>
          <w:color w:val="002060"/>
          <w:szCs w:val="28"/>
        </w:rPr>
        <w:t xml:space="preserve"> checked for stopwords and token length of 3. If both the condition were satisfied the </w:t>
      </w:r>
      <w:r w:rsidR="00BC1486" w:rsidRPr="00514B0C">
        <w:rPr>
          <w:rFonts w:ascii="Times New Roman" w:hAnsi="Times New Roman" w:cs="Times New Roman"/>
          <w:b w:val="0"/>
          <w:bCs/>
          <w:color w:val="002060"/>
          <w:szCs w:val="28"/>
        </w:rPr>
        <w:t>tokenized</w:t>
      </w:r>
      <w:r w:rsidRPr="00514B0C">
        <w:rPr>
          <w:rFonts w:ascii="Times New Roman" w:hAnsi="Times New Roman" w:cs="Times New Roman"/>
          <w:b w:val="0"/>
          <w:bCs/>
          <w:color w:val="002060"/>
          <w:szCs w:val="28"/>
        </w:rPr>
        <w:t xml:space="preserve"> words were</w:t>
      </w:r>
      <w:r w:rsidR="003E437E" w:rsidRPr="00514B0C">
        <w:rPr>
          <w:rFonts w:ascii="Times New Roman" w:hAnsi="Times New Roman" w:cs="Times New Roman"/>
          <w:b w:val="0"/>
          <w:bCs/>
          <w:color w:val="002060"/>
          <w:szCs w:val="28"/>
        </w:rPr>
        <w:t xml:space="preserve"> lemmatized</w:t>
      </w:r>
      <w:r w:rsidRPr="00514B0C">
        <w:rPr>
          <w:rFonts w:ascii="Times New Roman" w:hAnsi="Times New Roman" w:cs="Times New Roman"/>
          <w:b w:val="0"/>
          <w:bCs/>
          <w:color w:val="002060"/>
          <w:szCs w:val="28"/>
        </w:rPr>
        <w:t xml:space="preserve"> and stemmed</w:t>
      </w:r>
      <w:r w:rsidR="003E437E" w:rsidRPr="00514B0C">
        <w:rPr>
          <w:rFonts w:ascii="Times New Roman" w:hAnsi="Times New Roman" w:cs="Times New Roman"/>
          <w:b w:val="0"/>
          <w:bCs/>
          <w:color w:val="002060"/>
          <w:szCs w:val="28"/>
        </w:rPr>
        <w:t xml:space="preserve"> using wordnetLemmatizer()</w:t>
      </w:r>
      <w:r w:rsidRPr="00514B0C">
        <w:rPr>
          <w:rFonts w:ascii="Times New Roman" w:hAnsi="Times New Roman" w:cs="Times New Roman"/>
          <w:b w:val="0"/>
          <w:bCs/>
          <w:color w:val="002060"/>
          <w:szCs w:val="28"/>
        </w:rPr>
        <w:t xml:space="preserve"> and PorterStemmer()</w:t>
      </w:r>
      <w:r w:rsidR="003E437E" w:rsidRPr="00514B0C">
        <w:rPr>
          <w:rFonts w:ascii="Times New Roman" w:hAnsi="Times New Roman" w:cs="Times New Roman"/>
          <w:b w:val="0"/>
          <w:bCs/>
          <w:color w:val="002060"/>
          <w:szCs w:val="28"/>
        </w:rPr>
        <w:t xml:space="preserve"> which brings back all words to their root form. Then again, those tokenized words were joined to form a string. All these operations were compiled inside a function [</w:t>
      </w:r>
      <w:r w:rsidR="003E437E" w:rsidRPr="00514B0C">
        <w:rPr>
          <w:rFonts w:ascii="Times New Roman" w:hAnsi="Times New Roman" w:cs="Times New Roman"/>
          <w:color w:val="002060"/>
          <w:szCs w:val="28"/>
        </w:rPr>
        <w:t xml:space="preserve">Fig </w:t>
      </w:r>
      <w:r w:rsidRPr="00514B0C">
        <w:rPr>
          <w:rFonts w:ascii="Times New Roman" w:hAnsi="Times New Roman" w:cs="Times New Roman"/>
          <w:color w:val="002060"/>
          <w:szCs w:val="28"/>
        </w:rPr>
        <w:t>14</w:t>
      </w:r>
      <w:r w:rsidR="003E437E" w:rsidRPr="00514B0C">
        <w:rPr>
          <w:rFonts w:ascii="Times New Roman" w:hAnsi="Times New Roman" w:cs="Times New Roman"/>
          <w:b w:val="0"/>
          <w:bCs/>
          <w:color w:val="002060"/>
          <w:szCs w:val="28"/>
        </w:rPr>
        <w:t>]. After the function was created a test run was done on a sample text to check the effectiveness of the function so created [</w:t>
      </w:r>
      <w:r w:rsidR="003E437E" w:rsidRPr="00514B0C">
        <w:rPr>
          <w:rFonts w:ascii="Times New Roman" w:hAnsi="Times New Roman" w:cs="Times New Roman"/>
          <w:color w:val="002060"/>
          <w:szCs w:val="28"/>
        </w:rPr>
        <w:t xml:space="preserve">Fig </w:t>
      </w:r>
      <w:r w:rsidRPr="00514B0C">
        <w:rPr>
          <w:rFonts w:ascii="Times New Roman" w:hAnsi="Times New Roman" w:cs="Times New Roman"/>
          <w:color w:val="002060"/>
          <w:szCs w:val="28"/>
        </w:rPr>
        <w:t>15-16</w:t>
      </w:r>
      <w:r w:rsidR="003E437E" w:rsidRPr="00514B0C">
        <w:rPr>
          <w:rFonts w:ascii="Times New Roman" w:hAnsi="Times New Roman" w:cs="Times New Roman"/>
          <w:b w:val="0"/>
          <w:bCs/>
          <w:color w:val="002060"/>
          <w:szCs w:val="28"/>
        </w:rPr>
        <w:t>]. After successful testing the entire ‘</w:t>
      </w:r>
      <w:r w:rsidRPr="00514B0C">
        <w:rPr>
          <w:rFonts w:ascii="Times New Roman" w:hAnsi="Times New Roman" w:cs="Times New Roman"/>
          <w:b w:val="0"/>
          <w:bCs/>
          <w:color w:val="002060"/>
          <w:szCs w:val="28"/>
        </w:rPr>
        <w:t>comment_text</w:t>
      </w:r>
      <w:r w:rsidR="003E437E" w:rsidRPr="00514B0C">
        <w:rPr>
          <w:rFonts w:ascii="Times New Roman" w:hAnsi="Times New Roman" w:cs="Times New Roman"/>
          <w:b w:val="0"/>
          <w:bCs/>
          <w:color w:val="002060"/>
          <w:szCs w:val="28"/>
        </w:rPr>
        <w:t>’ column was processed using the function created to get a clear and pure form of data for further operations [</w:t>
      </w:r>
      <w:r w:rsidR="003E437E" w:rsidRPr="00514B0C">
        <w:rPr>
          <w:rFonts w:ascii="Times New Roman" w:hAnsi="Times New Roman" w:cs="Times New Roman"/>
          <w:color w:val="002060"/>
          <w:szCs w:val="28"/>
        </w:rPr>
        <w:t>Fig 1</w:t>
      </w:r>
      <w:r w:rsidRPr="00514B0C">
        <w:rPr>
          <w:rFonts w:ascii="Times New Roman" w:hAnsi="Times New Roman" w:cs="Times New Roman"/>
          <w:color w:val="002060"/>
          <w:szCs w:val="28"/>
        </w:rPr>
        <w:t>7</w:t>
      </w:r>
      <w:r w:rsidR="003E437E" w:rsidRPr="00514B0C">
        <w:rPr>
          <w:rFonts w:ascii="Times New Roman" w:hAnsi="Times New Roman" w:cs="Times New Roman"/>
          <w:b w:val="0"/>
          <w:bCs/>
          <w:color w:val="002060"/>
          <w:szCs w:val="28"/>
        </w:rPr>
        <w:t>].</w:t>
      </w:r>
    </w:p>
    <w:p w14:paraId="7FAFBF19" w14:textId="77777777" w:rsidR="00BC1486" w:rsidRPr="00514B0C" w:rsidRDefault="00BC1486" w:rsidP="00854600">
      <w:pPr>
        <w:spacing w:after="200" w:line="360" w:lineRule="auto"/>
        <w:jc w:val="both"/>
        <w:rPr>
          <w:rFonts w:ascii="Times New Roman" w:hAnsi="Times New Roman" w:cs="Times New Roman"/>
          <w:b w:val="0"/>
          <w:bCs/>
          <w:color w:val="002060"/>
          <w:sz w:val="2"/>
          <w:szCs w:val="2"/>
        </w:rPr>
      </w:pPr>
    </w:p>
    <w:p w14:paraId="07E320CF" w14:textId="58A8C41C" w:rsidR="009B38B9" w:rsidRPr="00514B0C" w:rsidRDefault="009B38B9"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Cs w:val="28"/>
        </w:rPr>
        <w:drawing>
          <wp:inline distT="0" distB="0" distL="0" distR="0" wp14:anchorId="1C9E75F7" wp14:editId="0DA66643">
            <wp:extent cx="6306897" cy="219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stretch>
                      <a:fillRect/>
                    </a:stretch>
                  </pic:blipFill>
                  <pic:spPr>
                    <a:xfrm>
                      <a:off x="0" y="0"/>
                      <a:ext cx="6306897" cy="2196000"/>
                    </a:xfrm>
                    <a:prstGeom prst="rect">
                      <a:avLst/>
                    </a:prstGeom>
                  </pic:spPr>
                </pic:pic>
              </a:graphicData>
            </a:graphic>
          </wp:inline>
        </w:drawing>
      </w:r>
    </w:p>
    <w:p w14:paraId="7F62714F" w14:textId="14430D3C" w:rsidR="009B38B9" w:rsidRPr="00514B0C" w:rsidRDefault="009B38B9" w:rsidP="00854600">
      <w:pPr>
        <w:spacing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13. </w:t>
      </w:r>
      <w:r w:rsidR="00BC1486" w:rsidRPr="00514B0C">
        <w:rPr>
          <w:rFonts w:ascii="Times New Roman" w:hAnsi="Times New Roman" w:cs="Times New Roman"/>
          <w:color w:val="002060"/>
          <w:sz w:val="24"/>
          <w:szCs w:val="20"/>
        </w:rPr>
        <w:t>STOPWORDS)</w:t>
      </w:r>
    </w:p>
    <w:p w14:paraId="6B5F60AE" w14:textId="77777777" w:rsidR="00BC1486" w:rsidRPr="00514B0C" w:rsidRDefault="00BC1486" w:rsidP="00854600">
      <w:pPr>
        <w:spacing w:line="360" w:lineRule="auto"/>
        <w:ind w:firstLine="720"/>
        <w:jc w:val="both"/>
        <w:rPr>
          <w:rFonts w:ascii="Times New Roman" w:hAnsi="Times New Roman" w:cs="Times New Roman"/>
          <w:color w:val="002060"/>
          <w:sz w:val="2"/>
          <w:szCs w:val="2"/>
        </w:rPr>
      </w:pPr>
    </w:p>
    <w:p w14:paraId="31E999FD" w14:textId="0CA223C7" w:rsidR="00BC1486" w:rsidRPr="00514B0C" w:rsidRDefault="00BC1486"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noProof/>
          <w:color w:val="002060"/>
          <w:sz w:val="24"/>
          <w:szCs w:val="24"/>
        </w:rPr>
        <w:drawing>
          <wp:anchor distT="0" distB="0" distL="114300" distR="114300" simplePos="0" relativeHeight="251664384" behindDoc="1" locked="0" layoutInCell="1" allowOverlap="1" wp14:anchorId="3E48ABBC" wp14:editId="1E44CF97">
            <wp:simplePos x="0" y="0"/>
            <wp:positionH relativeFrom="margin">
              <wp:align>center</wp:align>
            </wp:positionH>
            <wp:positionV relativeFrom="paragraph">
              <wp:posOffset>21739</wp:posOffset>
            </wp:positionV>
            <wp:extent cx="5174213" cy="2484000"/>
            <wp:effectExtent l="19050" t="19050" r="26670" b="12065"/>
            <wp:wrapTight wrapText="bothSides">
              <wp:wrapPolygon edited="0">
                <wp:start x="-80" y="-166"/>
                <wp:lineTo x="-80" y="21539"/>
                <wp:lineTo x="21632" y="21539"/>
                <wp:lineTo x="21632" y="-166"/>
                <wp:lineTo x="-80" y="-166"/>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stretch>
                      <a:fillRect/>
                    </a:stretch>
                  </pic:blipFill>
                  <pic:spPr bwMode="auto">
                    <a:xfrm>
                      <a:off x="0" y="0"/>
                      <a:ext cx="5174213" cy="248400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A7A9E" w14:textId="2BAED425" w:rsidR="00BC1486" w:rsidRPr="00514B0C" w:rsidRDefault="00BC1486" w:rsidP="00854600">
      <w:pPr>
        <w:spacing w:after="200" w:line="360" w:lineRule="auto"/>
        <w:jc w:val="both"/>
        <w:rPr>
          <w:rFonts w:ascii="Times New Roman" w:hAnsi="Times New Roman" w:cs="Times New Roman"/>
          <w:b w:val="0"/>
          <w:bCs/>
          <w:color w:val="002060"/>
          <w:szCs w:val="28"/>
        </w:rPr>
      </w:pPr>
    </w:p>
    <w:p w14:paraId="6D0D53A0" w14:textId="334E0634" w:rsidR="00BC1486" w:rsidRPr="00514B0C" w:rsidRDefault="00BC1486" w:rsidP="00854600">
      <w:pPr>
        <w:spacing w:after="200" w:line="360" w:lineRule="auto"/>
        <w:jc w:val="both"/>
        <w:rPr>
          <w:rFonts w:ascii="Times New Roman" w:hAnsi="Times New Roman" w:cs="Times New Roman"/>
          <w:b w:val="0"/>
          <w:bCs/>
          <w:color w:val="002060"/>
          <w:szCs w:val="28"/>
        </w:rPr>
      </w:pPr>
    </w:p>
    <w:p w14:paraId="5350D414" w14:textId="5EE4DF47" w:rsidR="00BC1486" w:rsidRPr="00514B0C" w:rsidRDefault="00BC1486" w:rsidP="00854600">
      <w:pPr>
        <w:spacing w:after="200" w:line="360" w:lineRule="auto"/>
        <w:jc w:val="both"/>
        <w:rPr>
          <w:rFonts w:ascii="Times New Roman" w:hAnsi="Times New Roman" w:cs="Times New Roman"/>
          <w:b w:val="0"/>
          <w:bCs/>
          <w:color w:val="002060"/>
          <w:szCs w:val="28"/>
        </w:rPr>
      </w:pPr>
    </w:p>
    <w:p w14:paraId="675421AA" w14:textId="77777777" w:rsidR="00BC1486" w:rsidRPr="00514B0C" w:rsidRDefault="00BC1486" w:rsidP="00854600">
      <w:pPr>
        <w:spacing w:after="200" w:line="360" w:lineRule="auto"/>
        <w:jc w:val="both"/>
        <w:rPr>
          <w:rFonts w:ascii="Times New Roman" w:hAnsi="Times New Roman" w:cs="Times New Roman"/>
          <w:color w:val="002060"/>
          <w:sz w:val="24"/>
          <w:szCs w:val="20"/>
        </w:rPr>
      </w:pPr>
    </w:p>
    <w:p w14:paraId="09619A7E" w14:textId="77777777" w:rsidR="00BC1486" w:rsidRPr="00514B0C" w:rsidRDefault="00BC1486" w:rsidP="00854600">
      <w:pPr>
        <w:spacing w:after="200" w:line="360" w:lineRule="auto"/>
        <w:ind w:firstLine="720"/>
        <w:jc w:val="both"/>
        <w:rPr>
          <w:rFonts w:ascii="Times New Roman" w:hAnsi="Times New Roman" w:cs="Times New Roman"/>
          <w:color w:val="002060"/>
          <w:sz w:val="24"/>
          <w:szCs w:val="20"/>
        </w:rPr>
      </w:pPr>
    </w:p>
    <w:p w14:paraId="1A39B9FB" w14:textId="77777777" w:rsidR="00BC1486" w:rsidRPr="00514B0C" w:rsidRDefault="00BC1486" w:rsidP="00854600">
      <w:pPr>
        <w:spacing w:after="200" w:line="360" w:lineRule="auto"/>
        <w:ind w:firstLine="720"/>
        <w:jc w:val="both"/>
        <w:rPr>
          <w:rFonts w:ascii="Times New Roman" w:hAnsi="Times New Roman" w:cs="Times New Roman"/>
          <w:color w:val="002060"/>
          <w:sz w:val="2"/>
          <w:szCs w:val="2"/>
        </w:rPr>
      </w:pPr>
    </w:p>
    <w:p w14:paraId="0BA5CC1C" w14:textId="6365DC22" w:rsidR="00B62FBC" w:rsidRPr="00514B0C" w:rsidRDefault="003E437E" w:rsidP="00854600">
      <w:pPr>
        <w:spacing w:after="200" w:line="360" w:lineRule="auto"/>
        <w:ind w:left="2880" w:firstLine="720"/>
        <w:jc w:val="both"/>
        <w:rPr>
          <w:rFonts w:ascii="Times New Roman" w:hAnsi="Times New Roman" w:cs="Times New Roman"/>
          <w:noProof/>
          <w:color w:val="002060"/>
          <w:sz w:val="24"/>
          <w:szCs w:val="20"/>
        </w:rPr>
      </w:pPr>
      <w:r w:rsidRPr="00514B0C">
        <w:rPr>
          <w:rFonts w:ascii="Times New Roman" w:hAnsi="Times New Roman" w:cs="Times New Roman"/>
          <w:color w:val="002060"/>
          <w:sz w:val="24"/>
          <w:szCs w:val="20"/>
        </w:rPr>
        <w:t xml:space="preserve">(Fig </w:t>
      </w:r>
      <w:r w:rsidR="00BC1486" w:rsidRPr="00514B0C">
        <w:rPr>
          <w:rFonts w:ascii="Times New Roman" w:hAnsi="Times New Roman" w:cs="Times New Roman"/>
          <w:color w:val="002060"/>
          <w:sz w:val="24"/>
          <w:szCs w:val="20"/>
        </w:rPr>
        <w:t>14</w:t>
      </w:r>
      <w:r w:rsidRPr="00514B0C">
        <w:rPr>
          <w:rFonts w:ascii="Times New Roman" w:hAnsi="Times New Roman" w:cs="Times New Roman"/>
          <w:color w:val="002060"/>
          <w:sz w:val="24"/>
          <w:szCs w:val="20"/>
        </w:rPr>
        <w:t>. FUNCTION FOR PROCESSING DATA)</w:t>
      </w:r>
    </w:p>
    <w:p w14:paraId="27F7907D" w14:textId="77777777" w:rsidR="00B62FBC" w:rsidRPr="00514B0C" w:rsidRDefault="00BC1486" w:rsidP="00854600">
      <w:pPr>
        <w:spacing w:after="200" w:line="360" w:lineRule="auto"/>
        <w:ind w:firstLine="426"/>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2BC7EC31" wp14:editId="4FFC843B">
            <wp:extent cx="6686550" cy="2146300"/>
            <wp:effectExtent l="19050" t="19050" r="1905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4"/>
                    <a:srcRect l="3872" t="2658" r="1314" b="7544"/>
                    <a:stretch/>
                  </pic:blipFill>
                  <pic:spPr bwMode="auto">
                    <a:xfrm>
                      <a:off x="0" y="0"/>
                      <a:ext cx="6686550" cy="2146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841905" w14:textId="55BAF771" w:rsidR="003E437E" w:rsidRPr="00514B0C" w:rsidRDefault="003E437E" w:rsidP="00854600">
      <w:pPr>
        <w:spacing w:after="200" w:line="360" w:lineRule="auto"/>
        <w:ind w:left="43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B62FBC" w:rsidRPr="00514B0C">
        <w:rPr>
          <w:rFonts w:ascii="Times New Roman" w:hAnsi="Times New Roman" w:cs="Times New Roman"/>
          <w:color w:val="002060"/>
          <w:sz w:val="24"/>
          <w:szCs w:val="20"/>
        </w:rPr>
        <w:t>15</w:t>
      </w:r>
      <w:r w:rsidRPr="00514B0C">
        <w:rPr>
          <w:rFonts w:ascii="Times New Roman" w:hAnsi="Times New Roman" w:cs="Times New Roman"/>
          <w:color w:val="002060"/>
          <w:sz w:val="24"/>
          <w:szCs w:val="20"/>
        </w:rPr>
        <w:t>. SAMPLE TESTING)</w:t>
      </w:r>
    </w:p>
    <w:p w14:paraId="00B383E5" w14:textId="77777777" w:rsidR="00B62FBC" w:rsidRPr="00514B0C" w:rsidRDefault="00B62FBC" w:rsidP="00854600">
      <w:pPr>
        <w:spacing w:after="200" w:line="360" w:lineRule="auto"/>
        <w:jc w:val="both"/>
        <w:rPr>
          <w:rFonts w:ascii="Times New Roman" w:hAnsi="Times New Roman" w:cs="Times New Roman"/>
          <w:color w:val="002060"/>
          <w:sz w:val="24"/>
          <w:szCs w:val="20"/>
        </w:rPr>
      </w:pPr>
    </w:p>
    <w:p w14:paraId="02C0B494" w14:textId="77777777" w:rsidR="003E437E" w:rsidRPr="00514B0C" w:rsidRDefault="003E437E" w:rsidP="00854600">
      <w:pPr>
        <w:spacing w:line="360" w:lineRule="auto"/>
        <w:ind w:firstLine="142"/>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728FDDDA" wp14:editId="63DD986B">
            <wp:extent cx="6766917" cy="289560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stretch>
                      <a:fillRect/>
                    </a:stretch>
                  </pic:blipFill>
                  <pic:spPr>
                    <a:xfrm>
                      <a:off x="0" y="0"/>
                      <a:ext cx="6776569" cy="2899730"/>
                    </a:xfrm>
                    <a:prstGeom prst="rect">
                      <a:avLst/>
                    </a:prstGeom>
                    <a:ln>
                      <a:solidFill>
                        <a:schemeClr val="tx1"/>
                      </a:solidFill>
                    </a:ln>
                  </pic:spPr>
                </pic:pic>
              </a:graphicData>
            </a:graphic>
          </wp:inline>
        </w:drawing>
      </w:r>
    </w:p>
    <w:p w14:paraId="35DC4A7D" w14:textId="2CA7F8C7" w:rsidR="003E437E" w:rsidRPr="00514B0C" w:rsidRDefault="003E437E" w:rsidP="00854600">
      <w:pPr>
        <w:spacing w:line="360" w:lineRule="auto"/>
        <w:ind w:left="360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1</w:t>
      </w:r>
      <w:r w:rsidR="00B62FBC" w:rsidRPr="00514B0C">
        <w:rPr>
          <w:rFonts w:ascii="Times New Roman" w:hAnsi="Times New Roman" w:cs="Times New Roman"/>
          <w:color w:val="002060"/>
          <w:sz w:val="24"/>
          <w:szCs w:val="20"/>
        </w:rPr>
        <w:t>6</w:t>
      </w:r>
      <w:r w:rsidRPr="00514B0C">
        <w:rPr>
          <w:rFonts w:ascii="Times New Roman" w:hAnsi="Times New Roman" w:cs="Times New Roman"/>
          <w:color w:val="002060"/>
          <w:sz w:val="24"/>
          <w:szCs w:val="20"/>
        </w:rPr>
        <w:t>. TEST RESULTS)</w:t>
      </w:r>
    </w:p>
    <w:p w14:paraId="5F226425" w14:textId="77777777" w:rsidR="003E437E" w:rsidRPr="00514B0C" w:rsidRDefault="003E437E" w:rsidP="00854600">
      <w:pPr>
        <w:spacing w:after="200" w:line="360" w:lineRule="auto"/>
        <w:ind w:firstLine="851"/>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4D2D2A7F" wp14:editId="2CB520EE">
            <wp:extent cx="6033071" cy="858437"/>
            <wp:effectExtent l="19050" t="19050" r="63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stretch>
                      <a:fillRect/>
                    </a:stretch>
                  </pic:blipFill>
                  <pic:spPr bwMode="auto">
                    <a:xfrm>
                      <a:off x="0" y="0"/>
                      <a:ext cx="6033071" cy="8584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D4F7D7" w14:textId="00EC7927" w:rsidR="00B62FBC" w:rsidRPr="00514B0C" w:rsidRDefault="003E437E" w:rsidP="00854600">
      <w:pPr>
        <w:spacing w:line="360" w:lineRule="auto"/>
        <w:ind w:left="2880"/>
        <w:jc w:val="both"/>
        <w:rPr>
          <w:rFonts w:ascii="Times New Roman" w:hAnsi="Times New Roman" w:cs="Times New Roman"/>
          <w:color w:val="002060"/>
          <w:szCs w:val="28"/>
        </w:rPr>
      </w:pPr>
      <w:r w:rsidRPr="00514B0C">
        <w:rPr>
          <w:rFonts w:ascii="Times New Roman" w:hAnsi="Times New Roman" w:cs="Times New Roman"/>
          <w:color w:val="002060"/>
          <w:sz w:val="24"/>
          <w:szCs w:val="20"/>
        </w:rPr>
        <w:t>(Fig 1</w:t>
      </w:r>
      <w:r w:rsidR="00B62FBC" w:rsidRPr="00514B0C">
        <w:rPr>
          <w:rFonts w:ascii="Times New Roman" w:hAnsi="Times New Roman" w:cs="Times New Roman"/>
          <w:color w:val="002060"/>
          <w:sz w:val="24"/>
          <w:szCs w:val="20"/>
        </w:rPr>
        <w:t>7</w:t>
      </w:r>
      <w:r w:rsidRPr="00514B0C">
        <w:rPr>
          <w:rFonts w:ascii="Times New Roman" w:hAnsi="Times New Roman" w:cs="Times New Roman"/>
          <w:color w:val="002060"/>
          <w:sz w:val="24"/>
          <w:szCs w:val="20"/>
        </w:rPr>
        <w:t>. FUNCTION IMPLEMENTATION</w:t>
      </w:r>
      <w:r w:rsidR="00B62FBC" w:rsidRPr="00514B0C">
        <w:rPr>
          <w:rFonts w:ascii="Times New Roman" w:hAnsi="Times New Roman" w:cs="Times New Roman"/>
          <w:color w:val="002060"/>
          <w:sz w:val="24"/>
          <w:szCs w:val="20"/>
        </w:rPr>
        <w:t>)</w:t>
      </w:r>
      <w:r w:rsidR="00B62FBC" w:rsidRPr="00514B0C">
        <w:rPr>
          <w:rFonts w:ascii="Times New Roman" w:hAnsi="Times New Roman" w:cs="Times New Roman"/>
          <w:color w:val="002060"/>
          <w:szCs w:val="28"/>
        </w:rPr>
        <w:tab/>
      </w:r>
    </w:p>
    <w:p w14:paraId="625CFC64" w14:textId="5B6F4596" w:rsidR="003E437E"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r w:rsidRPr="00514B0C">
        <w:rPr>
          <w:rFonts w:ascii="Times New Roman" w:hAnsi="Times New Roman" w:cs="Times New Roman"/>
          <w:color w:val="002060"/>
          <w:sz w:val="28"/>
          <w:szCs w:val="28"/>
        </w:rPr>
        <w:tab/>
      </w:r>
      <w:r w:rsidR="003E437E" w:rsidRPr="00514B0C">
        <w:rPr>
          <w:rFonts w:ascii="Times New Roman" w:hAnsi="Times New Roman" w:cs="Times New Roman"/>
          <w:color w:val="002060"/>
          <w:sz w:val="28"/>
          <w:szCs w:val="28"/>
        </w:rPr>
        <w:t>After the procedure was completed a list of cleaned data were obtained which was added to the dataset by column name ‘</w:t>
      </w:r>
      <w:r w:rsidRPr="00514B0C">
        <w:rPr>
          <w:rFonts w:ascii="Times New Roman" w:hAnsi="Times New Roman" w:cs="Times New Roman"/>
          <w:color w:val="002060"/>
          <w:sz w:val="28"/>
          <w:szCs w:val="28"/>
        </w:rPr>
        <w:t>comment’</w:t>
      </w:r>
      <w:r w:rsidR="003E437E" w:rsidRPr="00514B0C">
        <w:rPr>
          <w:rFonts w:ascii="Times New Roman" w:hAnsi="Times New Roman" w:cs="Times New Roman"/>
          <w:color w:val="002060"/>
          <w:sz w:val="28"/>
          <w:szCs w:val="28"/>
        </w:rPr>
        <w:t xml:space="preserve"> and another column name ‘len of clean </w:t>
      </w:r>
      <w:r w:rsidRPr="00514B0C">
        <w:rPr>
          <w:rFonts w:ascii="Times New Roman" w:hAnsi="Times New Roman" w:cs="Times New Roman"/>
          <w:color w:val="002060"/>
          <w:sz w:val="28"/>
          <w:szCs w:val="28"/>
        </w:rPr>
        <w:t>comment</w:t>
      </w:r>
      <w:r w:rsidR="003E437E" w:rsidRPr="00514B0C">
        <w:rPr>
          <w:rFonts w:ascii="Times New Roman" w:hAnsi="Times New Roman" w:cs="Times New Roman"/>
          <w:color w:val="002060"/>
          <w:sz w:val="28"/>
          <w:szCs w:val="28"/>
        </w:rPr>
        <w:t xml:space="preserve">’ was added showing the length </w:t>
      </w:r>
      <w:r w:rsidRPr="00514B0C">
        <w:rPr>
          <w:rFonts w:ascii="Times New Roman" w:hAnsi="Times New Roman" w:cs="Times New Roman"/>
          <w:color w:val="002060"/>
          <w:sz w:val="28"/>
          <w:szCs w:val="28"/>
        </w:rPr>
        <w:t>of words</w:t>
      </w:r>
      <w:r w:rsidR="003E437E" w:rsidRPr="00514B0C">
        <w:rPr>
          <w:rFonts w:ascii="Times New Roman" w:hAnsi="Times New Roman" w:cs="Times New Roman"/>
          <w:color w:val="002060"/>
          <w:sz w:val="28"/>
          <w:szCs w:val="28"/>
        </w:rPr>
        <w:t xml:space="preserve"> in the ‘</w:t>
      </w:r>
      <w:r w:rsidRPr="00514B0C">
        <w:rPr>
          <w:rFonts w:ascii="Times New Roman" w:hAnsi="Times New Roman" w:cs="Times New Roman"/>
          <w:color w:val="002060"/>
          <w:sz w:val="28"/>
          <w:szCs w:val="28"/>
        </w:rPr>
        <w:t>comment</w:t>
      </w:r>
      <w:r w:rsidR="003E437E" w:rsidRPr="00514B0C">
        <w:rPr>
          <w:rFonts w:ascii="Times New Roman" w:hAnsi="Times New Roman" w:cs="Times New Roman"/>
          <w:color w:val="002060"/>
          <w:sz w:val="28"/>
          <w:szCs w:val="28"/>
        </w:rPr>
        <w:t>’ column</w:t>
      </w:r>
      <w:r w:rsidRPr="00514B0C">
        <w:rPr>
          <w:rFonts w:ascii="Times New Roman" w:hAnsi="Times New Roman" w:cs="Times New Roman"/>
          <w:color w:val="002060"/>
          <w:sz w:val="28"/>
          <w:szCs w:val="28"/>
        </w:rPr>
        <w:t xml:space="preserve"> </w:t>
      </w:r>
      <w:r w:rsidRPr="00514B0C">
        <w:rPr>
          <w:rFonts w:ascii="Times New Roman" w:hAnsi="Times New Roman" w:cs="Times New Roman"/>
          <w:b/>
          <w:bCs/>
          <w:color w:val="002060"/>
          <w:sz w:val="28"/>
          <w:szCs w:val="28"/>
        </w:rPr>
        <w:t>[Fig 18]</w:t>
      </w:r>
      <w:r w:rsidR="003E437E" w:rsidRPr="00514B0C">
        <w:rPr>
          <w:rFonts w:ascii="Times New Roman" w:hAnsi="Times New Roman" w:cs="Times New Roman"/>
          <w:color w:val="002060"/>
          <w:sz w:val="28"/>
          <w:szCs w:val="28"/>
        </w:rPr>
        <w:t xml:space="preserve">. Further calculation revelled that there were total of </w:t>
      </w:r>
      <w:r w:rsidRPr="00514B0C">
        <w:rPr>
          <w:rFonts w:ascii="Times New Roman" w:hAnsi="Times New Roman" w:cs="Times New Roman"/>
          <w:color w:val="002060"/>
          <w:sz w:val="28"/>
          <w:szCs w:val="28"/>
        </w:rPr>
        <w:t>62893130</w:t>
      </w:r>
      <w:r w:rsidR="003E437E" w:rsidRPr="00514B0C">
        <w:rPr>
          <w:rFonts w:ascii="Times New Roman" w:hAnsi="Times New Roman" w:cs="Times New Roman"/>
          <w:color w:val="002060"/>
          <w:sz w:val="28"/>
          <w:szCs w:val="28"/>
        </w:rPr>
        <w:t xml:space="preserve"> words were present in the </w:t>
      </w:r>
      <w:r w:rsidRPr="00514B0C">
        <w:rPr>
          <w:rFonts w:ascii="Times New Roman" w:hAnsi="Times New Roman" w:cs="Times New Roman"/>
          <w:color w:val="002060"/>
          <w:sz w:val="28"/>
          <w:szCs w:val="28"/>
        </w:rPr>
        <w:t>raw ‘comment_text’</w:t>
      </w:r>
      <w:r w:rsidR="003E437E" w:rsidRPr="00514B0C">
        <w:rPr>
          <w:rFonts w:ascii="Times New Roman" w:hAnsi="Times New Roman" w:cs="Times New Roman"/>
          <w:color w:val="002060"/>
          <w:sz w:val="28"/>
          <w:szCs w:val="28"/>
        </w:rPr>
        <w:t xml:space="preserve"> column </w:t>
      </w:r>
      <w:r w:rsidRPr="00514B0C">
        <w:rPr>
          <w:rFonts w:ascii="Times New Roman" w:hAnsi="Times New Roman" w:cs="Times New Roman"/>
          <w:color w:val="002060"/>
          <w:sz w:val="28"/>
          <w:szCs w:val="28"/>
        </w:rPr>
        <w:t xml:space="preserve">and </w:t>
      </w:r>
      <w:r w:rsidR="003E437E" w:rsidRPr="00514B0C">
        <w:rPr>
          <w:rFonts w:ascii="Times New Roman" w:hAnsi="Times New Roman" w:cs="Times New Roman"/>
          <w:color w:val="002060"/>
          <w:sz w:val="28"/>
          <w:szCs w:val="28"/>
        </w:rPr>
        <w:t xml:space="preserve">after processing it became </w:t>
      </w:r>
      <w:r w:rsidRPr="00514B0C">
        <w:rPr>
          <w:rFonts w:ascii="Times New Roman" w:hAnsi="Times New Roman" w:cs="Times New Roman"/>
          <w:color w:val="002060"/>
          <w:sz w:val="28"/>
          <w:szCs w:val="28"/>
        </w:rPr>
        <w:t>29977753 the pre-processing led to a reduction of 32915377 strings</w:t>
      </w:r>
      <w:r w:rsidR="003E437E" w:rsidRPr="00514B0C">
        <w:rPr>
          <w:rFonts w:ascii="Times New Roman" w:hAnsi="Times New Roman" w:cs="Times New Roman"/>
          <w:color w:val="002060"/>
          <w:sz w:val="28"/>
          <w:szCs w:val="28"/>
        </w:rPr>
        <w:t xml:space="preserve"> [</w:t>
      </w:r>
      <w:r w:rsidR="003E437E" w:rsidRPr="00514B0C">
        <w:rPr>
          <w:rFonts w:ascii="Times New Roman" w:hAnsi="Times New Roman" w:cs="Times New Roman"/>
          <w:b/>
          <w:bCs/>
          <w:color w:val="002060"/>
          <w:sz w:val="28"/>
          <w:szCs w:val="28"/>
        </w:rPr>
        <w:t>Fig 1</w:t>
      </w:r>
      <w:r w:rsidRPr="00514B0C">
        <w:rPr>
          <w:rFonts w:ascii="Times New Roman" w:hAnsi="Times New Roman" w:cs="Times New Roman"/>
          <w:b/>
          <w:bCs/>
          <w:color w:val="002060"/>
          <w:sz w:val="28"/>
          <w:szCs w:val="28"/>
        </w:rPr>
        <w:t>9</w:t>
      </w:r>
      <w:r w:rsidR="003E437E" w:rsidRPr="00514B0C">
        <w:rPr>
          <w:rFonts w:ascii="Times New Roman" w:hAnsi="Times New Roman" w:cs="Times New Roman"/>
          <w:color w:val="002060"/>
          <w:sz w:val="28"/>
          <w:szCs w:val="28"/>
        </w:rPr>
        <w:t>].</w:t>
      </w:r>
    </w:p>
    <w:p w14:paraId="65812756" w14:textId="2310E465"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5A16BAA6" w14:textId="350368D8"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5ED9E794" w14:textId="52128C15"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2C94E2F6" w14:textId="66D3CF55"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66C5D328" w14:textId="4E429938"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6BFCE490" w14:textId="5FD965BE"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p>
    <w:p w14:paraId="6DA0E14B" w14:textId="77777777" w:rsidR="00CF4EF4" w:rsidRPr="00514B0C" w:rsidRDefault="00CF4EF4" w:rsidP="00854600">
      <w:pPr>
        <w:pStyle w:val="HTMLPreformatted"/>
        <w:shd w:val="clear" w:color="auto" w:fill="FFFFFF"/>
        <w:spacing w:line="360" w:lineRule="auto"/>
        <w:jc w:val="both"/>
        <w:textAlignment w:val="baseline"/>
        <w:rPr>
          <w:rFonts w:ascii="Times New Roman" w:hAnsi="Times New Roman" w:cs="Times New Roman"/>
          <w:noProof/>
          <w:color w:val="002060"/>
          <w:sz w:val="28"/>
          <w:szCs w:val="28"/>
        </w:rPr>
      </w:pPr>
    </w:p>
    <w:p w14:paraId="60659DFB" w14:textId="317AAAA1" w:rsidR="00B62FBC"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r w:rsidRPr="00514B0C">
        <w:rPr>
          <w:rFonts w:ascii="Times New Roman" w:hAnsi="Times New Roman" w:cs="Times New Roman"/>
          <w:noProof/>
          <w:color w:val="002060"/>
          <w:sz w:val="28"/>
          <w:szCs w:val="28"/>
        </w:rPr>
        <w:drawing>
          <wp:inline distT="0" distB="0" distL="0" distR="0" wp14:anchorId="36480304" wp14:editId="3FD0347E">
            <wp:extent cx="6953250" cy="3079750"/>
            <wp:effectExtent l="19050" t="19050" r="1905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7"/>
                    <a:srcRect l="811" t="2148" r="594" b="3163"/>
                    <a:stretch/>
                  </pic:blipFill>
                  <pic:spPr bwMode="auto">
                    <a:xfrm>
                      <a:off x="0" y="0"/>
                      <a:ext cx="6953250" cy="3079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AE07EF" w14:textId="6846E13C" w:rsidR="00CF4EF4" w:rsidRPr="00514B0C" w:rsidRDefault="00CF4EF4" w:rsidP="00854600">
      <w:pPr>
        <w:pStyle w:val="HTMLPreformatted"/>
        <w:shd w:val="clear" w:color="auto" w:fill="FFFFFF"/>
        <w:spacing w:line="360" w:lineRule="auto"/>
        <w:jc w:val="both"/>
        <w:textAlignment w:val="baseline"/>
        <w:rPr>
          <w:rFonts w:ascii="Times New Roman" w:hAnsi="Times New Roman" w:cs="Times New Roman"/>
          <w:b/>
          <w:bCs/>
          <w:color w:val="002060"/>
          <w:sz w:val="24"/>
        </w:rPr>
      </w:pPr>
      <w:r w:rsidRPr="00514B0C">
        <w:rPr>
          <w:rFonts w:ascii="Times New Roman" w:hAnsi="Times New Roman" w:cs="Times New Roman"/>
          <w:color w:val="002060"/>
          <w:sz w:val="24"/>
        </w:rPr>
        <w:tab/>
      </w:r>
      <w:r w:rsidRPr="00514B0C">
        <w:rPr>
          <w:rFonts w:ascii="Times New Roman" w:hAnsi="Times New Roman" w:cs="Times New Roman"/>
          <w:color w:val="002060"/>
          <w:sz w:val="24"/>
        </w:rPr>
        <w:tab/>
      </w:r>
      <w:r w:rsidRPr="00514B0C">
        <w:rPr>
          <w:rFonts w:ascii="Times New Roman" w:hAnsi="Times New Roman" w:cs="Times New Roman"/>
          <w:color w:val="002060"/>
          <w:sz w:val="24"/>
        </w:rPr>
        <w:tab/>
      </w:r>
      <w:r w:rsidRPr="00514B0C">
        <w:rPr>
          <w:rFonts w:ascii="Times New Roman" w:hAnsi="Times New Roman" w:cs="Times New Roman"/>
          <w:color w:val="002060"/>
          <w:sz w:val="24"/>
        </w:rPr>
        <w:tab/>
      </w:r>
      <w:r w:rsidRPr="00514B0C">
        <w:rPr>
          <w:rFonts w:ascii="Times New Roman" w:hAnsi="Times New Roman" w:cs="Times New Roman"/>
          <w:b/>
          <w:bCs/>
          <w:color w:val="002060"/>
          <w:sz w:val="24"/>
        </w:rPr>
        <w:t>(Fig 18. DATASET AFTER FUNCTION)</w:t>
      </w:r>
    </w:p>
    <w:p w14:paraId="023B9EE8" w14:textId="77777777" w:rsidR="00CF4EF4" w:rsidRPr="00514B0C" w:rsidRDefault="00CF4EF4" w:rsidP="00854600">
      <w:pPr>
        <w:pStyle w:val="HTMLPreformatted"/>
        <w:shd w:val="clear" w:color="auto" w:fill="FFFFFF"/>
        <w:spacing w:line="360" w:lineRule="auto"/>
        <w:jc w:val="both"/>
        <w:textAlignment w:val="baseline"/>
        <w:rPr>
          <w:rFonts w:ascii="Times New Roman" w:hAnsi="Times New Roman" w:cs="Times New Roman"/>
          <w:b/>
          <w:bCs/>
          <w:color w:val="002060"/>
          <w:sz w:val="24"/>
        </w:rPr>
      </w:pPr>
    </w:p>
    <w:p w14:paraId="7FD5E5AE" w14:textId="444BD12B" w:rsidR="003E437E" w:rsidRPr="00514B0C" w:rsidRDefault="00B62FBC" w:rsidP="00854600">
      <w:pPr>
        <w:pStyle w:val="HTMLPreformatted"/>
        <w:shd w:val="clear" w:color="auto" w:fill="FFFFFF"/>
        <w:spacing w:line="360" w:lineRule="auto"/>
        <w:jc w:val="both"/>
        <w:textAlignment w:val="baseline"/>
        <w:rPr>
          <w:rFonts w:ascii="Times New Roman" w:hAnsi="Times New Roman" w:cs="Times New Roman"/>
          <w:color w:val="002060"/>
          <w:sz w:val="28"/>
          <w:szCs w:val="28"/>
        </w:rPr>
      </w:pPr>
      <w:r w:rsidRPr="00514B0C">
        <w:rPr>
          <w:rFonts w:ascii="Times New Roman" w:hAnsi="Times New Roman" w:cs="Times New Roman"/>
          <w:noProof/>
          <w:color w:val="002060"/>
          <w:sz w:val="28"/>
          <w:szCs w:val="28"/>
        </w:rPr>
        <w:drawing>
          <wp:inline distT="0" distB="0" distL="0" distR="0" wp14:anchorId="38B3B400" wp14:editId="002BAEEE">
            <wp:extent cx="7052310" cy="1055370"/>
            <wp:effectExtent l="19050" t="19050" r="1524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8"/>
                    <a:stretch>
                      <a:fillRect/>
                    </a:stretch>
                  </pic:blipFill>
                  <pic:spPr>
                    <a:xfrm>
                      <a:off x="0" y="0"/>
                      <a:ext cx="7052310" cy="1055370"/>
                    </a:xfrm>
                    <a:prstGeom prst="rect">
                      <a:avLst/>
                    </a:prstGeom>
                    <a:ln>
                      <a:solidFill>
                        <a:schemeClr val="tx1"/>
                      </a:solidFill>
                    </a:ln>
                  </pic:spPr>
                </pic:pic>
              </a:graphicData>
            </a:graphic>
          </wp:inline>
        </w:drawing>
      </w:r>
    </w:p>
    <w:p w14:paraId="4BD93C9F" w14:textId="5862818B" w:rsidR="003E437E" w:rsidRPr="00514B0C" w:rsidRDefault="003E437E" w:rsidP="00854600">
      <w:pPr>
        <w:spacing w:after="200" w:line="360" w:lineRule="auto"/>
        <w:ind w:firstLine="142"/>
        <w:jc w:val="both"/>
        <w:rPr>
          <w:rFonts w:ascii="Times New Roman" w:hAnsi="Times New Roman" w:cs="Times New Roman"/>
          <w:color w:val="002060"/>
          <w:sz w:val="24"/>
          <w:szCs w:val="20"/>
        </w:rPr>
      </w:pP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b w:val="0"/>
          <w:color w:val="002060"/>
          <w:sz w:val="24"/>
          <w:szCs w:val="24"/>
        </w:rPr>
        <w:tab/>
      </w:r>
      <w:r w:rsidRPr="00514B0C">
        <w:rPr>
          <w:rFonts w:ascii="Times New Roman" w:hAnsi="Times New Roman" w:cs="Times New Roman"/>
          <w:color w:val="002060"/>
          <w:sz w:val="24"/>
          <w:szCs w:val="20"/>
        </w:rPr>
        <w:t>(Fig 1</w:t>
      </w:r>
      <w:r w:rsidR="00CF4EF4" w:rsidRPr="00514B0C">
        <w:rPr>
          <w:rFonts w:ascii="Times New Roman" w:hAnsi="Times New Roman" w:cs="Times New Roman"/>
          <w:color w:val="002060"/>
          <w:sz w:val="24"/>
          <w:szCs w:val="20"/>
        </w:rPr>
        <w:t>9</w:t>
      </w:r>
      <w:r w:rsidRPr="00514B0C">
        <w:rPr>
          <w:rFonts w:ascii="Times New Roman" w:hAnsi="Times New Roman" w:cs="Times New Roman"/>
          <w:color w:val="002060"/>
          <w:sz w:val="24"/>
          <w:szCs w:val="20"/>
        </w:rPr>
        <w:t xml:space="preserve">. </w:t>
      </w:r>
      <w:r w:rsidR="00CF4EF4" w:rsidRPr="00514B0C">
        <w:rPr>
          <w:rFonts w:ascii="Times New Roman" w:hAnsi="Times New Roman" w:cs="Times New Roman"/>
          <w:color w:val="002060"/>
          <w:sz w:val="24"/>
          <w:szCs w:val="20"/>
        </w:rPr>
        <w:t>REDUCTION DUE TO FUNCTION</w:t>
      </w:r>
      <w:r w:rsidRPr="00514B0C">
        <w:rPr>
          <w:rFonts w:ascii="Times New Roman" w:hAnsi="Times New Roman" w:cs="Times New Roman"/>
          <w:color w:val="002060"/>
          <w:sz w:val="24"/>
          <w:szCs w:val="20"/>
        </w:rPr>
        <w:t>)</w:t>
      </w:r>
    </w:p>
    <w:p w14:paraId="5610960D" w14:textId="0E3D68E7" w:rsidR="00CF4EF4" w:rsidRPr="00514B0C" w:rsidRDefault="00CF4EF4" w:rsidP="00854600">
      <w:pPr>
        <w:spacing w:after="200" w:line="360" w:lineRule="auto"/>
        <w:ind w:firstLine="142"/>
        <w:jc w:val="both"/>
        <w:rPr>
          <w:rFonts w:ascii="Times New Roman" w:hAnsi="Times New Roman" w:cs="Times New Roman"/>
          <w:color w:val="002060"/>
          <w:szCs w:val="28"/>
        </w:rPr>
      </w:pPr>
      <w:r w:rsidRPr="00514B0C">
        <w:rPr>
          <w:rFonts w:ascii="Times New Roman" w:hAnsi="Times New Roman" w:cs="Times New Roman"/>
          <w:color w:val="002060"/>
          <w:sz w:val="24"/>
          <w:szCs w:val="20"/>
        </w:rPr>
        <w:tab/>
      </w:r>
      <w:r w:rsidRPr="00514B0C">
        <w:rPr>
          <w:rFonts w:ascii="Times New Roman" w:hAnsi="Times New Roman" w:cs="Times New Roman"/>
          <w:b w:val="0"/>
          <w:bCs/>
          <w:color w:val="002060"/>
        </w:rPr>
        <w:t xml:space="preserve">Similar step was used on test data. The dataset was processed using the function created and after the processing is done the processed list added to the test dataset as a new column named ‘comment’ </w:t>
      </w:r>
      <w:r w:rsidRPr="00514B0C">
        <w:rPr>
          <w:rFonts w:ascii="Times New Roman" w:hAnsi="Times New Roman" w:cs="Times New Roman"/>
          <w:color w:val="002060"/>
          <w:szCs w:val="28"/>
        </w:rPr>
        <w:t>[Fig 20].</w:t>
      </w:r>
    </w:p>
    <w:p w14:paraId="64EE2920" w14:textId="1FACAE35"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3EA3EB37" w14:textId="31836D28"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19FF58A6" w14:textId="73F885DC"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2034338C" w14:textId="0DAA479F"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588A565B" w14:textId="77777777" w:rsidR="00CF4EF4" w:rsidRPr="00514B0C" w:rsidRDefault="00CF4EF4" w:rsidP="00854600">
      <w:pPr>
        <w:spacing w:after="200" w:line="360" w:lineRule="auto"/>
        <w:ind w:firstLine="142"/>
        <w:jc w:val="both"/>
        <w:rPr>
          <w:rFonts w:ascii="Times New Roman" w:hAnsi="Times New Roman" w:cs="Times New Roman"/>
          <w:color w:val="002060"/>
          <w:szCs w:val="28"/>
        </w:rPr>
      </w:pPr>
    </w:p>
    <w:p w14:paraId="0F2EF427" w14:textId="77777777" w:rsidR="00CF4EF4" w:rsidRPr="00514B0C" w:rsidRDefault="00CF4EF4" w:rsidP="00854600">
      <w:pPr>
        <w:spacing w:after="200" w:line="360" w:lineRule="auto"/>
        <w:ind w:firstLine="142"/>
        <w:jc w:val="both"/>
        <w:rPr>
          <w:rFonts w:ascii="Times New Roman" w:hAnsi="Times New Roman" w:cs="Times New Roman"/>
          <w:b w:val="0"/>
          <w:bCs/>
          <w:noProof/>
          <w:color w:val="002060"/>
        </w:rPr>
      </w:pPr>
    </w:p>
    <w:p w14:paraId="15432D86" w14:textId="77777777" w:rsidR="00CF4EF4" w:rsidRPr="00514B0C" w:rsidRDefault="00CF4EF4" w:rsidP="00854600">
      <w:pPr>
        <w:spacing w:after="200" w:line="360" w:lineRule="auto"/>
        <w:ind w:left="142"/>
        <w:jc w:val="both"/>
        <w:rPr>
          <w:rFonts w:ascii="Times New Roman" w:hAnsi="Times New Roman" w:cs="Times New Roman"/>
          <w:color w:val="002060"/>
          <w:sz w:val="24"/>
          <w:szCs w:val="20"/>
        </w:rPr>
      </w:pPr>
      <w:r w:rsidRPr="00514B0C">
        <w:rPr>
          <w:rFonts w:ascii="Times New Roman" w:hAnsi="Times New Roman" w:cs="Times New Roman"/>
          <w:b w:val="0"/>
          <w:bCs/>
          <w:noProof/>
          <w:color w:val="002060"/>
        </w:rPr>
        <w:drawing>
          <wp:inline distT="0" distB="0" distL="0" distR="0" wp14:anchorId="3750EE0D" wp14:editId="53C1FBE6">
            <wp:extent cx="6798945" cy="2832100"/>
            <wp:effectExtent l="19050" t="19050" r="2095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9"/>
                    <a:srcRect r="3593" b="3776"/>
                    <a:stretch/>
                  </pic:blipFill>
                  <pic:spPr bwMode="auto">
                    <a:xfrm>
                      <a:off x="0" y="0"/>
                      <a:ext cx="6798945" cy="28321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514B0C">
        <w:rPr>
          <w:rFonts w:ascii="Times New Roman" w:hAnsi="Times New Roman" w:cs="Times New Roman"/>
          <w:color w:val="002060"/>
          <w:sz w:val="24"/>
          <w:szCs w:val="20"/>
        </w:rPr>
        <w:t xml:space="preserve">  </w:t>
      </w:r>
    </w:p>
    <w:p w14:paraId="3E65A615" w14:textId="78D4B49B" w:rsidR="00CF4EF4" w:rsidRPr="00514B0C" w:rsidRDefault="00CF4EF4" w:rsidP="00854600">
      <w:pPr>
        <w:spacing w:after="200" w:line="360" w:lineRule="auto"/>
        <w:ind w:left="142"/>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                                                  (Fig 20. FUNCTION ON TEST DATASET)</w:t>
      </w:r>
    </w:p>
    <w:p w14:paraId="67F775B4"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color w:val="002060"/>
          <w:szCs w:val="28"/>
        </w:rPr>
        <w:tab/>
      </w:r>
      <w:r w:rsidRPr="00514B0C">
        <w:rPr>
          <w:rFonts w:ascii="Times New Roman" w:hAnsi="Times New Roman" w:cs="Times New Roman"/>
          <w:b w:val="0"/>
          <w:bCs/>
          <w:color w:val="002060"/>
          <w:szCs w:val="28"/>
        </w:rPr>
        <w:t>After getting a cleaned data TF-IDF vectorizer will be used. It’ll help to transform the text data to feature vector which can be used as input in our modelling. The TFIDF stands for Term Frequency Inverse Document Frequency. It is a common algorithm to transform text into vectors or numbers. It measures the originality of a word by comparing the frequency of appearance of a word in a document with the number of documents the words appear in.</w:t>
      </w:r>
    </w:p>
    <w:p w14:paraId="1B6B6158"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Mathematically,</w:t>
      </w:r>
    </w:p>
    <w:p w14:paraId="16E401D8" w14:textId="66978200" w:rsidR="00CF4EF4" w:rsidRPr="00514B0C" w:rsidRDefault="003E437E" w:rsidP="00854600">
      <w:pPr>
        <w:spacing w:after="200" w:line="360" w:lineRule="auto"/>
        <w:ind w:firstLine="142"/>
        <w:jc w:val="both"/>
        <w:rPr>
          <w:rFonts w:ascii="Times New Roman" w:hAnsi="Times New Roman" w:cs="Times New Roman"/>
          <w:color w:val="002060"/>
          <w:szCs w:val="28"/>
        </w:rPr>
      </w:pPr>
      <w:r w:rsidRPr="00514B0C">
        <w:rPr>
          <w:rFonts w:ascii="Times New Roman" w:hAnsi="Times New Roman" w:cs="Times New Roman"/>
          <w:b w:val="0"/>
          <w:bCs/>
          <w:color w:val="002060"/>
          <w:szCs w:val="28"/>
        </w:rPr>
        <w:tab/>
      </w:r>
      <w:r w:rsidRPr="00514B0C">
        <w:rPr>
          <w:rFonts w:ascii="Times New Roman" w:hAnsi="Times New Roman" w:cs="Times New Roman"/>
          <w:color w:val="002060"/>
          <w:szCs w:val="28"/>
          <w:highlight w:val="lightGray"/>
        </w:rPr>
        <w:t>TF-IDF =TF(t*d) * IDF (t,d)</w:t>
      </w:r>
    </w:p>
    <w:p w14:paraId="7B70A110" w14:textId="6BAE4302" w:rsidR="003E437E" w:rsidRPr="00514B0C" w:rsidRDefault="003E437E" w:rsidP="00854600">
      <w:pPr>
        <w:spacing w:after="200" w:line="360" w:lineRule="auto"/>
        <w:ind w:firstLine="720"/>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So here the dataset is divided into two parts X and Y. X represents the column ‘</w:t>
      </w:r>
      <w:r w:rsidR="00CF4EF4" w:rsidRPr="00514B0C">
        <w:rPr>
          <w:rFonts w:ascii="Times New Roman" w:hAnsi="Times New Roman" w:cs="Times New Roman"/>
          <w:b w:val="0"/>
          <w:bCs/>
          <w:color w:val="002060"/>
          <w:szCs w:val="28"/>
        </w:rPr>
        <w:t xml:space="preserve">comment’ which carries the cleaned text </w:t>
      </w:r>
      <w:r w:rsidRPr="00514B0C">
        <w:rPr>
          <w:rFonts w:ascii="Times New Roman" w:hAnsi="Times New Roman" w:cs="Times New Roman"/>
          <w:b w:val="0"/>
          <w:bCs/>
          <w:color w:val="002060"/>
          <w:szCs w:val="28"/>
        </w:rPr>
        <w:t xml:space="preserve">and Y represents the </w:t>
      </w:r>
      <w:r w:rsidR="00CF4EF4" w:rsidRPr="00514B0C">
        <w:rPr>
          <w:rFonts w:ascii="Times New Roman" w:hAnsi="Times New Roman" w:cs="Times New Roman"/>
          <w:b w:val="0"/>
          <w:bCs/>
          <w:color w:val="002060"/>
          <w:szCs w:val="28"/>
        </w:rPr>
        <w:t>labels like ‘malignant, highly_malignant, rude, threat, abuse, loathe, normal’</w:t>
      </w:r>
      <w:r w:rsidR="00D67643" w:rsidRPr="00514B0C">
        <w:rPr>
          <w:rFonts w:ascii="Times New Roman" w:hAnsi="Times New Roman" w:cs="Times New Roman"/>
          <w:b w:val="0"/>
          <w:bCs/>
          <w:color w:val="002060"/>
          <w:szCs w:val="28"/>
        </w:rPr>
        <w:t xml:space="preserve"> [</w:t>
      </w:r>
      <w:r w:rsidR="00D67643" w:rsidRPr="00514B0C">
        <w:rPr>
          <w:rFonts w:ascii="Times New Roman" w:hAnsi="Times New Roman" w:cs="Times New Roman"/>
          <w:color w:val="002060"/>
          <w:szCs w:val="28"/>
        </w:rPr>
        <w:t>Fig 21</w:t>
      </w:r>
      <w:r w:rsidR="00D67643" w:rsidRPr="00514B0C">
        <w:rPr>
          <w:rFonts w:ascii="Times New Roman" w:hAnsi="Times New Roman" w:cs="Times New Roman"/>
          <w:b w:val="0"/>
          <w:bCs/>
          <w:color w:val="002060"/>
          <w:szCs w:val="28"/>
        </w:rPr>
        <w:t>]</w:t>
      </w:r>
      <w:r w:rsidRPr="00514B0C">
        <w:rPr>
          <w:rFonts w:ascii="Times New Roman" w:hAnsi="Times New Roman" w:cs="Times New Roman"/>
          <w:b w:val="0"/>
          <w:bCs/>
          <w:color w:val="002060"/>
          <w:szCs w:val="28"/>
        </w:rPr>
        <w:t>. After the splitting the tfidf vectorizer was initialized and X is fitted into it and converted into</w:t>
      </w:r>
      <w:r w:rsidR="00CF4EF4" w:rsidRPr="00514B0C">
        <w:rPr>
          <w:rFonts w:ascii="Times New Roman" w:hAnsi="Times New Roman" w:cs="Times New Roman"/>
          <w:b w:val="0"/>
          <w:bCs/>
          <w:color w:val="002060"/>
          <w:szCs w:val="28"/>
        </w:rPr>
        <w:t xml:space="preserve"> an</w:t>
      </w:r>
      <w:r w:rsidRPr="00514B0C">
        <w:rPr>
          <w:rFonts w:ascii="Times New Roman" w:hAnsi="Times New Roman" w:cs="Times New Roman"/>
          <w:b w:val="0"/>
          <w:bCs/>
          <w:color w:val="002060"/>
          <w:szCs w:val="28"/>
        </w:rPr>
        <w:t xml:space="preserve"> array</w:t>
      </w:r>
      <w:r w:rsidR="00D67643" w:rsidRPr="00514B0C">
        <w:rPr>
          <w:rFonts w:ascii="Times New Roman" w:hAnsi="Times New Roman" w:cs="Times New Roman"/>
          <w:b w:val="0"/>
          <w:bCs/>
          <w:color w:val="002060"/>
          <w:szCs w:val="28"/>
        </w:rPr>
        <w:t xml:space="preserve"> [</w:t>
      </w:r>
      <w:r w:rsidR="00D67643" w:rsidRPr="00514B0C">
        <w:rPr>
          <w:rFonts w:ascii="Times New Roman" w:hAnsi="Times New Roman" w:cs="Times New Roman"/>
          <w:color w:val="002060"/>
          <w:szCs w:val="28"/>
        </w:rPr>
        <w:t>Fig 22</w:t>
      </w:r>
      <w:r w:rsidR="00D67643" w:rsidRPr="00514B0C">
        <w:rPr>
          <w:rFonts w:ascii="Times New Roman" w:hAnsi="Times New Roman" w:cs="Times New Roman"/>
          <w:b w:val="0"/>
          <w:bCs/>
          <w:color w:val="002060"/>
          <w:szCs w:val="28"/>
        </w:rPr>
        <w:t>].</w:t>
      </w:r>
    </w:p>
    <w:p w14:paraId="2ADFCC3D" w14:textId="4FDCE635" w:rsidR="003E437E" w:rsidRPr="00514B0C" w:rsidRDefault="00D67643"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 xml:space="preserve"> </w:t>
      </w:r>
    </w:p>
    <w:p w14:paraId="66AB150D"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p>
    <w:p w14:paraId="4C538C35"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p>
    <w:p w14:paraId="3C36AA17" w14:textId="77777777" w:rsidR="003E437E" w:rsidRPr="00514B0C" w:rsidRDefault="003E437E" w:rsidP="00854600">
      <w:pPr>
        <w:spacing w:after="200" w:line="360" w:lineRule="auto"/>
        <w:ind w:firstLine="1985"/>
        <w:jc w:val="both"/>
        <w:rPr>
          <w:rFonts w:ascii="Times New Roman" w:hAnsi="Times New Roman" w:cs="Times New Roman"/>
          <w:b w:val="0"/>
          <w:bCs/>
          <w:color w:val="002060"/>
          <w:sz w:val="24"/>
          <w:szCs w:val="20"/>
        </w:rPr>
      </w:pPr>
      <w:r w:rsidRPr="00514B0C">
        <w:rPr>
          <w:rFonts w:ascii="Times New Roman" w:hAnsi="Times New Roman" w:cs="Times New Roman"/>
          <w:b w:val="0"/>
          <w:bCs/>
          <w:noProof/>
          <w:color w:val="002060"/>
          <w:sz w:val="24"/>
          <w:szCs w:val="20"/>
        </w:rPr>
        <w:drawing>
          <wp:inline distT="0" distB="0" distL="0" distR="0" wp14:anchorId="1E1956F3" wp14:editId="6CCC9290">
            <wp:extent cx="4423336" cy="1728000"/>
            <wp:effectExtent l="19050" t="19050" r="15875"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stretch>
                      <a:fillRect/>
                    </a:stretch>
                  </pic:blipFill>
                  <pic:spPr bwMode="auto">
                    <a:xfrm>
                      <a:off x="0" y="0"/>
                      <a:ext cx="4423336" cy="172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81038" w14:textId="6DBC2F39" w:rsidR="003E437E" w:rsidRPr="00514B0C" w:rsidRDefault="003E437E" w:rsidP="00854600">
      <w:pPr>
        <w:spacing w:after="200" w:line="360" w:lineRule="auto"/>
        <w:ind w:left="360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D67643" w:rsidRPr="00514B0C">
        <w:rPr>
          <w:rFonts w:ascii="Times New Roman" w:hAnsi="Times New Roman" w:cs="Times New Roman"/>
          <w:color w:val="002060"/>
          <w:sz w:val="24"/>
          <w:szCs w:val="20"/>
        </w:rPr>
        <w:t>21</w:t>
      </w:r>
      <w:r w:rsidRPr="00514B0C">
        <w:rPr>
          <w:rFonts w:ascii="Times New Roman" w:hAnsi="Times New Roman" w:cs="Times New Roman"/>
          <w:color w:val="002060"/>
          <w:sz w:val="24"/>
          <w:szCs w:val="20"/>
        </w:rPr>
        <w:t xml:space="preserve">. </w:t>
      </w:r>
      <w:r w:rsidR="00D67643" w:rsidRPr="00514B0C">
        <w:rPr>
          <w:rFonts w:ascii="Times New Roman" w:hAnsi="Times New Roman" w:cs="Times New Roman"/>
          <w:color w:val="002060"/>
          <w:sz w:val="24"/>
          <w:szCs w:val="20"/>
        </w:rPr>
        <w:t>X Y SPLITING</w:t>
      </w:r>
      <w:r w:rsidRPr="00514B0C">
        <w:rPr>
          <w:rFonts w:ascii="Times New Roman" w:hAnsi="Times New Roman" w:cs="Times New Roman"/>
          <w:color w:val="002060"/>
          <w:sz w:val="24"/>
          <w:szCs w:val="20"/>
        </w:rPr>
        <w:t>)</w:t>
      </w:r>
    </w:p>
    <w:p w14:paraId="676C92F8" w14:textId="0ADFD9B7" w:rsidR="00D67643" w:rsidRPr="00514B0C" w:rsidRDefault="00D67643" w:rsidP="00854600">
      <w:pPr>
        <w:spacing w:after="200" w:line="360" w:lineRule="auto"/>
        <w:ind w:firstLine="142"/>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56760570" wp14:editId="21AC4A67">
            <wp:extent cx="7052310" cy="575310"/>
            <wp:effectExtent l="19050" t="19050" r="1524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1"/>
                    <a:stretch>
                      <a:fillRect/>
                    </a:stretch>
                  </pic:blipFill>
                  <pic:spPr>
                    <a:xfrm>
                      <a:off x="0" y="0"/>
                      <a:ext cx="7052310" cy="575310"/>
                    </a:xfrm>
                    <a:prstGeom prst="rect">
                      <a:avLst/>
                    </a:prstGeom>
                    <a:ln>
                      <a:solidFill>
                        <a:schemeClr val="tx1"/>
                      </a:solidFill>
                    </a:ln>
                  </pic:spPr>
                </pic:pic>
              </a:graphicData>
            </a:graphic>
          </wp:inline>
        </w:drawing>
      </w:r>
    </w:p>
    <w:p w14:paraId="54EF1211" w14:textId="52EE44E1" w:rsidR="00D67643" w:rsidRPr="00514B0C" w:rsidRDefault="00D67643" w:rsidP="00854600">
      <w:pPr>
        <w:spacing w:after="200" w:line="360" w:lineRule="auto"/>
        <w:ind w:left="360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22. TFIDF VECTORIZER)</w:t>
      </w:r>
    </w:p>
    <w:p w14:paraId="54030258"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2.4 HARDWARE &amp; TOOL USED</w:t>
      </w:r>
    </w:p>
    <w:p w14:paraId="127DC72F" w14:textId="77777777" w:rsidR="003E437E" w:rsidRPr="00514B0C" w:rsidRDefault="003E437E" w:rsidP="00854600">
      <w:pPr>
        <w:spacing w:after="200" w:line="360" w:lineRule="auto"/>
        <w:ind w:firstLine="142"/>
        <w:jc w:val="both"/>
        <w:rPr>
          <w:rFonts w:ascii="Times New Roman" w:hAnsi="Times New Roman" w:cs="Times New Roman"/>
          <w:b w:val="0"/>
          <w:bCs/>
          <w:color w:val="002060"/>
          <w:szCs w:val="28"/>
        </w:rPr>
      </w:pPr>
      <w:r w:rsidRPr="00514B0C">
        <w:rPr>
          <w:rFonts w:ascii="Times New Roman" w:hAnsi="Times New Roman" w:cs="Times New Roman"/>
          <w:b w:val="0"/>
          <w:bCs/>
          <w:color w:val="002060"/>
          <w:sz w:val="24"/>
          <w:szCs w:val="24"/>
        </w:rPr>
        <w:tab/>
      </w:r>
      <w:r w:rsidRPr="00514B0C">
        <w:rPr>
          <w:rFonts w:ascii="Times New Roman" w:hAnsi="Times New Roman" w:cs="Times New Roman"/>
          <w:b w:val="0"/>
          <w:bCs/>
          <w:color w:val="002060"/>
          <w:szCs w:val="28"/>
        </w:rPr>
        <w:t>In this project the below mentioned Hardware, IDE, Language, Packages were used.</w:t>
      </w:r>
    </w:p>
    <w:tbl>
      <w:tblPr>
        <w:tblStyle w:val="TableGrid"/>
        <w:tblW w:w="0" w:type="auto"/>
        <w:tblLook w:val="04A0" w:firstRow="1" w:lastRow="0" w:firstColumn="1" w:lastColumn="0" w:noHBand="0" w:noVBand="1"/>
      </w:tblPr>
      <w:tblGrid>
        <w:gridCol w:w="1980"/>
        <w:gridCol w:w="8532"/>
      </w:tblGrid>
      <w:tr w:rsidR="003E437E" w:rsidRPr="00514B0C" w14:paraId="7B3132A9" w14:textId="77777777" w:rsidTr="00CC6391">
        <w:trPr>
          <w:trHeight w:val="1470"/>
        </w:trPr>
        <w:tc>
          <w:tcPr>
            <w:tcW w:w="1980" w:type="dxa"/>
          </w:tcPr>
          <w:p w14:paraId="7E4F080C"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HARDWARE</w:t>
            </w:r>
          </w:p>
        </w:tc>
        <w:tc>
          <w:tcPr>
            <w:tcW w:w="8532" w:type="dxa"/>
          </w:tcPr>
          <w:p w14:paraId="38F4BA7B"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LAPTOP: ASUS TUF A17</w:t>
            </w:r>
          </w:p>
          <w:p w14:paraId="1FA2DFEB"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OS: WIN 10 HOME BASIC</w:t>
            </w:r>
          </w:p>
          <w:p w14:paraId="46750F0A"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PROCESSOR: AMD RYZEN 7 4800H</w:t>
            </w:r>
          </w:p>
          <w:p w14:paraId="13CED637"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RAM: 16GB</w:t>
            </w:r>
          </w:p>
          <w:p w14:paraId="00FCBED2"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VRAM: 6GB NVIDIA GTX 1660Ti</w:t>
            </w:r>
          </w:p>
        </w:tc>
      </w:tr>
      <w:tr w:rsidR="003E437E" w:rsidRPr="00514B0C" w14:paraId="0ADEC2F3" w14:textId="77777777" w:rsidTr="00CC6391">
        <w:tc>
          <w:tcPr>
            <w:tcW w:w="1980" w:type="dxa"/>
          </w:tcPr>
          <w:p w14:paraId="29717C53"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LANGUAGE</w:t>
            </w:r>
          </w:p>
        </w:tc>
        <w:tc>
          <w:tcPr>
            <w:tcW w:w="8532" w:type="dxa"/>
          </w:tcPr>
          <w:p w14:paraId="01BB55FF"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Python 3.8</w:t>
            </w:r>
          </w:p>
        </w:tc>
      </w:tr>
      <w:tr w:rsidR="003E437E" w:rsidRPr="00514B0C" w14:paraId="7C10D162" w14:textId="77777777" w:rsidTr="00CC6391">
        <w:tc>
          <w:tcPr>
            <w:tcW w:w="1980" w:type="dxa"/>
          </w:tcPr>
          <w:p w14:paraId="1EE9974F"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IDE</w:t>
            </w:r>
          </w:p>
        </w:tc>
        <w:tc>
          <w:tcPr>
            <w:tcW w:w="8532" w:type="dxa"/>
          </w:tcPr>
          <w:p w14:paraId="025E708F"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JUPYTER NOTEBOOK 6.0.3</w:t>
            </w:r>
          </w:p>
        </w:tc>
      </w:tr>
      <w:tr w:rsidR="003E437E" w:rsidRPr="00514B0C" w14:paraId="60C61ABB" w14:textId="77777777" w:rsidTr="00CC6391">
        <w:tc>
          <w:tcPr>
            <w:tcW w:w="1980" w:type="dxa"/>
          </w:tcPr>
          <w:p w14:paraId="2C3DA457"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PACKAGES</w:t>
            </w:r>
          </w:p>
        </w:tc>
        <w:tc>
          <w:tcPr>
            <w:tcW w:w="8532" w:type="dxa"/>
          </w:tcPr>
          <w:p w14:paraId="53D656A0" w14:textId="77777777" w:rsidR="003E437E" w:rsidRPr="00514B0C" w:rsidRDefault="003E437E"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PANDAS, NLTK, SKLEARN, MATPLOTLIB, SEABORN</w:t>
            </w:r>
          </w:p>
        </w:tc>
      </w:tr>
    </w:tbl>
    <w:p w14:paraId="2AFC5346" w14:textId="77777777" w:rsidR="003E437E" w:rsidRPr="00514B0C" w:rsidRDefault="003E437E" w:rsidP="00854600">
      <w:pPr>
        <w:pStyle w:val="ListParagraph"/>
        <w:spacing w:line="360" w:lineRule="auto"/>
        <w:ind w:left="2444" w:firstLine="436"/>
        <w:jc w:val="both"/>
        <w:rPr>
          <w:rFonts w:ascii="Times New Roman" w:hAnsi="Times New Roman" w:cs="Times New Roman"/>
          <w:b/>
          <w:bCs/>
          <w:color w:val="002060"/>
          <w:sz w:val="24"/>
          <w:szCs w:val="24"/>
        </w:rPr>
      </w:pPr>
      <w:r w:rsidRPr="00514B0C">
        <w:rPr>
          <w:rFonts w:ascii="Times New Roman" w:hAnsi="Times New Roman" w:cs="Times New Roman"/>
          <w:b/>
          <w:bCs/>
          <w:color w:val="002060"/>
          <w:sz w:val="24"/>
          <w:szCs w:val="24"/>
        </w:rPr>
        <w:t>(Table 2: HARDWARE &amp; TOOLS)</w:t>
      </w:r>
    </w:p>
    <w:p w14:paraId="2D136804" w14:textId="77777777" w:rsidR="003E437E" w:rsidRPr="00514B0C" w:rsidRDefault="003E437E" w:rsidP="00854600">
      <w:pPr>
        <w:spacing w:after="200" w:line="360" w:lineRule="auto"/>
        <w:ind w:firstLine="142"/>
        <w:jc w:val="both"/>
        <w:rPr>
          <w:rFonts w:ascii="Times New Roman" w:hAnsi="Times New Roman" w:cs="Times New Roman"/>
          <w:b w:val="0"/>
          <w:bCs/>
          <w:color w:val="002060"/>
          <w:sz w:val="24"/>
          <w:szCs w:val="24"/>
        </w:rPr>
      </w:pPr>
    </w:p>
    <w:p w14:paraId="335FD112" w14:textId="77777777" w:rsidR="000B46A2" w:rsidRPr="005445DB" w:rsidRDefault="003E437E" w:rsidP="00854600">
      <w:pPr>
        <w:spacing w:after="200" w:line="360" w:lineRule="auto"/>
        <w:ind w:left="3600"/>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24"/>
          <w:szCs w:val="24"/>
        </w:rPr>
        <w:br w:type="page"/>
      </w:r>
      <w:r w:rsidR="000B46A2" w:rsidRPr="005445DB">
        <w:rPr>
          <w:rFonts w:ascii="Arial Rounded MT Bold" w:eastAsiaTheme="majorEastAsia" w:hAnsi="Arial Rounded MT Bold" w:cstheme="majorBidi"/>
          <w:b w:val="0"/>
          <w:bCs/>
          <w:color w:val="002060"/>
          <w:kern w:val="28"/>
          <w:sz w:val="52"/>
          <w:szCs w:val="32"/>
        </w:rPr>
        <w:lastRenderedPageBreak/>
        <w:t>CHAPTER-3</w:t>
      </w:r>
    </w:p>
    <w:p w14:paraId="7DE474F4" w14:textId="77777777" w:rsidR="000B46A2" w:rsidRPr="00514B0C" w:rsidRDefault="000B46A2" w:rsidP="00854600">
      <w:pPr>
        <w:spacing w:after="200" w:line="360" w:lineRule="auto"/>
        <w:ind w:left="1440"/>
        <w:jc w:val="both"/>
        <w:rPr>
          <w:color w:val="002060"/>
          <w:sz w:val="52"/>
          <w:szCs w:val="52"/>
          <w:u w:val="single"/>
        </w:rPr>
      </w:pPr>
      <w:r w:rsidRPr="00514B0C">
        <w:rPr>
          <w:color w:val="002060"/>
          <w:sz w:val="52"/>
          <w:szCs w:val="52"/>
        </w:rPr>
        <w:t xml:space="preserve">  </w:t>
      </w:r>
      <w:r w:rsidRPr="00514B0C">
        <w:rPr>
          <w:color w:val="002060"/>
          <w:sz w:val="52"/>
          <w:szCs w:val="52"/>
          <w:u w:val="single"/>
        </w:rPr>
        <w:t>DEVELOPMENT AND EVALUTION</w:t>
      </w:r>
    </w:p>
    <w:p w14:paraId="4067B78A" w14:textId="77777777" w:rsidR="000B46A2" w:rsidRPr="00514B0C" w:rsidRDefault="000B46A2"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3.1 IDENTIFACTION OF POSSIBLE PROBLEM-SOLVING APPROACHES</w:t>
      </w:r>
    </w:p>
    <w:p w14:paraId="65F90F8F" w14:textId="31FA4671" w:rsidR="000B46A2" w:rsidRPr="00514B0C" w:rsidRDefault="000B46A2" w:rsidP="00854600">
      <w:pPr>
        <w:spacing w:after="200"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 w:val="32"/>
          <w:szCs w:val="32"/>
        </w:rPr>
        <w:tab/>
      </w:r>
      <w:r w:rsidRPr="00514B0C">
        <w:rPr>
          <w:rFonts w:ascii="Times New Roman" w:hAnsi="Times New Roman" w:cs="Times New Roman"/>
          <w:b w:val="0"/>
          <w:bCs/>
          <w:color w:val="002060"/>
          <w:szCs w:val="28"/>
        </w:rPr>
        <w:t>After TF-IDF implementation array conversion we have x and y for modelling. Then x and y were split for training and testing using train_test_split in a ratio of 70:30 respectively. After split the shape of x_train and x_test found to be (111699,10000) and (47872, 10000) and y_train and y_test found to be (111699,7) and (47872,7) respectively [</w:t>
      </w:r>
      <w:r w:rsidRPr="00514B0C">
        <w:rPr>
          <w:rFonts w:ascii="Times New Roman" w:hAnsi="Times New Roman" w:cs="Times New Roman"/>
          <w:color w:val="002060"/>
          <w:szCs w:val="28"/>
        </w:rPr>
        <w:t>Fig 23</w:t>
      </w:r>
      <w:r w:rsidRPr="00514B0C">
        <w:rPr>
          <w:rFonts w:ascii="Times New Roman" w:hAnsi="Times New Roman" w:cs="Times New Roman"/>
          <w:b w:val="0"/>
          <w:bCs/>
          <w:color w:val="002060"/>
          <w:szCs w:val="28"/>
        </w:rPr>
        <w:t>].</w:t>
      </w:r>
    </w:p>
    <w:p w14:paraId="1ED6C668" w14:textId="77777777" w:rsidR="000B46A2" w:rsidRPr="00514B0C" w:rsidRDefault="000B46A2" w:rsidP="00854600">
      <w:pPr>
        <w:spacing w:after="200"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noProof/>
          <w:color w:val="002060"/>
          <w:sz w:val="24"/>
          <w:szCs w:val="24"/>
        </w:rPr>
        <w:drawing>
          <wp:inline distT="0" distB="0" distL="0" distR="0" wp14:anchorId="3B16FBBD" wp14:editId="70EC3D58">
            <wp:extent cx="6984000" cy="1362240"/>
            <wp:effectExtent l="19050" t="19050" r="2667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2"/>
                    <a:stretch>
                      <a:fillRect/>
                    </a:stretch>
                  </pic:blipFill>
                  <pic:spPr bwMode="auto">
                    <a:xfrm>
                      <a:off x="0" y="0"/>
                      <a:ext cx="6984000" cy="1362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863503" w14:textId="58578642" w:rsidR="000B46A2" w:rsidRPr="00514B0C" w:rsidRDefault="000B46A2" w:rsidP="00854600">
      <w:pPr>
        <w:spacing w:after="200" w:line="360" w:lineRule="auto"/>
        <w:ind w:left="288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 xml:space="preserve">(Fig </w:t>
      </w:r>
      <w:r w:rsidR="008B267A" w:rsidRPr="00514B0C">
        <w:rPr>
          <w:rFonts w:ascii="Times New Roman" w:hAnsi="Times New Roman" w:cs="Times New Roman"/>
          <w:color w:val="002060"/>
          <w:sz w:val="24"/>
          <w:szCs w:val="20"/>
        </w:rPr>
        <w:t>23</w:t>
      </w:r>
      <w:r w:rsidRPr="00514B0C">
        <w:rPr>
          <w:rFonts w:ascii="Times New Roman" w:hAnsi="Times New Roman" w:cs="Times New Roman"/>
          <w:color w:val="002060"/>
          <w:sz w:val="24"/>
          <w:szCs w:val="20"/>
        </w:rPr>
        <w:t xml:space="preserve">. </w:t>
      </w:r>
      <w:r w:rsidR="008B267A" w:rsidRPr="00514B0C">
        <w:rPr>
          <w:rFonts w:ascii="Times New Roman" w:hAnsi="Times New Roman" w:cs="Times New Roman"/>
          <w:color w:val="002060"/>
          <w:sz w:val="24"/>
          <w:szCs w:val="20"/>
        </w:rPr>
        <w:t>TRAIN TEST SPL</w:t>
      </w:r>
      <w:r w:rsidR="00407FDB">
        <w:rPr>
          <w:rFonts w:ascii="Times New Roman" w:hAnsi="Times New Roman" w:cs="Times New Roman"/>
          <w:color w:val="002060"/>
          <w:sz w:val="24"/>
          <w:szCs w:val="20"/>
        </w:rPr>
        <w:t>I</w:t>
      </w:r>
      <w:r w:rsidR="008B267A" w:rsidRPr="00514B0C">
        <w:rPr>
          <w:rFonts w:ascii="Times New Roman" w:hAnsi="Times New Roman" w:cs="Times New Roman"/>
          <w:color w:val="002060"/>
          <w:sz w:val="24"/>
          <w:szCs w:val="20"/>
        </w:rPr>
        <w:t>T</w:t>
      </w:r>
      <w:r w:rsidRPr="00514B0C">
        <w:rPr>
          <w:rFonts w:ascii="Times New Roman" w:hAnsi="Times New Roman" w:cs="Times New Roman"/>
          <w:color w:val="002060"/>
          <w:sz w:val="24"/>
          <w:szCs w:val="20"/>
        </w:rPr>
        <w:t>)</w:t>
      </w:r>
    </w:p>
    <w:p w14:paraId="27AC7488" w14:textId="77777777" w:rsidR="000B46A2" w:rsidRPr="00514B0C" w:rsidRDefault="000B46A2"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24"/>
          <w:szCs w:val="20"/>
          <w:u w:val="single"/>
        </w:rPr>
        <w:t xml:space="preserve"> </w:t>
      </w:r>
      <w:r w:rsidRPr="00514B0C">
        <w:rPr>
          <w:rFonts w:ascii="Times New Roman" w:hAnsi="Times New Roman" w:cs="Times New Roman"/>
          <w:b w:val="0"/>
          <w:bCs/>
          <w:color w:val="002060"/>
          <w:sz w:val="32"/>
          <w:szCs w:val="32"/>
          <w:u w:val="single"/>
        </w:rPr>
        <w:t>3.2 TESTING OF IDENTIFIED ALGORITHMS</w:t>
      </w:r>
    </w:p>
    <w:p w14:paraId="1DFF40FA" w14:textId="731C6315" w:rsidR="000B46A2" w:rsidRPr="00514B0C"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 w:val="32"/>
          <w:szCs w:val="32"/>
        </w:rPr>
        <w:tab/>
      </w:r>
      <w:r w:rsidR="008B267A" w:rsidRPr="00514B0C">
        <w:rPr>
          <w:rFonts w:ascii="Times New Roman" w:hAnsi="Times New Roman" w:cs="Times New Roman"/>
          <w:b w:val="0"/>
          <w:bCs/>
          <w:color w:val="002060"/>
          <w:sz w:val="32"/>
          <w:szCs w:val="32"/>
        </w:rPr>
        <w:t>As it is a multi-label classification problem, we will use OneVsRestClassifier from sklearn with other classification algorithms</w:t>
      </w:r>
      <w:r w:rsidR="008B267A" w:rsidRPr="00514B0C">
        <w:rPr>
          <w:rFonts w:ascii="Times New Roman" w:hAnsi="Times New Roman" w:cs="Times New Roman"/>
          <w:b w:val="0"/>
          <w:bCs/>
          <w:color w:val="002060"/>
        </w:rPr>
        <w:t xml:space="preserve"> like;</w:t>
      </w:r>
    </w:p>
    <w:p w14:paraId="646C79CE" w14:textId="77777777" w:rsidR="000B46A2"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Logistic Regression()</w:t>
      </w:r>
    </w:p>
    <w:p w14:paraId="3089BC83" w14:textId="77777777" w:rsidR="000B46A2"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Passive Aggressive Classifier()</w:t>
      </w:r>
    </w:p>
    <w:p w14:paraId="2F11BDEA" w14:textId="77777777" w:rsidR="000B46A2"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Multinomial NB()</w:t>
      </w:r>
    </w:p>
    <w:p w14:paraId="265297C2" w14:textId="33A091C4" w:rsidR="008B267A" w:rsidRPr="00514B0C" w:rsidRDefault="000B46A2" w:rsidP="00854600">
      <w:pPr>
        <w:pStyle w:val="ListParagraph"/>
        <w:numPr>
          <w:ilvl w:val="0"/>
          <w:numId w:val="23"/>
        </w:numPr>
        <w:spacing w:line="360" w:lineRule="auto"/>
        <w:jc w:val="both"/>
        <w:rPr>
          <w:rFonts w:ascii="Times New Roman" w:hAnsi="Times New Roman" w:cs="Times New Roman"/>
          <w:color w:val="002060"/>
          <w:sz w:val="28"/>
          <w:szCs w:val="28"/>
        </w:rPr>
      </w:pPr>
      <w:r w:rsidRPr="00514B0C">
        <w:rPr>
          <w:rFonts w:ascii="Times New Roman" w:hAnsi="Times New Roman" w:cs="Times New Roman"/>
          <w:color w:val="002060"/>
          <w:sz w:val="28"/>
          <w:szCs w:val="28"/>
        </w:rPr>
        <w:t>Complement NB()</w:t>
      </w:r>
    </w:p>
    <w:p w14:paraId="0559B233" w14:textId="77777777" w:rsidR="008B267A" w:rsidRPr="00514B0C" w:rsidRDefault="008B267A" w:rsidP="00854600">
      <w:pPr>
        <w:spacing w:line="360" w:lineRule="auto"/>
        <w:ind w:firstLine="644"/>
        <w:jc w:val="both"/>
        <w:rPr>
          <w:rFonts w:ascii="Times New Roman" w:hAnsi="Times New Roman" w:cs="Times New Roman"/>
          <w:b w:val="0"/>
          <w:bCs/>
          <w:color w:val="002060"/>
        </w:rPr>
      </w:pPr>
    </w:p>
    <w:p w14:paraId="32AAB744" w14:textId="77777777" w:rsidR="008B267A" w:rsidRPr="00514B0C" w:rsidRDefault="008B267A" w:rsidP="00854600">
      <w:pPr>
        <w:spacing w:line="360" w:lineRule="auto"/>
        <w:ind w:firstLine="644"/>
        <w:jc w:val="both"/>
        <w:rPr>
          <w:rFonts w:ascii="Times New Roman" w:hAnsi="Times New Roman" w:cs="Times New Roman"/>
          <w:b w:val="0"/>
          <w:bCs/>
          <w:color w:val="002060"/>
        </w:rPr>
      </w:pPr>
    </w:p>
    <w:p w14:paraId="36B3E798" w14:textId="77777777" w:rsidR="008B267A" w:rsidRPr="00514B0C" w:rsidRDefault="008B267A" w:rsidP="00854600">
      <w:pPr>
        <w:spacing w:line="360" w:lineRule="auto"/>
        <w:ind w:firstLine="644"/>
        <w:jc w:val="both"/>
        <w:rPr>
          <w:rFonts w:ascii="Times New Roman" w:hAnsi="Times New Roman" w:cs="Times New Roman"/>
          <w:b w:val="0"/>
          <w:bCs/>
          <w:color w:val="002060"/>
        </w:rPr>
      </w:pPr>
    </w:p>
    <w:p w14:paraId="0A224700" w14:textId="6E95D5B6" w:rsidR="000B46A2" w:rsidRPr="00514B0C" w:rsidRDefault="000B46A2" w:rsidP="00854600">
      <w:pPr>
        <w:spacing w:line="360" w:lineRule="auto"/>
        <w:ind w:firstLine="644"/>
        <w:jc w:val="both"/>
        <w:rPr>
          <w:rFonts w:ascii="Times New Roman" w:hAnsi="Times New Roman" w:cs="Times New Roman"/>
          <w:b w:val="0"/>
          <w:bCs/>
          <w:color w:val="002060"/>
        </w:rPr>
      </w:pPr>
      <w:r w:rsidRPr="00514B0C">
        <w:rPr>
          <w:rFonts w:ascii="Times New Roman" w:hAnsi="Times New Roman" w:cs="Times New Roman"/>
          <w:b w:val="0"/>
          <w:bCs/>
          <w:color w:val="002060"/>
        </w:rPr>
        <w:t>During modelling various metrices like f1</w:t>
      </w:r>
      <w:r w:rsidR="008B267A" w:rsidRPr="00514B0C">
        <w:rPr>
          <w:rFonts w:ascii="Times New Roman" w:hAnsi="Times New Roman" w:cs="Times New Roman"/>
          <w:b w:val="0"/>
          <w:bCs/>
          <w:color w:val="002060"/>
        </w:rPr>
        <w:t>_</w:t>
      </w:r>
      <w:r w:rsidRPr="00514B0C">
        <w:rPr>
          <w:rFonts w:ascii="Times New Roman" w:hAnsi="Times New Roman" w:cs="Times New Roman"/>
          <w:b w:val="0"/>
          <w:bCs/>
          <w:color w:val="002060"/>
        </w:rPr>
        <w:t>score,</w:t>
      </w:r>
      <w:r w:rsidR="008B267A"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 xml:space="preserve">confusion matrix, accuracy score, classification report, roc curve, roc auc score, mean squared error, precision score, recall score, log loss will be used to determine the performance of the model. </w:t>
      </w:r>
      <w:r w:rsidR="008B267A" w:rsidRPr="00514B0C">
        <w:rPr>
          <w:rFonts w:ascii="Times New Roman" w:hAnsi="Times New Roman" w:cs="Times New Roman"/>
          <w:b w:val="0"/>
          <w:bCs/>
          <w:color w:val="002060"/>
        </w:rPr>
        <w:t>At each step at the end of a model a data frame will be generated which will show the performance of the model per class. This will be executed with the help of pipe line.</w:t>
      </w:r>
    </w:p>
    <w:p w14:paraId="6B738E5F" w14:textId="77777777" w:rsidR="000B46A2" w:rsidRPr="00514B0C" w:rsidRDefault="000B46A2" w:rsidP="00854600">
      <w:pPr>
        <w:spacing w:line="360" w:lineRule="auto"/>
        <w:jc w:val="both"/>
        <w:rPr>
          <w:rFonts w:ascii="Times New Roman" w:hAnsi="Times New Roman" w:cs="Times New Roman"/>
          <w:b w:val="0"/>
          <w:bCs/>
          <w:color w:val="002060"/>
        </w:rPr>
      </w:pPr>
    </w:p>
    <w:p w14:paraId="4B29B232" w14:textId="77777777" w:rsidR="000B46A2" w:rsidRPr="00514B0C" w:rsidRDefault="000B46A2" w:rsidP="00854600">
      <w:pPr>
        <w:spacing w:after="200" w:line="360" w:lineRule="auto"/>
        <w:ind w:firstLine="142"/>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3.3 TESTING OF IDENTIFIED ALGORITHMS</w:t>
      </w:r>
    </w:p>
    <w:p w14:paraId="19A6005B" w14:textId="6FFA1531" w:rsidR="000B46A2" w:rsidRPr="00514B0C" w:rsidRDefault="000B46A2" w:rsidP="00854600">
      <w:pPr>
        <w:spacing w:line="360" w:lineRule="auto"/>
        <w:jc w:val="both"/>
        <w:rPr>
          <w:rFonts w:ascii="Times New Roman" w:hAnsi="Times New Roman" w:cs="Times New Roman"/>
          <w:b w:val="0"/>
          <w:bCs/>
          <w:color w:val="002060"/>
          <w:szCs w:val="28"/>
        </w:rPr>
      </w:pPr>
      <w:r w:rsidRPr="00514B0C">
        <w:rPr>
          <w:rFonts w:ascii="Times New Roman" w:hAnsi="Times New Roman" w:cs="Times New Roman"/>
          <w:b w:val="0"/>
          <w:bCs/>
          <w:color w:val="002060"/>
          <w:szCs w:val="28"/>
        </w:rPr>
        <w:tab/>
        <w:t xml:space="preserve">Here </w:t>
      </w:r>
      <w:r w:rsidR="008B267A" w:rsidRPr="00514B0C">
        <w:rPr>
          <w:rFonts w:ascii="Times New Roman" w:hAnsi="Times New Roman" w:cs="Times New Roman"/>
          <w:b w:val="0"/>
          <w:bCs/>
          <w:color w:val="002060"/>
          <w:szCs w:val="28"/>
        </w:rPr>
        <w:t xml:space="preserve">for each model </w:t>
      </w:r>
      <w:r w:rsidRPr="00514B0C">
        <w:rPr>
          <w:rFonts w:ascii="Times New Roman" w:hAnsi="Times New Roman" w:cs="Times New Roman"/>
          <w:b w:val="0"/>
          <w:bCs/>
          <w:color w:val="002060"/>
          <w:szCs w:val="28"/>
        </w:rPr>
        <w:t>I have created a number of list named as F1, ACCURACY, PRECISION, RECALL, RMSE, MSE, AUC, LOG_LOSS to hold the values of matrices like f1 scores, accuracy scores, precision values, recall values, root mean squared error values, me</w:t>
      </w:r>
      <w:r w:rsidR="008B267A" w:rsidRPr="00514B0C">
        <w:rPr>
          <w:rFonts w:ascii="Times New Roman" w:hAnsi="Times New Roman" w:cs="Times New Roman"/>
          <w:b w:val="0"/>
          <w:bCs/>
          <w:color w:val="002060"/>
          <w:szCs w:val="28"/>
        </w:rPr>
        <w:t>a</w:t>
      </w:r>
      <w:r w:rsidRPr="00514B0C">
        <w:rPr>
          <w:rFonts w:ascii="Times New Roman" w:hAnsi="Times New Roman" w:cs="Times New Roman"/>
          <w:b w:val="0"/>
          <w:bCs/>
          <w:color w:val="002060"/>
          <w:szCs w:val="28"/>
        </w:rPr>
        <w:t>n squared error values, auc scores, tpr values, fpr values, cross validation with f1 values, log loss values respectively.</w:t>
      </w:r>
    </w:p>
    <w:p w14:paraId="1258C311" w14:textId="197B90DA" w:rsidR="000B46A2" w:rsidRPr="00514B0C" w:rsidRDefault="000B46A2" w:rsidP="00854600">
      <w:pPr>
        <w:spacing w:line="360" w:lineRule="auto"/>
        <w:ind w:firstLine="720"/>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Here </w:t>
      </w:r>
      <w:r w:rsidR="008B267A" w:rsidRPr="00514B0C">
        <w:rPr>
          <w:rFonts w:ascii="Times New Roman" w:hAnsi="Times New Roman" w:cs="Times New Roman"/>
          <w:b w:val="0"/>
          <w:bCs/>
          <w:color w:val="002060"/>
        </w:rPr>
        <w:t xml:space="preserve">a pipeline </w:t>
      </w:r>
      <w:r w:rsidR="00886808" w:rsidRPr="00514B0C">
        <w:rPr>
          <w:rFonts w:ascii="Times New Roman" w:hAnsi="Times New Roman" w:cs="Times New Roman"/>
          <w:b w:val="0"/>
          <w:bCs/>
          <w:color w:val="002060"/>
        </w:rPr>
        <w:t>has</w:t>
      </w:r>
      <w:r w:rsidR="008B267A" w:rsidRPr="00514B0C">
        <w:rPr>
          <w:rFonts w:ascii="Times New Roman" w:hAnsi="Times New Roman" w:cs="Times New Roman"/>
          <w:b w:val="0"/>
          <w:bCs/>
          <w:color w:val="002060"/>
        </w:rPr>
        <w:t xml:space="preserve"> been created</w:t>
      </w:r>
      <w:r w:rsidRPr="00514B0C">
        <w:rPr>
          <w:rFonts w:ascii="Times New Roman" w:hAnsi="Times New Roman" w:cs="Times New Roman"/>
          <w:b w:val="0"/>
          <w:bCs/>
          <w:color w:val="002060"/>
        </w:rPr>
        <w:t xml:space="preserve"> </w:t>
      </w:r>
      <w:r w:rsidR="008B267A" w:rsidRPr="00514B0C">
        <w:rPr>
          <w:rFonts w:ascii="Times New Roman" w:hAnsi="Times New Roman" w:cs="Times New Roman"/>
          <w:b w:val="0"/>
          <w:bCs/>
          <w:color w:val="002060"/>
        </w:rPr>
        <w:t>where the algorithm will run under OneVs</w:t>
      </w:r>
      <w:r w:rsidR="00886808" w:rsidRPr="00514B0C">
        <w:rPr>
          <w:rFonts w:ascii="Times New Roman" w:hAnsi="Times New Roman" w:cs="Times New Roman"/>
          <w:b w:val="0"/>
          <w:bCs/>
          <w:color w:val="002060"/>
        </w:rPr>
        <w:t>Rest</w:t>
      </w:r>
      <w:r w:rsidR="008B267A" w:rsidRPr="00514B0C">
        <w:rPr>
          <w:rFonts w:ascii="Times New Roman" w:hAnsi="Times New Roman" w:cs="Times New Roman"/>
          <w:b w:val="0"/>
          <w:bCs/>
          <w:color w:val="002060"/>
        </w:rPr>
        <w:t>Classifier.</w:t>
      </w:r>
      <w:r w:rsidR="00886808"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 xml:space="preserve">It’ll also show the confusion matrix, accuracy score, classification report, roc curve, auc, roc auc score, mean squared error, precision score, recall score, tpr, fpr, f1 score, log loss value </w:t>
      </w:r>
      <w:r w:rsidR="008B267A" w:rsidRPr="00514B0C">
        <w:rPr>
          <w:rFonts w:ascii="Times New Roman" w:hAnsi="Times New Roman" w:cs="Times New Roman"/>
          <w:b w:val="0"/>
          <w:bCs/>
          <w:color w:val="002060"/>
        </w:rPr>
        <w:t>along with AUC Curves and Heatmap of confusion matrix for each label.</w:t>
      </w:r>
      <w:r w:rsidRPr="00514B0C">
        <w:rPr>
          <w:rFonts w:ascii="Times New Roman" w:hAnsi="Times New Roman" w:cs="Times New Roman"/>
          <w:b w:val="0"/>
          <w:bCs/>
          <w:color w:val="002060"/>
        </w:rPr>
        <w:t xml:space="preserve"> The values obtained will be added to their respective lists.</w:t>
      </w:r>
      <w:r w:rsidR="008B267A"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Below are few images of function performed on algorithms. Showing the metrics, heatmap of confusion matrix, AUC ROC curve</w:t>
      </w:r>
      <w:r w:rsidR="00886808" w:rsidRPr="00514B0C">
        <w:rPr>
          <w:rFonts w:ascii="Times New Roman" w:hAnsi="Times New Roman" w:cs="Times New Roman"/>
          <w:b w:val="0"/>
          <w:bCs/>
          <w:color w:val="002060"/>
        </w:rPr>
        <w:t>. Below is the image of the pipeline created to achieve the required metrics and graphs.</w:t>
      </w:r>
    </w:p>
    <w:p w14:paraId="3470B3EB" w14:textId="77777777" w:rsidR="00886808" w:rsidRPr="00514B0C" w:rsidRDefault="00886808" w:rsidP="00854600">
      <w:pPr>
        <w:spacing w:line="360" w:lineRule="auto"/>
        <w:ind w:firstLine="720"/>
        <w:jc w:val="both"/>
        <w:rPr>
          <w:rFonts w:ascii="Times New Roman" w:hAnsi="Times New Roman" w:cs="Times New Roman"/>
          <w:b w:val="0"/>
          <w:bCs/>
          <w:color w:val="002060"/>
        </w:rPr>
      </w:pPr>
    </w:p>
    <w:p w14:paraId="72402928"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2277D666"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6A68CC10"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516966D1" w14:textId="77777777" w:rsidR="000B46A2" w:rsidRPr="00514B0C" w:rsidRDefault="000B46A2" w:rsidP="00854600">
      <w:pPr>
        <w:spacing w:line="360" w:lineRule="auto"/>
        <w:ind w:firstLine="720"/>
        <w:jc w:val="both"/>
        <w:rPr>
          <w:rFonts w:ascii="Times New Roman" w:hAnsi="Times New Roman" w:cs="Times New Roman"/>
          <w:b w:val="0"/>
          <w:bCs/>
          <w:color w:val="002060"/>
        </w:rPr>
      </w:pPr>
    </w:p>
    <w:p w14:paraId="539A3412" w14:textId="3316626C" w:rsidR="000B46A2" w:rsidRPr="00514B0C" w:rsidRDefault="000B46A2" w:rsidP="00854600">
      <w:pPr>
        <w:spacing w:line="360" w:lineRule="auto"/>
        <w:ind w:firstLine="720"/>
        <w:jc w:val="both"/>
        <w:rPr>
          <w:rFonts w:ascii="Times New Roman" w:hAnsi="Times New Roman" w:cs="Times New Roman"/>
          <w:b w:val="0"/>
          <w:bCs/>
          <w:color w:val="002060"/>
        </w:rPr>
      </w:pPr>
    </w:p>
    <w:p w14:paraId="7CCAA338" w14:textId="690E5A04" w:rsidR="00886808" w:rsidRPr="00514B0C" w:rsidRDefault="00886808" w:rsidP="00854600">
      <w:pPr>
        <w:spacing w:line="360" w:lineRule="auto"/>
        <w:ind w:firstLine="720"/>
        <w:jc w:val="both"/>
        <w:rPr>
          <w:rFonts w:ascii="Times New Roman" w:hAnsi="Times New Roman" w:cs="Times New Roman"/>
          <w:b w:val="0"/>
          <w:bCs/>
          <w:color w:val="002060"/>
        </w:rPr>
      </w:pPr>
    </w:p>
    <w:p w14:paraId="66A04549" w14:textId="6FE686D8" w:rsidR="00886808" w:rsidRPr="00514B0C" w:rsidRDefault="00886808" w:rsidP="00854600">
      <w:pPr>
        <w:spacing w:line="360" w:lineRule="auto"/>
        <w:ind w:firstLine="720"/>
        <w:jc w:val="both"/>
        <w:rPr>
          <w:rFonts w:ascii="Times New Roman" w:hAnsi="Times New Roman" w:cs="Times New Roman"/>
          <w:b w:val="0"/>
          <w:bCs/>
          <w:color w:val="002060"/>
        </w:rPr>
      </w:pPr>
    </w:p>
    <w:p w14:paraId="79D00C5E" w14:textId="445F3F6C" w:rsidR="00140AEB" w:rsidRPr="00514B0C" w:rsidRDefault="00140AEB" w:rsidP="00854600">
      <w:pPr>
        <w:spacing w:line="360" w:lineRule="auto"/>
        <w:ind w:firstLine="720"/>
        <w:jc w:val="both"/>
        <w:rPr>
          <w:rFonts w:ascii="Times New Roman" w:hAnsi="Times New Roman" w:cs="Times New Roman"/>
          <w:b w:val="0"/>
          <w:bCs/>
          <w:color w:val="002060"/>
          <w:sz w:val="20"/>
          <w:szCs w:val="16"/>
        </w:rPr>
      </w:pPr>
    </w:p>
    <w:p w14:paraId="1510E1A9" w14:textId="77777777" w:rsidR="00140AEB" w:rsidRPr="00514B0C" w:rsidRDefault="00140AEB" w:rsidP="00854600">
      <w:pPr>
        <w:spacing w:line="360" w:lineRule="auto"/>
        <w:ind w:firstLine="720"/>
        <w:jc w:val="both"/>
        <w:rPr>
          <w:rFonts w:ascii="Times New Roman" w:hAnsi="Times New Roman" w:cs="Times New Roman"/>
          <w:b w:val="0"/>
          <w:bCs/>
          <w:color w:val="002060"/>
          <w:sz w:val="20"/>
          <w:szCs w:val="16"/>
        </w:rPr>
      </w:pPr>
    </w:p>
    <w:tbl>
      <w:tblPr>
        <w:tblStyle w:val="TableGrid"/>
        <w:tblW w:w="0" w:type="auto"/>
        <w:jc w:val="center"/>
        <w:tblLook w:val="04A0" w:firstRow="1" w:lastRow="0" w:firstColumn="1" w:lastColumn="0" w:noHBand="0" w:noVBand="1"/>
      </w:tblPr>
      <w:tblGrid>
        <w:gridCol w:w="9006"/>
      </w:tblGrid>
      <w:tr w:rsidR="00514B0C" w:rsidRPr="00514B0C" w14:paraId="4874071F" w14:textId="77777777" w:rsidTr="00140AEB">
        <w:trPr>
          <w:trHeight w:val="5517"/>
          <w:jc w:val="center"/>
        </w:trPr>
        <w:tc>
          <w:tcPr>
            <w:tcW w:w="8217" w:type="dxa"/>
          </w:tcPr>
          <w:p w14:paraId="1FE5A83E" w14:textId="5087BEC2" w:rsidR="00140AEB" w:rsidRPr="00514B0C" w:rsidRDefault="00140AE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02AE06A0" wp14:editId="6940DC0C">
                  <wp:extent cx="3556000" cy="3475355"/>
                  <wp:effectExtent l="19050" t="19050" r="2540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43"/>
                          <a:srcRect r="28693"/>
                          <a:stretch/>
                        </pic:blipFill>
                        <pic:spPr bwMode="auto">
                          <a:xfrm>
                            <a:off x="0" y="0"/>
                            <a:ext cx="3556585" cy="347592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514B0C" w:rsidRPr="00514B0C" w14:paraId="517B773C" w14:textId="77777777" w:rsidTr="00140AEB">
        <w:trPr>
          <w:jc w:val="center"/>
        </w:trPr>
        <w:tc>
          <w:tcPr>
            <w:tcW w:w="8217" w:type="dxa"/>
          </w:tcPr>
          <w:p w14:paraId="26421DBC" w14:textId="55FA00D3" w:rsidR="00140AEB" w:rsidRPr="00514B0C" w:rsidRDefault="00140AE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72FE7D36" wp14:editId="351FE062">
                  <wp:extent cx="5544000" cy="3968970"/>
                  <wp:effectExtent l="19050" t="19050" r="19050" b="1270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rotWithShape="1">
                          <a:blip r:embed="rId44"/>
                          <a:srcRect t="5276" r="6596"/>
                          <a:stretch/>
                        </pic:blipFill>
                        <pic:spPr bwMode="auto">
                          <a:xfrm>
                            <a:off x="0" y="0"/>
                            <a:ext cx="5544000" cy="39689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34D3F223" w14:textId="19AA77B7" w:rsidR="00140AEB" w:rsidRPr="00514B0C" w:rsidRDefault="00140AEB" w:rsidP="00854600">
      <w:pPr>
        <w:spacing w:after="200" w:line="360" w:lineRule="auto"/>
        <w:ind w:left="2160" w:firstLine="720"/>
        <w:jc w:val="both"/>
        <w:rPr>
          <w:rFonts w:ascii="Times New Roman" w:hAnsi="Times New Roman" w:cs="Times New Roman"/>
          <w:color w:val="002060"/>
          <w:sz w:val="24"/>
          <w:szCs w:val="20"/>
        </w:rPr>
      </w:pPr>
      <w:r w:rsidRPr="00514B0C">
        <w:rPr>
          <w:rFonts w:ascii="Times New Roman" w:hAnsi="Times New Roman" w:cs="Times New Roman"/>
          <w:color w:val="002060"/>
          <w:sz w:val="24"/>
          <w:szCs w:val="20"/>
        </w:rPr>
        <w:t>(Fig 24. LOGISTIC REGRESSION PIPELINE)</w:t>
      </w:r>
    </w:p>
    <w:p w14:paraId="47A2E172" w14:textId="77777777" w:rsidR="00886808" w:rsidRPr="00514B0C" w:rsidRDefault="00886808" w:rsidP="00854600">
      <w:pPr>
        <w:spacing w:line="360" w:lineRule="auto"/>
        <w:jc w:val="both"/>
        <w:rPr>
          <w:rFonts w:ascii="Times New Roman" w:hAnsi="Times New Roman" w:cs="Times New Roman"/>
          <w:b w:val="0"/>
          <w:bCs/>
          <w:color w:val="002060"/>
        </w:rPr>
      </w:pPr>
    </w:p>
    <w:p w14:paraId="14E313D7" w14:textId="14C877D0" w:rsidR="000B46A2" w:rsidRPr="00514B0C" w:rsidRDefault="000B46A2" w:rsidP="00854600">
      <w:pPr>
        <w:spacing w:line="360" w:lineRule="auto"/>
        <w:jc w:val="both"/>
        <w:rPr>
          <w:rFonts w:ascii="Times New Roman" w:hAnsi="Times New Roman" w:cs="Times New Roman"/>
          <w:b w:val="0"/>
          <w:bCs/>
          <w:color w:val="002060"/>
        </w:rPr>
      </w:pPr>
    </w:p>
    <w:tbl>
      <w:tblPr>
        <w:tblStyle w:val="TableGrid"/>
        <w:tblW w:w="0" w:type="auto"/>
        <w:tblBorders>
          <w:top w:val="single" w:sz="18" w:space="0" w:color="auto"/>
          <w:left w:val="single" w:sz="18" w:space="0" w:color="auto"/>
          <w:bottom w:val="single" w:sz="18" w:space="0" w:color="auto"/>
          <w:right w:val="single" w:sz="18" w:space="0" w:color="auto"/>
        </w:tblBorders>
        <w:shd w:val="clear" w:color="auto" w:fill="FFFFFF" w:themeFill="background1"/>
        <w:tblLook w:val="04A0" w:firstRow="1" w:lastRow="0" w:firstColumn="1" w:lastColumn="0" w:noHBand="0" w:noVBand="1"/>
      </w:tblPr>
      <w:tblGrid>
        <w:gridCol w:w="4228"/>
        <w:gridCol w:w="6832"/>
      </w:tblGrid>
      <w:tr w:rsidR="00514B0C" w:rsidRPr="00514B0C" w14:paraId="47931D3C" w14:textId="77777777" w:rsidTr="00AB3875">
        <w:trPr>
          <w:trHeight w:val="8132"/>
        </w:trPr>
        <w:tc>
          <w:tcPr>
            <w:tcW w:w="4228" w:type="dxa"/>
            <w:tcBorders>
              <w:right w:val="single" w:sz="18" w:space="0" w:color="FFFFFF" w:themeColor="background1"/>
            </w:tcBorders>
            <w:shd w:val="clear" w:color="auto" w:fill="FFFFFF" w:themeFill="background1"/>
          </w:tcPr>
          <w:p w14:paraId="2A7EC053" w14:textId="39851837" w:rsidR="00AB3875" w:rsidRPr="00514B0C" w:rsidRDefault="00AB3875" w:rsidP="00854600">
            <w:pPr>
              <w:spacing w:after="200" w:line="360" w:lineRule="auto"/>
              <w:jc w:val="both"/>
              <w:rPr>
                <w:rFonts w:ascii="Times New Roman" w:hAnsi="Times New Roman" w:cs="Times New Roman"/>
                <w:b w:val="0"/>
                <w:bCs/>
                <w:noProof/>
                <w:color w:val="002060"/>
                <w:sz w:val="24"/>
                <w:szCs w:val="20"/>
              </w:rPr>
            </w:pPr>
            <w:r w:rsidRPr="00514B0C">
              <w:rPr>
                <w:rFonts w:ascii="Times New Roman" w:hAnsi="Times New Roman" w:cs="Times New Roman"/>
                <w:b w:val="0"/>
                <w:bCs/>
                <w:noProof/>
                <w:color w:val="002060"/>
                <w:sz w:val="24"/>
                <w:szCs w:val="20"/>
              </w:rPr>
              <w:t>RESULT AT MALIGNANT LABEL</w:t>
            </w:r>
          </w:p>
          <w:p w14:paraId="20D32178" w14:textId="15F31BD0" w:rsidR="00AB3875" w:rsidRPr="00514B0C" w:rsidRDefault="00AB3875" w:rsidP="00854600">
            <w:pPr>
              <w:spacing w:after="200" w:line="360" w:lineRule="auto"/>
              <w:jc w:val="both"/>
              <w:rPr>
                <w:rFonts w:ascii="Times New Roman" w:hAnsi="Times New Roman" w:cs="Times New Roman"/>
                <w:color w:val="002060"/>
                <w:sz w:val="24"/>
                <w:szCs w:val="20"/>
              </w:rPr>
            </w:pPr>
            <w:r w:rsidRPr="00514B0C">
              <w:rPr>
                <w:rFonts w:ascii="Times New Roman" w:hAnsi="Times New Roman" w:cs="Times New Roman"/>
                <w:noProof/>
                <w:color w:val="002060"/>
                <w:sz w:val="24"/>
                <w:szCs w:val="20"/>
              </w:rPr>
              <w:drawing>
                <wp:inline distT="0" distB="0" distL="0" distR="0" wp14:anchorId="51277A8A" wp14:editId="605B820C">
                  <wp:extent cx="2514600" cy="4387850"/>
                  <wp:effectExtent l="19050" t="19050" r="19050" b="1270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rotWithShape="1">
                          <a:blip r:embed="rId45"/>
                          <a:srcRect r="64343" b="7645"/>
                          <a:stretch/>
                        </pic:blipFill>
                        <pic:spPr bwMode="auto">
                          <a:xfrm>
                            <a:off x="0" y="0"/>
                            <a:ext cx="2514600" cy="4387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6832" w:type="dxa"/>
            <w:tcBorders>
              <w:left w:val="single" w:sz="18" w:space="0" w:color="FFFFFF" w:themeColor="background1"/>
            </w:tcBorders>
            <w:shd w:val="clear" w:color="auto" w:fill="FFFFFF" w:themeFill="background1"/>
            <w:vAlign w:val="center"/>
          </w:tcPr>
          <w:p w14:paraId="3A96D17F" w14:textId="77777777" w:rsidR="00AB3875" w:rsidRPr="00514B0C" w:rsidRDefault="00AB3875" w:rsidP="00854600">
            <w:pPr>
              <w:spacing w:after="200" w:line="360" w:lineRule="auto"/>
              <w:jc w:val="both"/>
              <w:rPr>
                <w:rFonts w:ascii="Times New Roman" w:hAnsi="Times New Roman" w:cs="Times New Roman"/>
                <w:b w:val="0"/>
                <w:bCs/>
                <w:color w:val="002060"/>
                <w:sz w:val="24"/>
                <w:szCs w:val="20"/>
              </w:rPr>
            </w:pPr>
            <w:r w:rsidRPr="00514B0C">
              <w:rPr>
                <w:rFonts w:ascii="Times New Roman" w:hAnsi="Times New Roman" w:cs="Times New Roman"/>
                <w:noProof/>
                <w:color w:val="002060"/>
                <w:sz w:val="24"/>
                <w:szCs w:val="20"/>
              </w:rPr>
              <w:drawing>
                <wp:inline distT="0" distB="0" distL="0" distR="0" wp14:anchorId="347EA610" wp14:editId="3A756DE6">
                  <wp:extent cx="4170347" cy="1746192"/>
                  <wp:effectExtent l="19050" t="19050" r="20955" b="260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rotWithShape="1">
                          <a:blip r:embed="rId46">
                            <a:extLst>
                              <a:ext uri="{BEBA8EAE-BF5A-486C-A8C5-ECC9F3942E4B}">
                                <a14:imgProps xmlns:a14="http://schemas.microsoft.com/office/drawing/2010/main">
                                  <a14:imgLayer r:embed="rId47">
                                    <a14:imgEffect>
                                      <a14:saturation sat="200000"/>
                                    </a14:imgEffect>
                                  </a14:imgLayer>
                                </a14:imgProps>
                              </a:ext>
                            </a:extLst>
                          </a:blip>
                          <a:srcRect l="1350" t="12990" r="11579" b="-650"/>
                          <a:stretch/>
                        </pic:blipFill>
                        <pic:spPr bwMode="auto">
                          <a:xfrm>
                            <a:off x="0" y="0"/>
                            <a:ext cx="4207886" cy="17619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514B0C">
              <w:rPr>
                <w:rFonts w:ascii="Times New Roman" w:hAnsi="Times New Roman" w:cs="Times New Roman"/>
                <w:b w:val="0"/>
                <w:bCs/>
                <w:color w:val="002060"/>
                <w:sz w:val="24"/>
                <w:szCs w:val="20"/>
              </w:rPr>
              <w:t>AUC CURVE AT MALIGNANT LABEL</w:t>
            </w:r>
          </w:p>
          <w:p w14:paraId="46EFCD7A" w14:textId="77777777" w:rsidR="00AB3875" w:rsidRPr="00514B0C" w:rsidRDefault="00AB3875" w:rsidP="00854600">
            <w:pPr>
              <w:spacing w:after="200" w:line="360" w:lineRule="auto"/>
              <w:jc w:val="both"/>
              <w:rPr>
                <w:rFonts w:ascii="Times New Roman" w:hAnsi="Times New Roman" w:cs="Times New Roman"/>
                <w:b w:val="0"/>
                <w:bCs/>
                <w:noProof/>
                <w:color w:val="002060"/>
                <w:sz w:val="24"/>
                <w:szCs w:val="20"/>
              </w:rPr>
            </w:pPr>
            <w:r w:rsidRPr="00514B0C">
              <w:rPr>
                <w:rFonts w:ascii="Times New Roman" w:hAnsi="Times New Roman" w:cs="Times New Roman"/>
                <w:b w:val="0"/>
                <w:bCs/>
                <w:noProof/>
                <w:color w:val="002060"/>
                <w:sz w:val="24"/>
                <w:szCs w:val="20"/>
              </w:rPr>
              <w:t>HEATMAP OF CONFUSION MARIX AT MALGNANT</w:t>
            </w:r>
          </w:p>
          <w:p w14:paraId="5EB7ADCB" w14:textId="78AAA113" w:rsidR="00AB3875" w:rsidRPr="00514B0C" w:rsidRDefault="00AB3875" w:rsidP="00854600">
            <w:pPr>
              <w:spacing w:after="200" w:line="360" w:lineRule="auto"/>
              <w:jc w:val="both"/>
              <w:rPr>
                <w:rFonts w:ascii="Times New Roman" w:hAnsi="Times New Roman" w:cs="Times New Roman"/>
                <w:color w:val="002060"/>
                <w:sz w:val="24"/>
                <w:szCs w:val="20"/>
              </w:rPr>
            </w:pPr>
            <w:r w:rsidRPr="00514B0C">
              <w:rPr>
                <w:rFonts w:ascii="Times New Roman" w:hAnsi="Times New Roman" w:cs="Times New Roman"/>
                <w:b w:val="0"/>
                <w:bCs/>
                <w:noProof/>
                <w:color w:val="002060"/>
              </w:rPr>
              <w:drawing>
                <wp:inline distT="0" distB="0" distL="0" distR="0" wp14:anchorId="44F25B5A" wp14:editId="20A75281">
                  <wp:extent cx="3021330" cy="2131926"/>
                  <wp:effectExtent l="19050" t="19050" r="26670"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rotWithShape="1">
                          <a:blip r:embed="rId48"/>
                          <a:srcRect t="8878" r="21684"/>
                          <a:stretch/>
                        </pic:blipFill>
                        <pic:spPr bwMode="auto">
                          <a:xfrm>
                            <a:off x="0" y="0"/>
                            <a:ext cx="3037614" cy="2143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14:paraId="51B96AB2" w14:textId="53A6D14F" w:rsidR="00140AEB" w:rsidRPr="00514B0C" w:rsidRDefault="00140AEB" w:rsidP="00854600">
      <w:pPr>
        <w:spacing w:line="360" w:lineRule="auto"/>
        <w:jc w:val="both"/>
        <w:rPr>
          <w:rFonts w:ascii="Times New Roman" w:hAnsi="Times New Roman" w:cs="Times New Roman"/>
          <w:b w:val="0"/>
          <w:bCs/>
          <w:color w:val="002060"/>
        </w:rPr>
      </w:pPr>
    </w:p>
    <w:p w14:paraId="0B412830" w14:textId="25605745" w:rsidR="000B46A2" w:rsidRPr="00514B0C" w:rsidRDefault="000B46A2" w:rsidP="00854600">
      <w:pPr>
        <w:spacing w:after="200" w:line="360" w:lineRule="auto"/>
        <w:ind w:firstLine="142"/>
        <w:jc w:val="both"/>
        <w:rPr>
          <w:rFonts w:ascii="Times New Roman" w:hAnsi="Times New Roman" w:cs="Times New Roman"/>
          <w:color w:val="002060"/>
          <w:sz w:val="24"/>
          <w:szCs w:val="20"/>
        </w:rPr>
      </w:pPr>
      <w:r w:rsidRPr="00514B0C">
        <w:rPr>
          <w:rFonts w:ascii="Times New Roman" w:hAnsi="Times New Roman" w:cs="Times New Roman"/>
          <w:b w:val="0"/>
          <w:bCs/>
          <w:color w:val="002060"/>
          <w:szCs w:val="28"/>
        </w:rPr>
        <w:tab/>
      </w:r>
      <w:r w:rsidRPr="00514B0C">
        <w:rPr>
          <w:rFonts w:ascii="Times New Roman" w:hAnsi="Times New Roman" w:cs="Times New Roman"/>
          <w:color w:val="002060"/>
          <w:sz w:val="24"/>
          <w:szCs w:val="20"/>
        </w:rPr>
        <w:t xml:space="preserve">(Fig </w:t>
      </w:r>
      <w:r w:rsidR="00140AEB" w:rsidRPr="00514B0C">
        <w:rPr>
          <w:rFonts w:ascii="Times New Roman" w:hAnsi="Times New Roman" w:cs="Times New Roman"/>
          <w:color w:val="002060"/>
          <w:sz w:val="24"/>
          <w:szCs w:val="20"/>
        </w:rPr>
        <w:t>25</w:t>
      </w:r>
      <w:r w:rsidRPr="00514B0C">
        <w:rPr>
          <w:rFonts w:ascii="Times New Roman" w:hAnsi="Times New Roman" w:cs="Times New Roman"/>
          <w:color w:val="002060"/>
          <w:sz w:val="24"/>
          <w:szCs w:val="20"/>
        </w:rPr>
        <w:t>. LOGISTIC REGRESSION</w:t>
      </w:r>
      <w:r w:rsidR="00140AEB" w:rsidRPr="00514B0C">
        <w:rPr>
          <w:rFonts w:ascii="Times New Roman" w:hAnsi="Times New Roman" w:cs="Times New Roman"/>
          <w:color w:val="002060"/>
          <w:sz w:val="24"/>
          <w:szCs w:val="20"/>
        </w:rPr>
        <w:t xml:space="preserve"> RESULT</w:t>
      </w:r>
      <w:r w:rsidR="00AB3875" w:rsidRPr="00514B0C">
        <w:rPr>
          <w:rFonts w:ascii="Times New Roman" w:hAnsi="Times New Roman" w:cs="Times New Roman"/>
          <w:color w:val="002060"/>
          <w:sz w:val="24"/>
          <w:szCs w:val="20"/>
        </w:rPr>
        <w:t xml:space="preserve"> WITH MALIGNANT LABEL</w:t>
      </w:r>
      <w:r w:rsidRPr="00514B0C">
        <w:rPr>
          <w:rFonts w:ascii="Times New Roman" w:hAnsi="Times New Roman" w:cs="Times New Roman"/>
          <w:color w:val="002060"/>
          <w:sz w:val="24"/>
          <w:szCs w:val="20"/>
        </w:rPr>
        <w:t xml:space="preserve">) </w:t>
      </w:r>
    </w:p>
    <w:p w14:paraId="5DAF7C92" w14:textId="77777777" w:rsidR="000B46A2" w:rsidRPr="00514B0C" w:rsidRDefault="000B46A2"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3.4 METRICE OF EVALUATION</w:t>
      </w:r>
    </w:p>
    <w:p w14:paraId="7B4E7E87" w14:textId="7374D615" w:rsidR="00046374"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 w:val="32"/>
          <w:szCs w:val="24"/>
        </w:rPr>
        <w:tab/>
      </w:r>
      <w:r w:rsidRPr="00514B0C">
        <w:rPr>
          <w:rFonts w:ascii="Times New Roman" w:hAnsi="Times New Roman" w:cs="Times New Roman"/>
          <w:b w:val="0"/>
          <w:bCs/>
          <w:color w:val="002060"/>
        </w:rPr>
        <w:t>In the modeling I have chosen metrices like F1 score, Accuracy score, Precision, Recall, Mean Squared Error, Root Mean Square Error</w:t>
      </w:r>
      <w:r w:rsidR="00AB3875"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as my evaluation criteria. All the values were stored in a list and later they were saved in form of a DataFrame for proper evaluation and visualization of the values</w:t>
      </w:r>
      <w:r w:rsidR="00AB3875" w:rsidRPr="00514B0C">
        <w:rPr>
          <w:rFonts w:ascii="Times New Roman" w:hAnsi="Times New Roman" w:cs="Times New Roman"/>
          <w:b w:val="0"/>
          <w:bCs/>
          <w:color w:val="002060"/>
        </w:rPr>
        <w:t>. Below are the result obtained using various algorithms with OneVsRestClassifier().</w:t>
      </w:r>
    </w:p>
    <w:p w14:paraId="6445E6AD" w14:textId="68AF6F36" w:rsidR="00854600" w:rsidRDefault="00854600" w:rsidP="00854600">
      <w:pPr>
        <w:spacing w:line="360" w:lineRule="auto"/>
        <w:jc w:val="both"/>
        <w:rPr>
          <w:rFonts w:ascii="Times New Roman" w:hAnsi="Times New Roman" w:cs="Times New Roman"/>
          <w:b w:val="0"/>
          <w:bCs/>
          <w:color w:val="002060"/>
        </w:rPr>
      </w:pPr>
    </w:p>
    <w:p w14:paraId="2D4A47D4" w14:textId="15B2685C" w:rsidR="00854600" w:rsidRDefault="00854600" w:rsidP="00854600">
      <w:pPr>
        <w:spacing w:line="360" w:lineRule="auto"/>
        <w:jc w:val="both"/>
        <w:rPr>
          <w:rFonts w:ascii="Times New Roman" w:hAnsi="Times New Roman" w:cs="Times New Roman"/>
          <w:b w:val="0"/>
          <w:bCs/>
          <w:color w:val="002060"/>
        </w:rPr>
      </w:pPr>
    </w:p>
    <w:p w14:paraId="785A4AD0" w14:textId="77777777" w:rsidR="00854600" w:rsidRPr="00514B0C" w:rsidRDefault="00854600" w:rsidP="00854600">
      <w:pPr>
        <w:spacing w:line="360" w:lineRule="auto"/>
        <w:jc w:val="both"/>
        <w:rPr>
          <w:rFonts w:ascii="Times New Roman" w:hAnsi="Times New Roman" w:cs="Times New Roman"/>
          <w:b w:val="0"/>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6"/>
      </w:tblGrid>
      <w:tr w:rsidR="00514B0C" w:rsidRPr="00514B0C" w14:paraId="7CC30F18" w14:textId="77777777" w:rsidTr="00266FFB">
        <w:tc>
          <w:tcPr>
            <w:tcW w:w="11096" w:type="dxa"/>
          </w:tcPr>
          <w:p w14:paraId="4613D22B" w14:textId="77777777" w:rsidR="00AB3875" w:rsidRPr="00514B0C" w:rsidRDefault="00AB3875"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4C0047DA" wp14:editId="45BB2D7F">
                  <wp:extent cx="6174569" cy="1905000"/>
                  <wp:effectExtent l="19050" t="19050" r="17145" b="1905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rotWithShape="1">
                          <a:blip r:embed="rId49"/>
                          <a:srcRect l="1379" t="7498" r="2710" b="2461"/>
                          <a:stretch/>
                        </pic:blipFill>
                        <pic:spPr bwMode="auto">
                          <a:xfrm>
                            <a:off x="0" y="0"/>
                            <a:ext cx="6180362" cy="19067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CD4B00" w14:textId="4BD794E6" w:rsidR="00046374"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046374" w:rsidRPr="00514B0C">
              <w:rPr>
                <w:rFonts w:ascii="Times New Roman" w:hAnsi="Times New Roman" w:cs="Times New Roman"/>
                <w:b w:val="0"/>
                <w:bCs/>
                <w:color w:val="002060"/>
              </w:rPr>
              <w:t>RESULTS USING LOGISTIC REGRESSION</w:t>
            </w:r>
          </w:p>
        </w:tc>
      </w:tr>
      <w:tr w:rsidR="00514B0C" w:rsidRPr="00514B0C" w14:paraId="100102E6" w14:textId="77777777" w:rsidTr="00266FFB">
        <w:tc>
          <w:tcPr>
            <w:tcW w:w="11096" w:type="dxa"/>
          </w:tcPr>
          <w:p w14:paraId="409BE4F6" w14:textId="77777777" w:rsidR="00AB3875" w:rsidRPr="00514B0C" w:rsidRDefault="00046374"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03D4CFB2" wp14:editId="72289ECC">
                  <wp:extent cx="6502400" cy="1993900"/>
                  <wp:effectExtent l="19050" t="19050" r="12700" b="2540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rotWithShape="1">
                          <a:blip r:embed="rId50"/>
                          <a:srcRect t="7635" r="7798" b="6736"/>
                          <a:stretch/>
                        </pic:blipFill>
                        <pic:spPr bwMode="auto">
                          <a:xfrm>
                            <a:off x="0" y="0"/>
                            <a:ext cx="6502400" cy="1993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271297" w14:textId="2DEDF39C" w:rsidR="00046374" w:rsidRPr="00514B0C" w:rsidRDefault="00046374"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                                   RESULTS USING PASSIVE AGGRESSIVE CLASSIFIER</w:t>
            </w:r>
          </w:p>
        </w:tc>
      </w:tr>
    </w:tbl>
    <w:p w14:paraId="7C9E15BF" w14:textId="77777777" w:rsidR="00046374" w:rsidRPr="00514B0C" w:rsidRDefault="00046374" w:rsidP="00854600">
      <w:pPr>
        <w:spacing w:line="360" w:lineRule="auto"/>
        <w:jc w:val="both"/>
        <w:rPr>
          <w:rFonts w:ascii="Times New Roman" w:hAnsi="Times New Roman" w:cs="Times New Roman"/>
          <w:b w:val="0"/>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6"/>
      </w:tblGrid>
      <w:tr w:rsidR="00514B0C" w:rsidRPr="00514B0C" w14:paraId="484DBC86" w14:textId="77777777" w:rsidTr="00266FFB">
        <w:tc>
          <w:tcPr>
            <w:tcW w:w="11096" w:type="dxa"/>
          </w:tcPr>
          <w:p w14:paraId="23E517C7" w14:textId="77777777"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3F67E089" wp14:editId="0F1DACB5">
                  <wp:extent cx="6394450" cy="1993265"/>
                  <wp:effectExtent l="19050" t="19050" r="25400" b="2603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rotWithShape="1">
                          <a:blip r:embed="rId51"/>
                          <a:srcRect l="1801" t="5990" r="7528"/>
                          <a:stretch/>
                        </pic:blipFill>
                        <pic:spPr bwMode="auto">
                          <a:xfrm>
                            <a:off x="0" y="0"/>
                            <a:ext cx="6394450" cy="19932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CE02CA" w14:textId="77777777"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                                   RESULTS USING MULTINOMIAL NB</w:t>
            </w:r>
          </w:p>
        </w:tc>
      </w:tr>
      <w:tr w:rsidR="00514B0C" w:rsidRPr="00514B0C" w14:paraId="5836040D" w14:textId="77777777" w:rsidTr="00266FFB">
        <w:tc>
          <w:tcPr>
            <w:tcW w:w="11096" w:type="dxa"/>
          </w:tcPr>
          <w:p w14:paraId="42AFF694"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783AC226"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3E498755"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2AAD7B01"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694642E9" w14:textId="5C54A95B" w:rsidR="00266FFB" w:rsidRPr="00514B0C" w:rsidRDefault="00266FFB"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drawing>
                <wp:inline distT="0" distB="0" distL="0" distR="0" wp14:anchorId="0077536E" wp14:editId="7CC854DC">
                  <wp:extent cx="6502400" cy="2012950"/>
                  <wp:effectExtent l="19050" t="19050" r="12700" b="2540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rotWithShape="1">
                          <a:blip r:embed="rId52"/>
                          <a:srcRect l="928" t="8742" r="3992" b="4645"/>
                          <a:stretch/>
                        </pic:blipFill>
                        <pic:spPr bwMode="auto">
                          <a:xfrm>
                            <a:off x="0" y="0"/>
                            <a:ext cx="6502400" cy="2012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81C381" w14:textId="049BD751" w:rsidR="00266FFB" w:rsidRPr="00514B0C" w:rsidRDefault="00854600" w:rsidP="00854600">
            <w:pPr>
              <w:spacing w:line="360" w:lineRule="auto"/>
              <w:jc w:val="both"/>
              <w:rPr>
                <w:rFonts w:ascii="Times New Roman" w:hAnsi="Times New Roman" w:cs="Times New Roman"/>
                <w:b w:val="0"/>
                <w:bCs/>
                <w:noProof/>
                <w:color w:val="002060"/>
              </w:rPr>
            </w:pPr>
            <w:r>
              <w:rPr>
                <w:rFonts w:ascii="Times New Roman" w:hAnsi="Times New Roman" w:cs="Times New Roman"/>
                <w:b w:val="0"/>
                <w:bCs/>
                <w:color w:val="002060"/>
              </w:rPr>
              <w:t xml:space="preserve">                                          </w:t>
            </w:r>
            <w:r w:rsidR="00266FFB" w:rsidRPr="00514B0C">
              <w:rPr>
                <w:rFonts w:ascii="Times New Roman" w:hAnsi="Times New Roman" w:cs="Times New Roman"/>
                <w:b w:val="0"/>
                <w:bCs/>
                <w:color w:val="002060"/>
              </w:rPr>
              <w:t>RESULTS USING COMPLEMENT NB</w:t>
            </w:r>
          </w:p>
        </w:tc>
      </w:tr>
      <w:tr w:rsidR="00514B0C" w:rsidRPr="00514B0C" w14:paraId="1E7D13A8" w14:textId="77777777" w:rsidTr="00266FFB">
        <w:tc>
          <w:tcPr>
            <w:tcW w:w="11096" w:type="dxa"/>
          </w:tcPr>
          <w:p w14:paraId="2B465EE9" w14:textId="77777777" w:rsidR="00266FFB" w:rsidRPr="00514B0C" w:rsidRDefault="00266FFB"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drawing>
                <wp:inline distT="0" distB="0" distL="0" distR="0" wp14:anchorId="2C6C7B14" wp14:editId="58BA76B8">
                  <wp:extent cx="6483350" cy="2003425"/>
                  <wp:effectExtent l="19050" t="19050" r="12700" b="1587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rotWithShape="1">
                          <a:blip r:embed="rId53"/>
                          <a:srcRect l="857" t="3073" r="1905"/>
                          <a:stretch/>
                        </pic:blipFill>
                        <pic:spPr bwMode="auto">
                          <a:xfrm>
                            <a:off x="0" y="0"/>
                            <a:ext cx="6483350" cy="2003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B3D19B" w14:textId="77777777" w:rsidR="00266FFB" w:rsidRPr="00514B0C" w:rsidRDefault="00266FFB"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color w:val="002060"/>
              </w:rPr>
              <w:t xml:space="preserve">                                               RESULTS USING LINER SVC</w:t>
            </w:r>
          </w:p>
        </w:tc>
      </w:tr>
    </w:tbl>
    <w:p w14:paraId="2350D7CD" w14:textId="77777777" w:rsidR="00266FFB" w:rsidRPr="00514B0C" w:rsidRDefault="00266FFB" w:rsidP="00854600">
      <w:pPr>
        <w:spacing w:line="360" w:lineRule="auto"/>
        <w:ind w:left="3600" w:firstLine="720"/>
        <w:jc w:val="both"/>
        <w:rPr>
          <w:rFonts w:ascii="Times New Roman" w:hAnsi="Times New Roman" w:cs="Times New Roman"/>
          <w:color w:val="002060"/>
          <w:sz w:val="24"/>
          <w:szCs w:val="20"/>
        </w:rPr>
      </w:pPr>
    </w:p>
    <w:p w14:paraId="02391EC0" w14:textId="3BF5F39B" w:rsidR="000B46A2" w:rsidRPr="00514B0C" w:rsidRDefault="00266FFB" w:rsidP="00854600">
      <w:pPr>
        <w:spacing w:line="360" w:lineRule="auto"/>
        <w:ind w:left="3600" w:firstLine="720"/>
        <w:jc w:val="both"/>
        <w:rPr>
          <w:rFonts w:ascii="Times New Roman" w:hAnsi="Times New Roman" w:cs="Times New Roman"/>
          <w:b w:val="0"/>
          <w:bCs/>
          <w:color w:val="002060"/>
          <w:sz w:val="32"/>
          <w:szCs w:val="24"/>
          <w:u w:val="single"/>
        </w:rPr>
      </w:pPr>
      <w:r w:rsidRPr="00514B0C">
        <w:rPr>
          <w:rFonts w:ascii="Times New Roman" w:hAnsi="Times New Roman" w:cs="Times New Roman"/>
          <w:color w:val="002060"/>
          <w:sz w:val="24"/>
          <w:szCs w:val="20"/>
        </w:rPr>
        <w:t>(Fig 26. RESULTS)</w:t>
      </w:r>
    </w:p>
    <w:p w14:paraId="645D6644" w14:textId="77777777" w:rsidR="000B46A2" w:rsidRPr="00514B0C" w:rsidRDefault="000B46A2"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3.5 VISUALIZATION</w:t>
      </w:r>
    </w:p>
    <w:p w14:paraId="6E293996" w14:textId="77777777" w:rsidR="000B46A2" w:rsidRPr="00514B0C"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 w:val="32"/>
          <w:szCs w:val="24"/>
        </w:rPr>
        <w:tab/>
      </w:r>
      <w:r w:rsidRPr="00514B0C">
        <w:rPr>
          <w:rFonts w:ascii="Times New Roman" w:hAnsi="Times New Roman" w:cs="Times New Roman"/>
          <w:b w:val="0"/>
          <w:bCs/>
          <w:color w:val="002060"/>
        </w:rPr>
        <w:t>Visualization plays a crucial role in EDA as well as during modelling. It gives a better idea about the things going on beautifully. Below are the few visualizations used during this project to understand the dataset and performance of the algorithms.</w:t>
      </w:r>
    </w:p>
    <w:p w14:paraId="6AD7AA71" w14:textId="715304D7" w:rsidR="00266FFB" w:rsidRPr="00514B0C" w:rsidRDefault="00266FFB" w:rsidP="00854600">
      <w:pPr>
        <w:spacing w:line="360" w:lineRule="auto"/>
        <w:jc w:val="both"/>
        <w:rPr>
          <w:rFonts w:ascii="Times New Roman" w:hAnsi="Times New Roman" w:cs="Times New Roman"/>
          <w:b w:val="0"/>
          <w:bCs/>
          <w:noProof/>
          <w:color w:val="002060"/>
        </w:rPr>
      </w:pPr>
    </w:p>
    <w:p w14:paraId="18EDA079" w14:textId="6F31F8E0" w:rsidR="00266FFB" w:rsidRPr="00514B0C" w:rsidRDefault="00266FFB" w:rsidP="00854600">
      <w:pPr>
        <w:spacing w:line="360" w:lineRule="auto"/>
        <w:jc w:val="both"/>
        <w:rPr>
          <w:rFonts w:ascii="Times New Roman" w:hAnsi="Times New Roman" w:cs="Times New Roman"/>
          <w:b w:val="0"/>
          <w:bCs/>
          <w:noProof/>
          <w:color w:val="002060"/>
        </w:rPr>
      </w:pPr>
    </w:p>
    <w:p w14:paraId="6B25AF0B" w14:textId="1FB93B00" w:rsidR="00266FFB" w:rsidRPr="00514B0C" w:rsidRDefault="00266FFB" w:rsidP="00854600">
      <w:pPr>
        <w:spacing w:line="360" w:lineRule="auto"/>
        <w:jc w:val="both"/>
        <w:rPr>
          <w:rFonts w:ascii="Times New Roman" w:hAnsi="Times New Roman" w:cs="Times New Roman"/>
          <w:b w:val="0"/>
          <w:bCs/>
          <w:noProof/>
          <w:color w:val="002060"/>
        </w:rPr>
      </w:pPr>
    </w:p>
    <w:p w14:paraId="2019282C" w14:textId="0026EA2B" w:rsidR="00266FFB" w:rsidRPr="00514B0C" w:rsidRDefault="00266FFB" w:rsidP="00854600">
      <w:pPr>
        <w:spacing w:line="360" w:lineRule="auto"/>
        <w:jc w:val="both"/>
        <w:rPr>
          <w:rFonts w:ascii="Times New Roman" w:hAnsi="Times New Roman" w:cs="Times New Roman"/>
          <w:b w:val="0"/>
          <w:bCs/>
          <w:noProof/>
          <w:color w:val="002060"/>
        </w:rPr>
      </w:pPr>
    </w:p>
    <w:p w14:paraId="6FF2205A" w14:textId="36D00765" w:rsidR="00266FFB" w:rsidRPr="00514B0C" w:rsidRDefault="00266FFB" w:rsidP="00854600">
      <w:pPr>
        <w:spacing w:line="360" w:lineRule="auto"/>
        <w:jc w:val="both"/>
        <w:rPr>
          <w:rFonts w:ascii="Times New Roman" w:hAnsi="Times New Roman" w:cs="Times New Roman"/>
          <w:b w:val="0"/>
          <w:bCs/>
          <w:noProof/>
          <w:color w:val="002060"/>
        </w:rPr>
      </w:pPr>
    </w:p>
    <w:p w14:paraId="65B888BA"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3E931C23" w14:textId="66732823" w:rsidR="000B46A2" w:rsidRPr="00514B0C" w:rsidRDefault="000B46A2" w:rsidP="00854600">
      <w:pPr>
        <w:spacing w:line="360" w:lineRule="auto"/>
        <w:jc w:val="center"/>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41B8886D" wp14:editId="09C85BB7">
            <wp:extent cx="2922043" cy="2739390"/>
            <wp:effectExtent l="19050" t="19050" r="12065" b="2286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rotWithShape="1">
                    <a:blip r:embed="rId54"/>
                    <a:srcRect t="29527" r="44141"/>
                    <a:stretch/>
                  </pic:blipFill>
                  <pic:spPr bwMode="auto">
                    <a:xfrm>
                      <a:off x="0" y="0"/>
                      <a:ext cx="2922704" cy="27400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AB533E" w14:textId="594DDA8F" w:rsidR="000B46A2" w:rsidRPr="00514B0C" w:rsidRDefault="00854600" w:rsidP="00854600">
      <w:pPr>
        <w:spacing w:line="360" w:lineRule="auto"/>
        <w:jc w:val="both"/>
        <w:rPr>
          <w:rFonts w:ascii="Times New Roman" w:hAnsi="Times New Roman" w:cs="Times New Roman"/>
          <w:color w:val="002060"/>
          <w:sz w:val="24"/>
          <w:szCs w:val="20"/>
        </w:rPr>
      </w:pPr>
      <w:r>
        <w:rPr>
          <w:rFonts w:ascii="Times New Roman" w:hAnsi="Times New Roman" w:cs="Times New Roman"/>
          <w:color w:val="002060"/>
          <w:sz w:val="24"/>
          <w:szCs w:val="20"/>
        </w:rPr>
        <w:t xml:space="preserve">                                            </w:t>
      </w:r>
      <w:r w:rsidR="000B46A2" w:rsidRPr="00514B0C">
        <w:rPr>
          <w:rFonts w:ascii="Times New Roman" w:hAnsi="Times New Roman" w:cs="Times New Roman"/>
          <w:color w:val="002060"/>
          <w:sz w:val="24"/>
          <w:szCs w:val="20"/>
        </w:rPr>
        <w:t>(Fig 2</w:t>
      </w:r>
      <w:r w:rsidR="00266FFB" w:rsidRPr="00514B0C">
        <w:rPr>
          <w:rFonts w:ascii="Times New Roman" w:hAnsi="Times New Roman" w:cs="Times New Roman"/>
          <w:color w:val="002060"/>
          <w:sz w:val="24"/>
          <w:szCs w:val="20"/>
        </w:rPr>
        <w:t>7</w:t>
      </w:r>
      <w:r w:rsidR="000B46A2" w:rsidRPr="00514B0C">
        <w:rPr>
          <w:rFonts w:ascii="Times New Roman" w:hAnsi="Times New Roman" w:cs="Times New Roman"/>
          <w:color w:val="002060"/>
          <w:sz w:val="24"/>
          <w:szCs w:val="20"/>
        </w:rPr>
        <w:t xml:space="preserve">. PIE PLOT OF </w:t>
      </w:r>
      <w:r w:rsidR="00266FFB" w:rsidRPr="00514B0C">
        <w:rPr>
          <w:rFonts w:ascii="Times New Roman" w:hAnsi="Times New Roman" w:cs="Times New Roman"/>
          <w:color w:val="002060"/>
          <w:sz w:val="24"/>
          <w:szCs w:val="20"/>
        </w:rPr>
        <w:t>NORMAL &amp; HATE COMMENTS</w:t>
      </w:r>
      <w:r w:rsidR="000B46A2" w:rsidRPr="00514B0C">
        <w:rPr>
          <w:rFonts w:ascii="Times New Roman" w:hAnsi="Times New Roman" w:cs="Times New Roman"/>
          <w:color w:val="002060"/>
          <w:sz w:val="24"/>
          <w:szCs w:val="20"/>
        </w:rPr>
        <w:t>)</w:t>
      </w:r>
    </w:p>
    <w:p w14:paraId="43A533E9" w14:textId="46872493" w:rsidR="000B46A2" w:rsidRPr="00514B0C" w:rsidRDefault="000B46A2" w:rsidP="00854600">
      <w:pPr>
        <w:spacing w:line="360" w:lineRule="auto"/>
        <w:jc w:val="both"/>
        <w:rPr>
          <w:rFonts w:ascii="Times New Roman" w:hAnsi="Times New Roman" w:cs="Times New Roman"/>
          <w:b w:val="0"/>
          <w:bCs/>
          <w:color w:val="002060"/>
        </w:rPr>
      </w:pPr>
    </w:p>
    <w:tbl>
      <w:tblPr>
        <w:tblStyle w:val="TableGrid"/>
        <w:tblW w:w="11592" w:type="dxa"/>
        <w:tblInd w:w="-289" w:type="dxa"/>
        <w:tblLook w:val="04A0" w:firstRow="1" w:lastRow="0" w:firstColumn="1" w:lastColumn="0" w:noHBand="0" w:noVBand="1"/>
      </w:tblPr>
      <w:tblGrid>
        <w:gridCol w:w="5766"/>
        <w:gridCol w:w="5826"/>
      </w:tblGrid>
      <w:tr w:rsidR="00514B0C" w:rsidRPr="00514B0C" w14:paraId="4B166B5F" w14:textId="77777777" w:rsidTr="00266FFB">
        <w:trPr>
          <w:trHeight w:val="5289"/>
        </w:trPr>
        <w:tc>
          <w:tcPr>
            <w:tcW w:w="5766" w:type="dxa"/>
          </w:tcPr>
          <w:p w14:paraId="2EEB59C4"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123276AD" w14:textId="15A325BC"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00D9C24D" wp14:editId="2542FAFB">
                  <wp:extent cx="3495427" cy="2673340"/>
                  <wp:effectExtent l="19050" t="19050" r="10160" b="1333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rotWithShape="1">
                          <a:blip r:embed="rId55"/>
                          <a:srcRect l="1534" t="29375" r="48886"/>
                          <a:stretch/>
                        </pic:blipFill>
                        <pic:spPr bwMode="auto">
                          <a:xfrm>
                            <a:off x="0" y="0"/>
                            <a:ext cx="3496568" cy="267421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c>
          <w:tcPr>
            <w:tcW w:w="5826" w:type="dxa"/>
          </w:tcPr>
          <w:p w14:paraId="41B9CB4A" w14:textId="77777777" w:rsidR="00266FFB" w:rsidRPr="00514B0C" w:rsidRDefault="00266FFB" w:rsidP="00854600">
            <w:pPr>
              <w:spacing w:line="360" w:lineRule="auto"/>
              <w:jc w:val="both"/>
              <w:rPr>
                <w:rFonts w:ascii="Times New Roman" w:hAnsi="Times New Roman" w:cs="Times New Roman"/>
                <w:b w:val="0"/>
                <w:bCs/>
                <w:noProof/>
                <w:color w:val="002060"/>
              </w:rPr>
            </w:pPr>
          </w:p>
          <w:p w14:paraId="34FF8ECF" w14:textId="4A4BA9B7"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53BAA699" wp14:editId="3A96229C">
                  <wp:extent cx="3519280" cy="2652395"/>
                  <wp:effectExtent l="19050" t="19050" r="24130" b="146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rotWithShape="1">
                          <a:blip r:embed="rId56"/>
                          <a:srcRect l="1418" t="28366" r="48664" b="3128"/>
                          <a:stretch/>
                        </pic:blipFill>
                        <pic:spPr bwMode="auto">
                          <a:xfrm>
                            <a:off x="0" y="0"/>
                            <a:ext cx="3520355" cy="2653205"/>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49930281" w14:textId="4A7579C0" w:rsidR="00266FFB" w:rsidRPr="00514B0C" w:rsidRDefault="00266FFB" w:rsidP="00854600">
      <w:pPr>
        <w:spacing w:line="360" w:lineRule="auto"/>
        <w:jc w:val="both"/>
        <w:rPr>
          <w:rFonts w:ascii="Times New Roman" w:hAnsi="Times New Roman" w:cs="Times New Roman"/>
          <w:b w:val="0"/>
          <w:bCs/>
          <w:color w:val="002060"/>
        </w:rPr>
      </w:pPr>
    </w:p>
    <w:p w14:paraId="17CCA048" w14:textId="202DA25B" w:rsidR="00266FFB" w:rsidRPr="00514B0C" w:rsidRDefault="00266FFB" w:rsidP="00854600">
      <w:pPr>
        <w:spacing w:line="360" w:lineRule="auto"/>
        <w:jc w:val="both"/>
        <w:rPr>
          <w:rFonts w:ascii="Times New Roman" w:hAnsi="Times New Roman" w:cs="Times New Roman"/>
          <w:b w:val="0"/>
          <w:bCs/>
          <w:color w:val="002060"/>
        </w:rPr>
      </w:pPr>
    </w:p>
    <w:p w14:paraId="11BA3961" w14:textId="3037FA2F" w:rsidR="00266FFB" w:rsidRPr="00514B0C" w:rsidRDefault="00266FFB" w:rsidP="00854600">
      <w:pPr>
        <w:spacing w:line="360" w:lineRule="auto"/>
        <w:jc w:val="both"/>
        <w:rPr>
          <w:rFonts w:ascii="Times New Roman" w:hAnsi="Times New Roman" w:cs="Times New Roman"/>
          <w:b w:val="0"/>
          <w:bCs/>
          <w:color w:val="002060"/>
        </w:rPr>
      </w:pPr>
    </w:p>
    <w:p w14:paraId="6E859C89" w14:textId="16D32E35" w:rsidR="00266FFB" w:rsidRPr="00514B0C" w:rsidRDefault="00266FFB" w:rsidP="00854600">
      <w:pPr>
        <w:spacing w:line="360" w:lineRule="auto"/>
        <w:jc w:val="both"/>
        <w:rPr>
          <w:rFonts w:ascii="Times New Roman" w:hAnsi="Times New Roman" w:cs="Times New Roman"/>
          <w:b w:val="0"/>
          <w:bCs/>
          <w:color w:val="002060"/>
        </w:rPr>
      </w:pPr>
    </w:p>
    <w:p w14:paraId="3EA0533D" w14:textId="27A6168A" w:rsidR="00266FFB" w:rsidRPr="00514B0C" w:rsidRDefault="00266FFB" w:rsidP="00854600">
      <w:pPr>
        <w:spacing w:line="360" w:lineRule="auto"/>
        <w:jc w:val="both"/>
        <w:rPr>
          <w:rFonts w:ascii="Times New Roman" w:hAnsi="Times New Roman" w:cs="Times New Roman"/>
          <w:b w:val="0"/>
          <w:bCs/>
          <w:color w:val="002060"/>
        </w:rPr>
      </w:pPr>
    </w:p>
    <w:p w14:paraId="29BB7BA2" w14:textId="1882C4FB" w:rsidR="00266FFB" w:rsidRPr="00514B0C" w:rsidRDefault="00266FFB" w:rsidP="00854600">
      <w:pPr>
        <w:spacing w:line="360" w:lineRule="auto"/>
        <w:jc w:val="both"/>
        <w:rPr>
          <w:rFonts w:ascii="Times New Roman" w:hAnsi="Times New Roman" w:cs="Times New Roman"/>
          <w:b w:val="0"/>
          <w:bCs/>
          <w:color w:val="002060"/>
        </w:rPr>
      </w:pPr>
    </w:p>
    <w:tbl>
      <w:tblPr>
        <w:tblStyle w:val="TableGrid"/>
        <w:tblW w:w="11308" w:type="dxa"/>
        <w:tblLook w:val="04A0" w:firstRow="1" w:lastRow="0" w:firstColumn="1" w:lastColumn="0" w:noHBand="0" w:noVBand="1"/>
      </w:tblPr>
      <w:tblGrid>
        <w:gridCol w:w="5970"/>
        <w:gridCol w:w="5338"/>
      </w:tblGrid>
      <w:tr w:rsidR="00514B0C" w:rsidRPr="00514B0C" w14:paraId="619CC346" w14:textId="77777777" w:rsidTr="00CB547F">
        <w:trPr>
          <w:trHeight w:val="4632"/>
        </w:trPr>
        <w:tc>
          <w:tcPr>
            <w:tcW w:w="5970" w:type="dxa"/>
          </w:tcPr>
          <w:p w14:paraId="5DBF7123" w14:textId="55FC3576" w:rsidR="00266FFB" w:rsidRPr="00514B0C" w:rsidRDefault="00266FFB"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479BD253" wp14:editId="3FE0878E">
                  <wp:extent cx="3593989" cy="2694940"/>
                  <wp:effectExtent l="19050" t="19050" r="26035" b="1016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rotWithShape="1">
                          <a:blip r:embed="rId57"/>
                          <a:srcRect l="1241" t="28019" r="47781" b="3641"/>
                          <a:stretch/>
                        </pic:blipFill>
                        <pic:spPr bwMode="auto">
                          <a:xfrm>
                            <a:off x="0" y="0"/>
                            <a:ext cx="3595133" cy="2695798"/>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5338" w:type="dxa"/>
          </w:tcPr>
          <w:p w14:paraId="1464299A" w14:textId="1FA1DA2A" w:rsidR="00266FFB" w:rsidRPr="00514B0C" w:rsidRDefault="00CB547F"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1F3B3B60" wp14:editId="6471741B">
                  <wp:extent cx="3201229" cy="2659575"/>
                  <wp:effectExtent l="19050" t="19050" r="18415" b="266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rotWithShape="1">
                          <a:blip r:embed="rId58"/>
                          <a:srcRect l="1196" t="28426" r="47843" b="1931"/>
                          <a:stretch/>
                        </pic:blipFill>
                        <pic:spPr bwMode="auto">
                          <a:xfrm>
                            <a:off x="0" y="0"/>
                            <a:ext cx="3211617" cy="266820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1B9E9784" w14:textId="77777777" w:rsidR="00CB547F" w:rsidRPr="00514B0C" w:rsidRDefault="00CB547F"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r w:rsidRPr="00514B0C">
        <w:rPr>
          <w:rFonts w:ascii="Times New Roman" w:hAnsi="Times New Roman" w:cs="Times New Roman"/>
          <w:b w:val="0"/>
          <w:bCs/>
          <w:noProof/>
          <w:color w:val="002060"/>
        </w:rPr>
        <w:tab/>
      </w:r>
    </w:p>
    <w:p w14:paraId="141AD79B" w14:textId="7000FCB9" w:rsidR="00CB547F" w:rsidRPr="00514B0C" w:rsidRDefault="00CB547F" w:rsidP="00854600">
      <w:pPr>
        <w:spacing w:line="360" w:lineRule="auto"/>
        <w:jc w:val="both"/>
        <w:rPr>
          <w:rFonts w:ascii="Times New Roman" w:hAnsi="Times New Roman" w:cs="Times New Roman"/>
          <w:color w:val="002060"/>
          <w:sz w:val="24"/>
          <w:szCs w:val="20"/>
        </w:rPr>
      </w:pPr>
      <w:r w:rsidRPr="00514B0C">
        <w:rPr>
          <w:rFonts w:ascii="Times New Roman" w:hAnsi="Times New Roman" w:cs="Times New Roman"/>
          <w:b w:val="0"/>
          <w:bCs/>
          <w:noProof/>
          <w:color w:val="002060"/>
        </w:rPr>
        <w:t xml:space="preserve">               </w:t>
      </w:r>
      <w:r w:rsidR="00854600">
        <w:rPr>
          <w:rFonts w:ascii="Times New Roman" w:hAnsi="Times New Roman" w:cs="Times New Roman"/>
          <w:b w:val="0"/>
          <w:bCs/>
          <w:noProof/>
          <w:color w:val="002060"/>
        </w:rPr>
        <w:t xml:space="preserve">                               </w:t>
      </w:r>
      <w:r w:rsidRPr="00514B0C">
        <w:rPr>
          <w:rFonts w:ascii="Times New Roman" w:hAnsi="Times New Roman" w:cs="Times New Roman"/>
          <w:b w:val="0"/>
          <w:bCs/>
          <w:noProof/>
          <w:color w:val="002060"/>
        </w:rPr>
        <w:t xml:space="preserve"> </w:t>
      </w:r>
      <w:r w:rsidRPr="00514B0C">
        <w:rPr>
          <w:rFonts w:ascii="Times New Roman" w:hAnsi="Times New Roman" w:cs="Times New Roman"/>
          <w:color w:val="002060"/>
          <w:sz w:val="24"/>
          <w:szCs w:val="20"/>
        </w:rPr>
        <w:t>(Fig 28. WORD CLOUD</w:t>
      </w:r>
      <w:r w:rsidR="00514B0C" w:rsidRPr="00514B0C">
        <w:rPr>
          <w:rFonts w:ascii="Times New Roman" w:hAnsi="Times New Roman" w:cs="Times New Roman"/>
          <w:color w:val="002060"/>
          <w:sz w:val="24"/>
          <w:szCs w:val="20"/>
        </w:rPr>
        <w:t>S)</w:t>
      </w:r>
    </w:p>
    <w:p w14:paraId="6ADFF2BC" w14:textId="77777777" w:rsidR="000B46A2" w:rsidRPr="00514B0C" w:rsidRDefault="000B46A2" w:rsidP="00854600">
      <w:pPr>
        <w:spacing w:line="360" w:lineRule="auto"/>
        <w:jc w:val="both"/>
        <w:rPr>
          <w:rFonts w:ascii="Times New Roman" w:hAnsi="Times New Roman" w:cs="Times New Roman"/>
          <w:b w:val="0"/>
          <w:bCs/>
          <w:color w:val="002060"/>
        </w:rPr>
      </w:pPr>
    </w:p>
    <w:p w14:paraId="2C701527" w14:textId="77777777" w:rsidR="000B46A2" w:rsidRPr="00514B0C" w:rsidRDefault="000B46A2"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3.6 INTERPRETATION</w:t>
      </w:r>
    </w:p>
    <w:p w14:paraId="7B76B454" w14:textId="13F0EAD6" w:rsidR="00CB547F" w:rsidRPr="00514B0C" w:rsidRDefault="000B46A2"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ab/>
        <w:t>Basing on the result obtained ‘</w:t>
      </w:r>
      <w:r w:rsidR="00CB547F" w:rsidRPr="00514B0C">
        <w:rPr>
          <w:rFonts w:ascii="Times New Roman" w:hAnsi="Times New Roman" w:cs="Times New Roman"/>
          <w:b w:val="0"/>
          <w:bCs/>
          <w:color w:val="002060"/>
        </w:rPr>
        <w:t>Logistic Regression</w:t>
      </w:r>
      <w:r w:rsidRPr="00514B0C">
        <w:rPr>
          <w:rFonts w:ascii="Times New Roman" w:hAnsi="Times New Roman" w:cs="Times New Roman"/>
          <w:b w:val="0"/>
          <w:bCs/>
          <w:color w:val="002060"/>
        </w:rPr>
        <w:t>’ have performed well and has given better result as compared to other models</w:t>
      </w:r>
      <w:r w:rsidR="00CB547F" w:rsidRPr="00514B0C">
        <w:rPr>
          <w:rFonts w:ascii="Times New Roman" w:hAnsi="Times New Roman" w:cs="Times New Roman"/>
          <w:b w:val="0"/>
          <w:bCs/>
          <w:color w:val="002060"/>
        </w:rPr>
        <w:t xml:space="preserve"> </w:t>
      </w:r>
      <w:r w:rsidRPr="00514B0C">
        <w:rPr>
          <w:rFonts w:ascii="Times New Roman" w:hAnsi="Times New Roman" w:cs="Times New Roman"/>
          <w:b w:val="0"/>
          <w:bCs/>
          <w:color w:val="002060"/>
        </w:rPr>
        <w:t xml:space="preserve">so </w:t>
      </w:r>
      <w:r w:rsidR="00CB547F" w:rsidRPr="00514B0C">
        <w:rPr>
          <w:rFonts w:ascii="Times New Roman" w:hAnsi="Times New Roman" w:cs="Times New Roman"/>
          <w:b w:val="0"/>
          <w:bCs/>
          <w:color w:val="002060"/>
        </w:rPr>
        <w:t xml:space="preserve">it </w:t>
      </w:r>
      <w:r w:rsidRPr="00514B0C">
        <w:rPr>
          <w:rFonts w:ascii="Times New Roman" w:hAnsi="Times New Roman" w:cs="Times New Roman"/>
          <w:b w:val="0"/>
          <w:bCs/>
          <w:color w:val="002060"/>
        </w:rPr>
        <w:t>has been selected as final model and it will be saved using joblib library.</w:t>
      </w:r>
    </w:p>
    <w:p w14:paraId="03022537" w14:textId="63CAF06F" w:rsidR="000B46A2" w:rsidRPr="00514B0C" w:rsidRDefault="00CB547F" w:rsidP="00854600">
      <w:pPr>
        <w:spacing w:line="360" w:lineRule="auto"/>
        <w:jc w:val="both"/>
        <w:rPr>
          <w:rFonts w:ascii="Times New Roman" w:hAnsi="Times New Roman" w:cs="Times New Roman"/>
          <w:b w:val="0"/>
          <w:bCs/>
          <w:noProof/>
          <w:color w:val="002060"/>
        </w:rPr>
      </w:pPr>
      <w:r w:rsidRPr="00514B0C">
        <w:rPr>
          <w:rFonts w:ascii="Times New Roman" w:hAnsi="Times New Roman" w:cs="Times New Roman"/>
          <w:b w:val="0"/>
          <w:bCs/>
          <w:noProof/>
          <w:color w:val="002060"/>
        </w:rPr>
        <w:drawing>
          <wp:inline distT="0" distB="0" distL="0" distR="0" wp14:anchorId="530CB34F" wp14:editId="4CBC02F9">
            <wp:extent cx="6962328" cy="514985"/>
            <wp:effectExtent l="19050" t="19050" r="10160" b="184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rotWithShape="1">
                    <a:blip r:embed="rId59"/>
                    <a:srcRect l="1197" t="17347"/>
                    <a:stretch/>
                  </pic:blipFill>
                  <pic:spPr bwMode="auto">
                    <a:xfrm>
                      <a:off x="0" y="0"/>
                      <a:ext cx="6967925" cy="5153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5A7258" w14:textId="1BF9A0F9" w:rsidR="000B46A2"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0B46A2" w:rsidRPr="00514B0C">
        <w:rPr>
          <w:rFonts w:ascii="Times New Roman" w:hAnsi="Times New Roman" w:cs="Times New Roman"/>
          <w:b w:val="0"/>
          <w:bCs/>
          <w:color w:val="002060"/>
        </w:rPr>
        <w:t>(</w:t>
      </w:r>
      <w:r w:rsidR="000B46A2" w:rsidRPr="00514B0C">
        <w:rPr>
          <w:rFonts w:ascii="Times New Roman" w:hAnsi="Times New Roman" w:cs="Times New Roman"/>
          <w:color w:val="002060"/>
          <w:sz w:val="24"/>
          <w:szCs w:val="20"/>
        </w:rPr>
        <w:t>Fig 2</w:t>
      </w:r>
      <w:r w:rsidR="00514B0C" w:rsidRPr="00514B0C">
        <w:rPr>
          <w:rFonts w:ascii="Times New Roman" w:hAnsi="Times New Roman" w:cs="Times New Roman"/>
          <w:color w:val="002060"/>
          <w:sz w:val="24"/>
          <w:szCs w:val="20"/>
        </w:rPr>
        <w:t>9</w:t>
      </w:r>
      <w:r w:rsidR="000B46A2" w:rsidRPr="00514B0C">
        <w:rPr>
          <w:rFonts w:ascii="Times New Roman" w:hAnsi="Times New Roman" w:cs="Times New Roman"/>
          <w:color w:val="002060"/>
          <w:sz w:val="24"/>
          <w:szCs w:val="20"/>
        </w:rPr>
        <w:t>. SAVING MODEL</w:t>
      </w:r>
      <w:r w:rsidR="000B46A2" w:rsidRPr="00514B0C">
        <w:rPr>
          <w:rFonts w:ascii="Times New Roman" w:hAnsi="Times New Roman" w:cs="Times New Roman"/>
          <w:b w:val="0"/>
          <w:bCs/>
          <w:color w:val="002060"/>
        </w:rPr>
        <w:t>)</w:t>
      </w:r>
    </w:p>
    <w:p w14:paraId="1CE158C3" w14:textId="71391E94" w:rsidR="000B46A2" w:rsidRPr="00514B0C" w:rsidRDefault="00CB547F" w:rsidP="00854600">
      <w:pPr>
        <w:spacing w:line="360" w:lineRule="auto"/>
        <w:jc w:val="both"/>
        <w:rPr>
          <w:rFonts w:ascii="Times New Roman" w:hAnsi="Times New Roman" w:cs="Times New Roman"/>
          <w:b w:val="0"/>
          <w:bCs/>
          <w:color w:val="002060"/>
          <w:sz w:val="32"/>
          <w:szCs w:val="24"/>
          <w:u w:val="single"/>
        </w:rPr>
      </w:pPr>
      <w:r w:rsidRPr="00514B0C">
        <w:rPr>
          <w:rFonts w:ascii="Times New Roman" w:hAnsi="Times New Roman" w:cs="Times New Roman"/>
          <w:b w:val="0"/>
          <w:bCs/>
          <w:color w:val="002060"/>
          <w:sz w:val="32"/>
          <w:szCs w:val="24"/>
          <w:u w:val="single"/>
        </w:rPr>
        <w:t>3.7 TESTING</w:t>
      </w:r>
    </w:p>
    <w:p w14:paraId="498E5600" w14:textId="1C3153B4" w:rsidR="00514B0C" w:rsidRPr="00514B0C" w:rsidRDefault="00CB547F" w:rsidP="00854600">
      <w:pPr>
        <w:spacing w:after="200" w:line="360" w:lineRule="auto"/>
        <w:ind w:firstLine="142"/>
        <w:jc w:val="both"/>
        <w:rPr>
          <w:rFonts w:ascii="Times New Roman" w:hAnsi="Times New Roman" w:cs="Times New Roman"/>
          <w:b w:val="0"/>
          <w:bCs/>
          <w:color w:val="002060"/>
          <w:sz w:val="32"/>
          <w:szCs w:val="32"/>
        </w:rPr>
      </w:pPr>
      <w:r w:rsidRPr="00514B0C">
        <w:rPr>
          <w:rFonts w:ascii="Times New Roman" w:hAnsi="Times New Roman" w:cs="Times New Roman"/>
          <w:b w:val="0"/>
          <w:bCs/>
          <w:color w:val="002060"/>
          <w:sz w:val="32"/>
          <w:szCs w:val="32"/>
        </w:rPr>
        <w:t xml:space="preserve"> </w:t>
      </w:r>
      <w:r w:rsidRPr="00514B0C">
        <w:rPr>
          <w:rFonts w:ascii="Times New Roman" w:hAnsi="Times New Roman" w:cs="Times New Roman"/>
          <w:b w:val="0"/>
          <w:bCs/>
          <w:color w:val="002060"/>
          <w:sz w:val="32"/>
          <w:szCs w:val="32"/>
        </w:rPr>
        <w:tab/>
        <w:t>After the model is saved it was again load into the system by joblib.load() method along with a variable name. From the test dataset the processed column “comment” was then transformed into vectors using tfidf vectorizer and then the result was predicted for possible classes using the model load</w:t>
      </w:r>
      <w:r w:rsidR="00514B0C" w:rsidRPr="00514B0C">
        <w:rPr>
          <w:rFonts w:ascii="Times New Roman" w:hAnsi="Times New Roman" w:cs="Times New Roman"/>
          <w:b w:val="0"/>
          <w:bCs/>
          <w:color w:val="002060"/>
          <w:sz w:val="32"/>
          <w:szCs w:val="32"/>
        </w:rPr>
        <w:t>.</w:t>
      </w:r>
    </w:p>
    <w:p w14:paraId="2B64D777" w14:textId="56AAB71D" w:rsidR="00514B0C" w:rsidRPr="00514B0C" w:rsidRDefault="00514B0C" w:rsidP="00854600">
      <w:pPr>
        <w:spacing w:after="200" w:line="360" w:lineRule="auto"/>
        <w:ind w:firstLine="142"/>
        <w:jc w:val="both"/>
        <w:rPr>
          <w:rFonts w:ascii="Times New Roman" w:hAnsi="Times New Roman" w:cs="Times New Roman"/>
          <w:b w:val="0"/>
          <w:bCs/>
          <w:color w:val="002060"/>
          <w:sz w:val="32"/>
          <w:szCs w:val="32"/>
        </w:rPr>
      </w:pPr>
    </w:p>
    <w:p w14:paraId="6E3FA6EE" w14:textId="77777777" w:rsidR="00514B0C" w:rsidRPr="00514B0C" w:rsidRDefault="00514B0C" w:rsidP="00854600">
      <w:pPr>
        <w:spacing w:after="200" w:line="360" w:lineRule="auto"/>
        <w:ind w:firstLine="142"/>
        <w:jc w:val="both"/>
        <w:rPr>
          <w:rFonts w:ascii="Times New Roman" w:hAnsi="Times New Roman" w:cs="Times New Roman"/>
          <w:b w:val="0"/>
          <w:bCs/>
          <w:color w:val="002060"/>
          <w:sz w:val="32"/>
          <w:szCs w:val="32"/>
        </w:rPr>
      </w:pPr>
    </w:p>
    <w:p w14:paraId="26D0528E" w14:textId="1457EDAE" w:rsidR="00514B0C" w:rsidRPr="00514B0C" w:rsidRDefault="00CB547F" w:rsidP="00854600">
      <w:pPr>
        <w:spacing w:after="200" w:line="360" w:lineRule="auto"/>
        <w:ind w:firstLine="142"/>
        <w:jc w:val="center"/>
        <w:rPr>
          <w:rFonts w:ascii="Times New Roman" w:hAnsi="Times New Roman" w:cs="Times New Roman"/>
          <w:b w:val="0"/>
          <w:bCs/>
          <w:color w:val="002060"/>
          <w:sz w:val="32"/>
          <w:szCs w:val="32"/>
        </w:rPr>
      </w:pPr>
      <w:r w:rsidRPr="00514B0C">
        <w:rPr>
          <w:rFonts w:ascii="Times New Roman" w:hAnsi="Times New Roman" w:cs="Times New Roman"/>
          <w:b w:val="0"/>
          <w:bCs/>
          <w:noProof/>
          <w:color w:val="002060"/>
          <w:sz w:val="32"/>
          <w:szCs w:val="32"/>
        </w:rPr>
        <w:drawing>
          <wp:inline distT="0" distB="0" distL="0" distR="0" wp14:anchorId="54AD513B" wp14:editId="5FB475BA">
            <wp:extent cx="5984185" cy="3509534"/>
            <wp:effectExtent l="19050" t="19050" r="17145" b="152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rotWithShape="1">
                    <a:blip r:embed="rId60"/>
                    <a:srcRect l="124" t="125" r="12753" b="9794"/>
                    <a:stretch/>
                  </pic:blipFill>
                  <pic:spPr bwMode="auto">
                    <a:xfrm>
                      <a:off x="0" y="0"/>
                      <a:ext cx="5998007" cy="35176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E955D2" w14:textId="58932801" w:rsidR="00514B0C"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514B0C" w:rsidRPr="00514B0C">
        <w:rPr>
          <w:rFonts w:ascii="Times New Roman" w:hAnsi="Times New Roman" w:cs="Times New Roman"/>
          <w:b w:val="0"/>
          <w:bCs/>
          <w:color w:val="002060"/>
        </w:rPr>
        <w:t>(</w:t>
      </w:r>
      <w:r w:rsidR="00514B0C" w:rsidRPr="00514B0C">
        <w:rPr>
          <w:rFonts w:ascii="Times New Roman" w:hAnsi="Times New Roman" w:cs="Times New Roman"/>
          <w:color w:val="002060"/>
          <w:sz w:val="24"/>
          <w:szCs w:val="20"/>
        </w:rPr>
        <w:t>Fig 30. CLEANED TEST DATASET</w:t>
      </w:r>
      <w:r w:rsidR="00514B0C" w:rsidRPr="00514B0C">
        <w:rPr>
          <w:rFonts w:ascii="Times New Roman" w:hAnsi="Times New Roman" w:cs="Times New Roman"/>
          <w:b w:val="0"/>
          <w:bCs/>
          <w:color w:val="002060"/>
        </w:rPr>
        <w:t>)</w:t>
      </w:r>
    </w:p>
    <w:p w14:paraId="7CC08921" w14:textId="5AACDED6" w:rsidR="00514B0C" w:rsidRPr="00514B0C" w:rsidRDefault="00514B0C"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noProof/>
          <w:color w:val="002060"/>
        </w:rPr>
        <w:drawing>
          <wp:inline distT="0" distB="0" distL="0" distR="0" wp14:anchorId="1F38D35E" wp14:editId="2E8F134A">
            <wp:extent cx="7052310" cy="1232535"/>
            <wp:effectExtent l="19050" t="19050" r="15240" b="2476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61"/>
                    <a:stretch>
                      <a:fillRect/>
                    </a:stretch>
                  </pic:blipFill>
                  <pic:spPr>
                    <a:xfrm>
                      <a:off x="0" y="0"/>
                      <a:ext cx="7052310" cy="1232535"/>
                    </a:xfrm>
                    <a:prstGeom prst="rect">
                      <a:avLst/>
                    </a:prstGeom>
                    <a:ln>
                      <a:solidFill>
                        <a:schemeClr val="tx1"/>
                      </a:solidFill>
                    </a:ln>
                  </pic:spPr>
                </pic:pic>
              </a:graphicData>
            </a:graphic>
          </wp:inline>
        </w:drawing>
      </w:r>
    </w:p>
    <w:p w14:paraId="6ED18B80" w14:textId="52284312" w:rsidR="00514B0C" w:rsidRPr="00514B0C" w:rsidRDefault="00854600" w:rsidP="00854600">
      <w:pPr>
        <w:spacing w:line="360" w:lineRule="auto"/>
        <w:jc w:val="both"/>
        <w:rPr>
          <w:rFonts w:ascii="Times New Roman" w:hAnsi="Times New Roman" w:cs="Times New Roman"/>
          <w:b w:val="0"/>
          <w:bCs/>
          <w:color w:val="002060"/>
        </w:rPr>
      </w:pPr>
      <w:r>
        <w:rPr>
          <w:rFonts w:ascii="Times New Roman" w:hAnsi="Times New Roman" w:cs="Times New Roman"/>
          <w:b w:val="0"/>
          <w:bCs/>
          <w:color w:val="002060"/>
        </w:rPr>
        <w:t xml:space="preserve">                                            </w:t>
      </w:r>
      <w:r w:rsidR="00514B0C" w:rsidRPr="00514B0C">
        <w:rPr>
          <w:rFonts w:ascii="Times New Roman" w:hAnsi="Times New Roman" w:cs="Times New Roman"/>
          <w:b w:val="0"/>
          <w:bCs/>
          <w:color w:val="002060"/>
        </w:rPr>
        <w:t>(</w:t>
      </w:r>
      <w:r w:rsidR="00514B0C" w:rsidRPr="00514B0C">
        <w:rPr>
          <w:rFonts w:ascii="Times New Roman" w:hAnsi="Times New Roman" w:cs="Times New Roman"/>
          <w:color w:val="002060"/>
          <w:sz w:val="24"/>
          <w:szCs w:val="20"/>
        </w:rPr>
        <w:t>Fig 31. MODELLING OF TEST DATASET</w:t>
      </w:r>
      <w:r w:rsidR="00514B0C" w:rsidRPr="00514B0C">
        <w:rPr>
          <w:rFonts w:ascii="Times New Roman" w:hAnsi="Times New Roman" w:cs="Times New Roman"/>
          <w:b w:val="0"/>
          <w:bCs/>
          <w:color w:val="002060"/>
        </w:rPr>
        <w:t>)</w:t>
      </w:r>
    </w:p>
    <w:p w14:paraId="34EDAD3B" w14:textId="77777777" w:rsidR="00514B0C" w:rsidRPr="00514B0C" w:rsidRDefault="00514B0C" w:rsidP="00854600">
      <w:pPr>
        <w:spacing w:line="360" w:lineRule="auto"/>
        <w:jc w:val="both"/>
        <w:rPr>
          <w:rFonts w:ascii="Times New Roman" w:hAnsi="Times New Roman" w:cs="Times New Roman"/>
          <w:b w:val="0"/>
          <w:bCs/>
          <w:color w:val="002060"/>
        </w:rPr>
      </w:pPr>
    </w:p>
    <w:p w14:paraId="791F41D0" w14:textId="77777777" w:rsidR="00514B0C" w:rsidRPr="00514B0C" w:rsidRDefault="00514B0C" w:rsidP="00854600">
      <w:pPr>
        <w:spacing w:after="200" w:line="360" w:lineRule="auto"/>
        <w:ind w:firstLine="142"/>
        <w:jc w:val="both"/>
        <w:rPr>
          <w:rFonts w:ascii="Times New Roman" w:hAnsi="Times New Roman" w:cs="Times New Roman"/>
          <w:b w:val="0"/>
          <w:bCs/>
          <w:color w:val="002060"/>
          <w:sz w:val="32"/>
          <w:szCs w:val="32"/>
        </w:rPr>
      </w:pPr>
    </w:p>
    <w:p w14:paraId="122ED6AC" w14:textId="0C45E097" w:rsidR="00CB547F" w:rsidRPr="00514B0C" w:rsidRDefault="00CB547F" w:rsidP="00854600">
      <w:pPr>
        <w:spacing w:after="200" w:line="360" w:lineRule="auto"/>
        <w:ind w:firstLine="142"/>
        <w:jc w:val="both"/>
        <w:rPr>
          <w:rFonts w:ascii="Times New Roman" w:hAnsi="Times New Roman" w:cs="Times New Roman"/>
          <w:b w:val="0"/>
          <w:bCs/>
          <w:color w:val="002060"/>
          <w:sz w:val="32"/>
          <w:szCs w:val="32"/>
        </w:rPr>
      </w:pPr>
    </w:p>
    <w:p w14:paraId="69F01731" w14:textId="77777777" w:rsidR="000B46A2" w:rsidRPr="00514B0C" w:rsidRDefault="000B46A2" w:rsidP="00854600">
      <w:pPr>
        <w:spacing w:after="200" w:line="360" w:lineRule="auto"/>
        <w:jc w:val="both"/>
        <w:rPr>
          <w:rFonts w:ascii="Times New Roman" w:hAnsi="Times New Roman" w:cs="Times New Roman"/>
          <w:b w:val="0"/>
          <w:bCs/>
          <w:color w:val="002060"/>
          <w:sz w:val="24"/>
          <w:szCs w:val="20"/>
        </w:rPr>
      </w:pPr>
    </w:p>
    <w:p w14:paraId="3AB6A8A0" w14:textId="77777777" w:rsidR="000B46A2" w:rsidRPr="00514B0C" w:rsidRDefault="000B46A2" w:rsidP="00854600">
      <w:pPr>
        <w:spacing w:after="200" w:line="360" w:lineRule="auto"/>
        <w:jc w:val="both"/>
        <w:rPr>
          <w:rFonts w:ascii="Times New Roman" w:hAnsi="Times New Roman" w:cs="Times New Roman"/>
          <w:b w:val="0"/>
          <w:bCs/>
          <w:color w:val="002060"/>
          <w:sz w:val="24"/>
          <w:szCs w:val="24"/>
        </w:rPr>
      </w:pPr>
      <w:r w:rsidRPr="00514B0C">
        <w:rPr>
          <w:rFonts w:ascii="Times New Roman" w:hAnsi="Times New Roman" w:cs="Times New Roman"/>
          <w:b w:val="0"/>
          <w:bCs/>
          <w:color w:val="002060"/>
          <w:sz w:val="24"/>
          <w:szCs w:val="24"/>
        </w:rPr>
        <w:br w:type="page"/>
      </w:r>
    </w:p>
    <w:p w14:paraId="029DF824" w14:textId="01451F2D" w:rsidR="00CB547F" w:rsidRPr="00514B0C" w:rsidRDefault="00CB547F" w:rsidP="00854600">
      <w:pPr>
        <w:tabs>
          <w:tab w:val="left" w:pos="3525"/>
        </w:tabs>
        <w:spacing w:line="360" w:lineRule="auto"/>
        <w:jc w:val="both"/>
        <w:rPr>
          <w:rFonts w:ascii="Times New Roman" w:hAnsi="Times New Roman" w:cs="Times New Roman"/>
          <w:b w:val="0"/>
          <w:bCs/>
          <w:color w:val="002060"/>
        </w:rPr>
      </w:pPr>
    </w:p>
    <w:p w14:paraId="7A22A2BA" w14:textId="77777777" w:rsidR="00CB547F" w:rsidRPr="00514B0C" w:rsidRDefault="00CB547F" w:rsidP="00854600">
      <w:pPr>
        <w:spacing w:after="200" w:line="360" w:lineRule="auto"/>
        <w:ind w:left="3600"/>
        <w:jc w:val="both"/>
        <w:rPr>
          <w:rFonts w:ascii="Arial Rounded MT Bold" w:eastAsiaTheme="majorEastAsia" w:hAnsi="Arial Rounded MT Bold" w:cstheme="majorBidi"/>
          <w:color w:val="002060"/>
          <w:kern w:val="28"/>
          <w:sz w:val="52"/>
          <w:szCs w:val="32"/>
        </w:rPr>
      </w:pPr>
      <w:r w:rsidRPr="00514B0C">
        <w:rPr>
          <w:rFonts w:ascii="Arial Rounded MT Bold" w:eastAsiaTheme="majorEastAsia" w:hAnsi="Arial Rounded MT Bold" w:cstheme="majorBidi"/>
          <w:color w:val="002060"/>
          <w:kern w:val="28"/>
          <w:sz w:val="52"/>
          <w:szCs w:val="32"/>
        </w:rPr>
        <w:t>CHAPTER-4</w:t>
      </w:r>
    </w:p>
    <w:p w14:paraId="1DC9AE29" w14:textId="77777777" w:rsidR="00CB547F" w:rsidRPr="00514B0C" w:rsidRDefault="00CB547F" w:rsidP="00854600">
      <w:pPr>
        <w:spacing w:after="200" w:line="360" w:lineRule="auto"/>
        <w:jc w:val="both"/>
        <w:rPr>
          <w:color w:val="002060"/>
          <w:sz w:val="52"/>
          <w:szCs w:val="52"/>
          <w:u w:val="single"/>
        </w:rPr>
      </w:pPr>
      <w:r w:rsidRPr="00514B0C">
        <w:rPr>
          <w:color w:val="002060"/>
          <w:sz w:val="52"/>
          <w:szCs w:val="52"/>
        </w:rPr>
        <w:t xml:space="preserve">                               </w:t>
      </w:r>
      <w:r w:rsidRPr="00514B0C">
        <w:rPr>
          <w:color w:val="002060"/>
          <w:sz w:val="52"/>
          <w:szCs w:val="52"/>
          <w:u w:val="single"/>
        </w:rPr>
        <w:t>CONCLUSION</w:t>
      </w:r>
    </w:p>
    <w:p w14:paraId="5D2B26A5" w14:textId="77777777" w:rsidR="00CB547F" w:rsidRPr="00514B0C" w:rsidRDefault="00CB547F"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4.1 KEY FINDINGS</w:t>
      </w:r>
    </w:p>
    <w:p w14:paraId="5B767A48" w14:textId="77777777" w:rsidR="00CB547F" w:rsidRPr="00514B0C" w:rsidRDefault="00CB547F"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szCs w:val="28"/>
        </w:rPr>
        <w:tab/>
      </w:r>
      <w:r w:rsidRPr="00514B0C">
        <w:rPr>
          <w:rFonts w:ascii="Times New Roman" w:hAnsi="Times New Roman" w:cs="Times New Roman"/>
          <w:b w:val="0"/>
          <w:bCs/>
          <w:color w:val="002060"/>
        </w:rPr>
        <w:t>From the above analysis the below mentioned results were achieved which depicts the</w:t>
      </w:r>
    </w:p>
    <w:p w14:paraId="6B3DFD09" w14:textId="2CE84701" w:rsidR="00CB547F" w:rsidRPr="00514B0C" w:rsidRDefault="00CB547F" w:rsidP="00854600">
      <w:pPr>
        <w:spacing w:line="360" w:lineRule="auto"/>
        <w:jc w:val="both"/>
        <w:rPr>
          <w:rFonts w:ascii="Times New Roman" w:hAnsi="Times New Roman" w:cs="Times New Roman"/>
          <w:b w:val="0"/>
          <w:bCs/>
          <w:color w:val="002060"/>
        </w:rPr>
      </w:pPr>
      <w:r w:rsidRPr="00514B0C">
        <w:rPr>
          <w:rFonts w:ascii="Times New Roman" w:hAnsi="Times New Roman" w:cs="Times New Roman"/>
          <w:b w:val="0"/>
          <w:bCs/>
          <w:color w:val="002060"/>
        </w:rPr>
        <w:t xml:space="preserve">chances and conditions of a </w:t>
      </w:r>
      <w:r w:rsidR="00514B0C">
        <w:rPr>
          <w:rFonts w:ascii="Times New Roman" w:hAnsi="Times New Roman" w:cs="Times New Roman"/>
          <w:b w:val="0"/>
          <w:bCs/>
          <w:color w:val="002060"/>
        </w:rPr>
        <w:t>comment being a hateful comment or a normal comment</w:t>
      </w:r>
      <w:r w:rsidRPr="00514B0C">
        <w:rPr>
          <w:rFonts w:ascii="Times New Roman" w:hAnsi="Times New Roman" w:cs="Times New Roman"/>
          <w:b w:val="0"/>
          <w:bCs/>
          <w:color w:val="002060"/>
        </w:rPr>
        <w:t>;</w:t>
      </w:r>
    </w:p>
    <w:p w14:paraId="44213D27" w14:textId="2B831209" w:rsidR="00CB547F" w:rsidRPr="00514B0C" w:rsidRDefault="00CB547F" w:rsidP="00854600">
      <w:pPr>
        <w:pStyle w:val="ListParagraph"/>
        <w:numPr>
          <w:ilvl w:val="0"/>
          <w:numId w:val="24"/>
        </w:numPr>
        <w:spacing w:after="200" w:line="360" w:lineRule="auto"/>
        <w:jc w:val="both"/>
        <w:rPr>
          <w:rFonts w:ascii="Times New Roman" w:hAnsi="Times New Roman" w:cs="Times New Roman"/>
          <w:bCs/>
          <w:color w:val="002060"/>
          <w:sz w:val="48"/>
          <w:szCs w:val="48"/>
        </w:rPr>
      </w:pPr>
      <w:r w:rsidRPr="00514B0C">
        <w:rPr>
          <w:rFonts w:ascii="Times New Roman" w:hAnsi="Times New Roman" w:cs="Times New Roman"/>
          <w:bCs/>
          <w:color w:val="002060"/>
          <w:sz w:val="28"/>
          <w:szCs w:val="36"/>
        </w:rPr>
        <w:t xml:space="preserve">With the increasing popularity of social media, more and more people consume </w:t>
      </w:r>
      <w:r w:rsidR="00514B0C">
        <w:rPr>
          <w:rFonts w:ascii="Times New Roman" w:hAnsi="Times New Roman" w:cs="Times New Roman"/>
          <w:bCs/>
          <w:color w:val="002060"/>
          <w:sz w:val="28"/>
          <w:szCs w:val="36"/>
        </w:rPr>
        <w:t>feeds</w:t>
      </w:r>
      <w:r w:rsidRPr="00514B0C">
        <w:rPr>
          <w:rFonts w:ascii="Times New Roman" w:hAnsi="Times New Roman" w:cs="Times New Roman"/>
          <w:bCs/>
          <w:color w:val="002060"/>
          <w:sz w:val="28"/>
          <w:szCs w:val="36"/>
        </w:rPr>
        <w:t xml:space="preserve"> from social media</w:t>
      </w:r>
      <w:r w:rsidR="00514B0C">
        <w:rPr>
          <w:rFonts w:ascii="Times New Roman" w:hAnsi="Times New Roman" w:cs="Times New Roman"/>
          <w:bCs/>
          <w:color w:val="002060"/>
          <w:sz w:val="28"/>
          <w:szCs w:val="36"/>
        </w:rPr>
        <w:t xml:space="preserve"> and due differences they spread hate comments to</w:t>
      </w:r>
      <w:r w:rsidRPr="00514B0C">
        <w:rPr>
          <w:rFonts w:ascii="Times New Roman" w:hAnsi="Times New Roman" w:cs="Times New Roman"/>
          <w:bCs/>
          <w:color w:val="002060"/>
          <w:sz w:val="28"/>
          <w:szCs w:val="36"/>
        </w:rPr>
        <w:t xml:space="preserve"> instead of </w:t>
      </w:r>
      <w:r w:rsidR="00514B0C">
        <w:rPr>
          <w:rFonts w:ascii="Times New Roman" w:hAnsi="Times New Roman" w:cs="Times New Roman"/>
          <w:bCs/>
          <w:color w:val="002060"/>
          <w:sz w:val="28"/>
          <w:szCs w:val="36"/>
        </w:rPr>
        <w:t>love and harmony</w:t>
      </w:r>
      <w:r w:rsidRPr="00514B0C">
        <w:rPr>
          <w:rFonts w:ascii="Times New Roman" w:hAnsi="Times New Roman" w:cs="Times New Roman"/>
          <w:bCs/>
          <w:color w:val="002060"/>
          <w:sz w:val="28"/>
          <w:szCs w:val="36"/>
        </w:rPr>
        <w:t xml:space="preserve">. </w:t>
      </w:r>
      <w:r w:rsidR="00514B0C">
        <w:rPr>
          <w:rFonts w:ascii="Times New Roman" w:hAnsi="Times New Roman" w:cs="Times New Roman"/>
          <w:bCs/>
          <w:color w:val="002060"/>
          <w:sz w:val="28"/>
          <w:szCs w:val="36"/>
        </w:rPr>
        <w:t xml:space="preserve">It </w:t>
      </w:r>
      <w:r w:rsidRPr="00514B0C">
        <w:rPr>
          <w:rFonts w:ascii="Times New Roman" w:hAnsi="Times New Roman" w:cs="Times New Roman"/>
          <w:bCs/>
          <w:color w:val="002060"/>
          <w:sz w:val="28"/>
          <w:szCs w:val="36"/>
        </w:rPr>
        <w:t>has strong negative impacts on individual users and broader society.</w:t>
      </w:r>
    </w:p>
    <w:p w14:paraId="4A33D6D0" w14:textId="77777777" w:rsidR="00CB547F" w:rsidRPr="00514B0C" w:rsidRDefault="00CB547F" w:rsidP="00854600">
      <w:pPr>
        <w:spacing w:after="200" w:line="360" w:lineRule="auto"/>
        <w:jc w:val="both"/>
        <w:rPr>
          <w:rFonts w:ascii="Times New Roman" w:hAnsi="Times New Roman" w:cs="Times New Roman"/>
          <w:b w:val="0"/>
          <w:bCs/>
          <w:color w:val="002060"/>
          <w:sz w:val="32"/>
          <w:szCs w:val="32"/>
          <w:u w:val="single"/>
        </w:rPr>
      </w:pPr>
      <w:r w:rsidRPr="00514B0C">
        <w:rPr>
          <w:rFonts w:ascii="Times New Roman" w:hAnsi="Times New Roman" w:cs="Times New Roman"/>
          <w:b w:val="0"/>
          <w:bCs/>
          <w:color w:val="002060"/>
          <w:sz w:val="32"/>
          <w:szCs w:val="32"/>
          <w:u w:val="single"/>
        </w:rPr>
        <w:t>4.2 LEARNING OUTCOMES</w:t>
      </w:r>
    </w:p>
    <w:p w14:paraId="41C4B4A4" w14:textId="651573D4" w:rsidR="00CB547F" w:rsidRPr="00514B0C" w:rsidRDefault="00CB547F" w:rsidP="00854600">
      <w:pPr>
        <w:pStyle w:val="ListParagraph"/>
        <w:numPr>
          <w:ilvl w:val="0"/>
          <w:numId w:val="24"/>
        </w:numPr>
        <w:spacing w:after="200" w:line="360" w:lineRule="auto"/>
        <w:jc w:val="both"/>
        <w:rPr>
          <w:rFonts w:ascii="Times New Roman" w:hAnsi="Times New Roman" w:cs="Times New Roman"/>
          <w:bCs/>
          <w:color w:val="002060"/>
          <w:sz w:val="48"/>
          <w:szCs w:val="48"/>
        </w:rPr>
      </w:pPr>
      <w:r w:rsidRPr="00514B0C">
        <w:rPr>
          <w:rFonts w:ascii="Times New Roman" w:hAnsi="Times New Roman" w:cs="Times New Roman"/>
          <w:bCs/>
          <w:color w:val="002060"/>
          <w:sz w:val="28"/>
          <w:szCs w:val="36"/>
        </w:rPr>
        <w:t xml:space="preserve">It is possible to classify </w:t>
      </w:r>
      <w:r w:rsidR="00514B0C">
        <w:rPr>
          <w:rFonts w:ascii="Times New Roman" w:hAnsi="Times New Roman" w:cs="Times New Roman"/>
          <w:bCs/>
          <w:color w:val="002060"/>
          <w:sz w:val="28"/>
          <w:szCs w:val="36"/>
        </w:rPr>
        <w:t xml:space="preserve">the comments </w:t>
      </w:r>
      <w:r w:rsidRPr="00514B0C">
        <w:rPr>
          <w:rFonts w:ascii="Times New Roman" w:hAnsi="Times New Roman" w:cs="Times New Roman"/>
          <w:bCs/>
          <w:color w:val="002060"/>
          <w:sz w:val="28"/>
          <w:szCs w:val="36"/>
        </w:rPr>
        <w:t>content into the required categories of authentic and However, using this kind of project an awareness can be created to know what is fake and authentic.</w:t>
      </w:r>
    </w:p>
    <w:p w14:paraId="3252D191" w14:textId="77777777" w:rsidR="00CB547F" w:rsidRPr="00514B0C" w:rsidRDefault="00CB547F" w:rsidP="00854600">
      <w:pPr>
        <w:spacing w:after="200" w:line="360" w:lineRule="auto"/>
        <w:jc w:val="both"/>
        <w:rPr>
          <w:rFonts w:ascii="Times New Roman" w:hAnsi="Times New Roman" w:cs="Times New Roman"/>
          <w:b w:val="0"/>
          <w:color w:val="002060"/>
          <w:sz w:val="32"/>
          <w:szCs w:val="32"/>
          <w:u w:val="single"/>
        </w:rPr>
      </w:pPr>
      <w:r w:rsidRPr="00514B0C">
        <w:rPr>
          <w:rFonts w:ascii="Times New Roman" w:hAnsi="Times New Roman" w:cs="Times New Roman"/>
          <w:b w:val="0"/>
          <w:color w:val="002060"/>
          <w:sz w:val="32"/>
          <w:szCs w:val="32"/>
          <w:u w:val="single"/>
        </w:rPr>
        <w:t>4.3 LIMITATION AND SCOPE OF WORK</w:t>
      </w:r>
    </w:p>
    <w:p w14:paraId="2FD8CCAB" w14:textId="2DC08678" w:rsidR="00CB547F" w:rsidRPr="00514B0C" w:rsidRDefault="00CB547F" w:rsidP="00854600">
      <w:pPr>
        <w:spacing w:after="200" w:line="360" w:lineRule="auto"/>
        <w:jc w:val="both"/>
        <w:rPr>
          <w:rFonts w:ascii="Times New Roman" w:hAnsi="Times New Roman" w:cs="Times New Roman"/>
          <w:bCs/>
          <w:color w:val="002060"/>
          <w:sz w:val="48"/>
          <w:szCs w:val="48"/>
        </w:rPr>
      </w:pPr>
      <w:r w:rsidRPr="00514B0C">
        <w:rPr>
          <w:rFonts w:ascii="Times New Roman" w:hAnsi="Times New Roman" w:cs="Times New Roman"/>
          <w:b w:val="0"/>
          <w:color w:val="002060"/>
          <w:sz w:val="32"/>
          <w:szCs w:val="32"/>
        </w:rPr>
        <w:tab/>
      </w:r>
      <w:r w:rsidR="00514B0C">
        <w:rPr>
          <w:rFonts w:ascii="Times New Roman" w:hAnsi="Times New Roman" w:cs="Times New Roman"/>
          <w:b w:val="0"/>
          <w:color w:val="002060"/>
          <w:szCs w:val="28"/>
        </w:rPr>
        <w:t>Every effort has been put on it for perfection but n</w:t>
      </w:r>
      <w:r w:rsidR="00514B0C" w:rsidRPr="00514B0C">
        <w:rPr>
          <w:rFonts w:ascii="Times New Roman" w:hAnsi="Times New Roman" w:cs="Times New Roman"/>
          <w:b w:val="0"/>
          <w:color w:val="002060"/>
          <w:szCs w:val="28"/>
        </w:rPr>
        <w:t>othing is perfect and this project is of no exception</w:t>
      </w:r>
      <w:r w:rsidR="00514B0C">
        <w:rPr>
          <w:rFonts w:ascii="Times New Roman" w:hAnsi="Times New Roman" w:cs="Times New Roman"/>
          <w:b w:val="0"/>
          <w:color w:val="002060"/>
          <w:szCs w:val="28"/>
        </w:rPr>
        <w:t xml:space="preserve">. </w:t>
      </w:r>
      <w:r w:rsidRPr="00514B0C">
        <w:rPr>
          <w:rFonts w:ascii="Times New Roman" w:hAnsi="Times New Roman" w:cs="Times New Roman"/>
          <w:b w:val="0"/>
          <w:color w:val="002060"/>
          <w:szCs w:val="28"/>
        </w:rPr>
        <w:t>There are certain areas which can be enhanced.</w:t>
      </w:r>
      <w:r w:rsidRPr="00514B0C">
        <w:rPr>
          <w:rStyle w:val="BookTitle"/>
          <w:rFonts w:ascii="Times New Roman" w:hAnsi="Times New Roman" w:cs="Times New Roman"/>
          <w:b/>
          <w:color w:val="002060"/>
          <w:szCs w:val="28"/>
        </w:rPr>
        <w:t xml:space="preserve"> </w:t>
      </w:r>
      <w:r w:rsidR="00514B0C">
        <w:rPr>
          <w:rFonts w:ascii="Times New Roman" w:hAnsi="Times New Roman" w:cs="Times New Roman"/>
          <w:b w:val="0"/>
          <w:color w:val="002060"/>
          <w:szCs w:val="28"/>
        </w:rPr>
        <w:t>Comment</w:t>
      </w:r>
      <w:r w:rsidRPr="00514B0C">
        <w:rPr>
          <w:rFonts w:ascii="Times New Roman" w:hAnsi="Times New Roman" w:cs="Times New Roman"/>
          <w:b w:val="0"/>
          <w:color w:val="002060"/>
          <w:szCs w:val="28"/>
        </w:rPr>
        <w:t xml:space="preserve"> detection is an emerging research area with few public datasets. </w:t>
      </w:r>
      <w:r w:rsidR="00BC2488" w:rsidRPr="00514B0C">
        <w:rPr>
          <w:rFonts w:ascii="Times New Roman" w:hAnsi="Times New Roman" w:cs="Times New Roman"/>
          <w:b w:val="0"/>
          <w:color w:val="002060"/>
          <w:szCs w:val="28"/>
        </w:rPr>
        <w:t>So,</w:t>
      </w:r>
      <w:r w:rsidRPr="00514B0C">
        <w:rPr>
          <w:rFonts w:ascii="Times New Roman" w:hAnsi="Times New Roman" w:cs="Times New Roman"/>
          <w:b w:val="0"/>
          <w:color w:val="002060"/>
          <w:szCs w:val="28"/>
        </w:rPr>
        <w:t xml:space="preserve"> a lot of works need to be done on this field.</w:t>
      </w:r>
    </w:p>
    <w:p w14:paraId="2B308B19" w14:textId="77777777" w:rsidR="00CB547F" w:rsidRPr="00514B0C" w:rsidRDefault="00CB547F" w:rsidP="00854600">
      <w:pPr>
        <w:pStyle w:val="ListParagraph"/>
        <w:spacing w:line="360" w:lineRule="auto"/>
        <w:jc w:val="both"/>
        <w:rPr>
          <w:rFonts w:ascii="Times New Roman" w:hAnsi="Times New Roman" w:cs="Times New Roman"/>
          <w:color w:val="002060"/>
          <w:sz w:val="28"/>
          <w:szCs w:val="36"/>
        </w:rPr>
      </w:pPr>
    </w:p>
    <w:p w14:paraId="005502CC" w14:textId="77777777" w:rsidR="00CB547F" w:rsidRPr="00514B0C" w:rsidRDefault="00CB547F" w:rsidP="00854600">
      <w:pPr>
        <w:spacing w:after="200" w:line="360" w:lineRule="auto"/>
        <w:jc w:val="both"/>
        <w:rPr>
          <w:rFonts w:ascii="Times New Roman" w:hAnsi="Times New Roman" w:cs="Times New Roman"/>
          <w:b w:val="0"/>
          <w:bCs/>
          <w:color w:val="002060"/>
          <w:sz w:val="24"/>
          <w:szCs w:val="24"/>
        </w:rPr>
      </w:pPr>
    </w:p>
    <w:p w14:paraId="5858EEE0" w14:textId="77777777" w:rsidR="00CB547F" w:rsidRPr="00514B0C" w:rsidRDefault="00CB547F" w:rsidP="00854600">
      <w:pPr>
        <w:spacing w:after="200" w:line="360" w:lineRule="auto"/>
        <w:ind w:firstLine="142"/>
        <w:jc w:val="both"/>
        <w:rPr>
          <w:rFonts w:ascii="Times New Roman" w:hAnsi="Times New Roman" w:cs="Times New Roman"/>
          <w:b w:val="0"/>
          <w:bCs/>
          <w:color w:val="002060"/>
          <w:sz w:val="24"/>
          <w:szCs w:val="24"/>
        </w:rPr>
      </w:pPr>
    </w:p>
    <w:p w14:paraId="53C9A743" w14:textId="77777777" w:rsidR="00CB547F" w:rsidRPr="00514B0C" w:rsidRDefault="00CB547F" w:rsidP="00854600">
      <w:pPr>
        <w:tabs>
          <w:tab w:val="left" w:pos="3525"/>
        </w:tabs>
        <w:spacing w:line="360" w:lineRule="auto"/>
        <w:jc w:val="both"/>
        <w:rPr>
          <w:rFonts w:ascii="Times New Roman" w:hAnsi="Times New Roman" w:cs="Times New Roman"/>
          <w:b w:val="0"/>
          <w:bCs/>
          <w:color w:val="002060"/>
        </w:rPr>
      </w:pPr>
    </w:p>
    <w:sectPr w:rsidR="00CB547F" w:rsidRPr="00514B0C" w:rsidSect="00131A31">
      <w:headerReference w:type="even" r:id="rId62"/>
      <w:headerReference w:type="default" r:id="rId63"/>
      <w:footerReference w:type="even" r:id="rId64"/>
      <w:footerReference w:type="default" r:id="rId65"/>
      <w:pgSz w:w="12240" w:h="15840" w:code="1"/>
      <w:pgMar w:top="1135" w:right="567" w:bottom="1134" w:left="567" w:header="0" w:footer="0" w:gutter="0"/>
      <w:pgBorders w:display="firstPage" w:offsetFrom="page">
        <w:top w:val="inset" w:sz="6" w:space="24" w:color="auto"/>
        <w:left w:val="inset" w:sz="6" w:space="24" w:color="auto"/>
        <w:bottom w:val="inset" w:sz="6" w:space="24" w:color="auto"/>
      </w:pgBorders>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BBA67" w14:textId="77777777" w:rsidR="00216558" w:rsidRDefault="00216558" w:rsidP="007057F4">
      <w:r>
        <w:separator/>
      </w:r>
    </w:p>
  </w:endnote>
  <w:endnote w:type="continuationSeparator" w:id="0">
    <w:p w14:paraId="0782AB32" w14:textId="77777777" w:rsidR="00216558" w:rsidRDefault="00216558"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5369A" w14:textId="77777777" w:rsidR="00B01F1B" w:rsidRDefault="00B01F1B" w:rsidP="007057F4">
    <w:pPr>
      <w:pStyle w:val="Footer"/>
    </w:pPr>
    <w:sdt>
      <w:sdtPr>
        <w:rPr>
          <w:rFonts w:asciiTheme="majorHAnsi" w:eastAsiaTheme="majorEastAsia" w:hAnsiTheme="majorHAnsi" w:cstheme="majorBidi"/>
        </w:rPr>
        <w:id w:val="306900621"/>
        <w:placeholder>
          <w:docPart w:val="AE67CF173EEE4D8BBB7BE8BB6C95528F"/>
        </w:placeholder>
        <w:temporary/>
        <w:showingPlcHdr/>
      </w:sdtPr>
      <w:sdtContent>
        <w:r>
          <w:t>Title</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7D0F9" w14:textId="5387DAD4" w:rsidR="00B01F1B" w:rsidRDefault="00B01F1B">
    <w:pPr>
      <w:pStyle w:val="Footer"/>
    </w:pPr>
    <w:r>
      <w:rPr>
        <w:noProof/>
        <w:sz w:val="32"/>
        <w:szCs w:val="24"/>
      </w:rPr>
      <mc:AlternateContent>
        <mc:Choice Requires="wps">
          <w:drawing>
            <wp:anchor distT="0" distB="0" distL="114300" distR="114300" simplePos="0" relativeHeight="251664384" behindDoc="0" locked="0" layoutInCell="1" allowOverlap="1" wp14:anchorId="1DE2E490" wp14:editId="34C3B417">
              <wp:simplePos x="0" y="0"/>
              <wp:positionH relativeFrom="column">
                <wp:posOffset>-377190</wp:posOffset>
              </wp:positionH>
              <wp:positionV relativeFrom="paragraph">
                <wp:posOffset>-479263</wp:posOffset>
              </wp:positionV>
              <wp:extent cx="8048625" cy="12700"/>
              <wp:effectExtent l="19050" t="19050" r="28575" b="25400"/>
              <wp:wrapNone/>
              <wp:docPr id="18" name="Straight Connector 18"/>
              <wp:cNvGraphicFramePr/>
              <a:graphic xmlns:a="http://schemas.openxmlformats.org/drawingml/2006/main">
                <a:graphicData uri="http://schemas.microsoft.com/office/word/2010/wordprocessingShape">
                  <wps:wsp>
                    <wps:cNvCnPr/>
                    <wps:spPr>
                      <a:xfrm>
                        <a:off x="0" y="0"/>
                        <a:ext cx="8048625" cy="12700"/>
                      </a:xfrm>
                      <a:prstGeom prst="line">
                        <a:avLst/>
                      </a:prstGeom>
                      <a:ln w="38100">
                        <a:gradFill flip="none" rotWithShape="1">
                          <a:gsLst>
                            <a:gs pos="12000">
                              <a:srgbClr val="92D050">
                                <a:alpha val="0"/>
                              </a:srgbClr>
                            </a:gs>
                            <a:gs pos="46000">
                              <a:srgbClr val="92D050">
                                <a:alpha val="70000"/>
                              </a:srgbClr>
                            </a:gs>
                            <a:gs pos="100000">
                              <a:srgbClr val="92D050">
                                <a:alpha val="0"/>
                              </a:srgbClr>
                            </a:gs>
                          </a:gsLst>
                          <a:path path="circle">
                            <a:fillToRect l="50000" t="-80000" r="50000" b="180000"/>
                          </a:path>
                          <a:tileRect/>
                        </a:gradFill>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40DA1"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37.75pt" to="604.0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0sXgIAAIAFAAAOAAAAZHJzL2Uyb0RvYy54bWysVMFu2zAMvQ/YPwi6N7azJsuCOD0k6C7D&#10;VrQddlZkyRYgSwKlxcnfj5Ict93QQ7ddZIvieyQfKW1uTr0mRwFeWVPTalZSIgy3jTJtTb8/3l6t&#10;KPGBmYZpa0RNz8LTm+37d5vBrcXcdlY3AgiSGL8eXE27ENy6KDzvRM/8zDph8FBa6FnALbRFA2xA&#10;9l4X87JcFoOFxoHlwnu07vMh3SZ+KQUP36T0IhBdU8wtpBXSeohrsd2wdQvMdYqPabC/yKJnymDQ&#10;iWrPAiM/Qf1B1SsO1lsZZtz2hZVScZFqwGqq8rdqHjrmRKoFxfFuksn/P1r+9XgHRDXYO+yUYT32&#10;6CEAU20XyM4agwpaIHiISg3OrxGwM3cw7ry7g1j2SUIfv1gQOSV1z5O64hQIR+OqvF4t5wtKOJ5V&#10;849lUr94Ajvw4bOwPYk/NdXKxOLZmh2/+IAB0fXiEs3akKGmH1YVEsU9drG5VVoTqRVOksF5owRs&#10;+KFCl5TEqNnRI19CeOIsilnhJGUOD+1hp4EcGc7Lp/m+XGQ7065j2XrJenRNabX+Od318g10KMMk&#10;xOuUWGN0i1H+IUUUsL3U7ljoSFxqyhVwnaWWqN+jvcemxwuzSEHjpbla5V+8OaMRb0+VjWNnkCqm&#10;F5QWEZ+tl54klbTBT5yhPDXpL5y1iDBt7oXEOcQ5yU1KL4CYesE4FyYs4hRiFck7wmK+E3DUJz4d&#10;rwFH/wgV6XV4C3hCpMjWhAncK2Mhd+dl9HCqxpRl9r8okOuOEhxsc073KUmD1zxVOD5J8R15vk/w&#10;p4dz+wsAAP//AwBQSwMEFAAGAAgAAAAhACxkd1zdAAAADAEAAA8AAABkcnMvZG93bnJldi54bWxM&#10;j01OwzAQRvdI3MEaJHatnbaBNMSpEBI7WFA4gBsPccAeR7bbBk6Ps6K7+Xn65k2zm5xlJwxx8CSh&#10;WApgSJ3XA/USPt6fFxWwmBRpZT2hhB+MsGuvrxpVa3+mNzztU89yCMVaSTApjTXnsTPoVFz6ESnv&#10;Pn1wKuU29FwHdc7hzvKVEHfcqYHyBaNGfDLYfe+PTsLLpti+Cm7GdaWt4l+/XbQhSnl7Mz0+AEs4&#10;pX8YZv2sDm12Ovgj6cishEW53WQ0F/dlCWwmVqIqgB3m0boE3jb88on2DwAA//8DAFBLAQItABQA&#10;BgAIAAAAIQC2gziS/gAAAOEBAAATAAAAAAAAAAAAAAAAAAAAAABbQ29udGVudF9UeXBlc10ueG1s&#10;UEsBAi0AFAAGAAgAAAAhADj9If/WAAAAlAEAAAsAAAAAAAAAAAAAAAAALwEAAF9yZWxzLy5yZWxz&#10;UEsBAi0AFAAGAAgAAAAhANG/bSxeAgAAgAUAAA4AAAAAAAAAAAAAAAAALgIAAGRycy9lMm9Eb2Mu&#10;eG1sUEsBAi0AFAAGAAgAAAAhACxkd1zdAAAADAEAAA8AAAAAAAAAAAAAAAAAuAQAAGRycy9kb3du&#10;cmV2LnhtbFBLBQYAAAAABAAEAPMAAADCBQAAAAA=&#10;"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4B4A7" w14:textId="77777777" w:rsidR="00216558" w:rsidRDefault="00216558" w:rsidP="007057F4">
      <w:r>
        <w:separator/>
      </w:r>
    </w:p>
  </w:footnote>
  <w:footnote w:type="continuationSeparator" w:id="0">
    <w:p w14:paraId="56F49A3F" w14:textId="77777777" w:rsidR="00216558" w:rsidRDefault="00216558"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83021" w14:textId="77777777" w:rsidR="00B01F1B" w:rsidRDefault="00B01F1B" w:rsidP="007057F4">
    <w:pPr>
      <w:pStyle w:val="Header"/>
    </w:pPr>
    <w:r>
      <w:t>Adventure Works Marketing Plan</w:t>
    </w:r>
  </w:p>
  <w:p w14:paraId="247B65DD" w14:textId="77777777" w:rsidR="00B01F1B" w:rsidRDefault="00B01F1B"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A68C8" w14:textId="1D666C88" w:rsidR="00B01F1B" w:rsidRDefault="00B01F1B" w:rsidP="007057F4">
    <w:pPr>
      <w:pStyle w:val="Header"/>
    </w:pPr>
    <w:r>
      <w:rPr>
        <w:noProof/>
        <w:sz w:val="32"/>
        <w:szCs w:val="24"/>
      </w:rPr>
      <mc:AlternateContent>
        <mc:Choice Requires="wps">
          <w:drawing>
            <wp:anchor distT="0" distB="0" distL="114300" distR="114300" simplePos="0" relativeHeight="251662336" behindDoc="0" locked="0" layoutInCell="1" allowOverlap="1" wp14:anchorId="050B33D6" wp14:editId="5E372BC1">
              <wp:simplePos x="0" y="0"/>
              <wp:positionH relativeFrom="column">
                <wp:posOffset>-360045</wp:posOffset>
              </wp:positionH>
              <wp:positionV relativeFrom="paragraph">
                <wp:posOffset>659130</wp:posOffset>
              </wp:positionV>
              <wp:extent cx="8048625" cy="12700"/>
              <wp:effectExtent l="19050" t="19050" r="28575" b="25400"/>
              <wp:wrapNone/>
              <wp:docPr id="17" name="Straight Connector 17"/>
              <wp:cNvGraphicFramePr/>
              <a:graphic xmlns:a="http://schemas.openxmlformats.org/drawingml/2006/main">
                <a:graphicData uri="http://schemas.microsoft.com/office/word/2010/wordprocessingShape">
                  <wps:wsp>
                    <wps:cNvCnPr/>
                    <wps:spPr>
                      <a:xfrm>
                        <a:off x="0" y="0"/>
                        <a:ext cx="8048625" cy="12700"/>
                      </a:xfrm>
                      <a:prstGeom prst="line">
                        <a:avLst/>
                      </a:prstGeom>
                      <a:ln w="38100">
                        <a:gradFill flip="none" rotWithShape="1">
                          <a:gsLst>
                            <a:gs pos="12000">
                              <a:schemeClr val="accent1"/>
                            </a:gs>
                            <a:gs pos="46000">
                              <a:schemeClr val="accent2">
                                <a:lumMod val="0"/>
                                <a:lumOff val="100000"/>
                              </a:schemeClr>
                            </a:gs>
                            <a:gs pos="100000">
                              <a:schemeClr val="accent2">
                                <a:lumMod val="100000"/>
                              </a:schemeClr>
                            </a:gs>
                          </a:gsLst>
                          <a:path path="circle">
                            <a:fillToRect l="50000" t="-80000" r="50000" b="180000"/>
                          </a:path>
                          <a:tileRect/>
                        </a:gradFill>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20590" id="Straight Connector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51.9pt" to="605.4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xlOYwIAAIsFAAAOAAAAZHJzL2Uyb0RvYy54bWysVMlu2zAQvRfoPxC8x5Lc2DEEyzk4SC9d&#10;jCzomaFIiQA3kIxl/32HpKwYSZCiRS+UOJz3ZubNkOvrg5Joz5wXRje4mpUYMU1NK3TX4MeH24sV&#10;Rj4Q3RJpNGvwkXl8vfn8aT3Yms1Nb2TLHAIS7evBNrgPwdZF4WnPFPEzY5mGQ26cIgG2ritaRwZg&#10;V7KYl+WyGIxrrTOUeQ/Wm3yIN4mfc0bDT849C0g2GHILaXVpfYprsVmTunPE9oKOaZB/yEIRoSHo&#10;RHVDAkHPTryhUoI64w0PM2pUYTgXlKUaoJqqfFXNfU8sS7WAON5OMvn/R0t/7HcOiRZ6d4WRJgp6&#10;dB8cEV0f0NZoDQoah+AQlBqsrwGw1Ts37rzduVj2gTsVv1AQOiR1j5O67BAQBeOqvFwt5wuMKJxV&#10;86syqV+8gK3z4SszCsWfBkuhY/GkJvtvPkBAcD25RLPUaGjwl1UFRHEPXWxvhZSISwGTpGHeMHIm&#10;/BKhT0pC1OzogS8hPLIGxKxgkjJHmju2lQ7tCUwMoZTpUMXaIXjnz0GXyw9B8xRKPqvvps1k47CB&#10;CUYymyD1SJLpp9jvBBsdY/zJ7TzFt9H+QJ3KGWWwJPQoLg2mwlGZVecg5YO5g/7Hu7NIicb7c7HK&#10;v3CJRiNcpCobxyYBVcw0CMkiflRvbE+qTmr4xHHKA5T+wlGyCJP6jnEYSRiZ3K93K16MqiXvCIv5&#10;TsAPunkCjv4RytJD8TfgCZEiGx0msBLauNT7V2mHw2mOePY/KZDrjhI8mfaYrlaSBm58noT8OsUn&#10;5Xyf4C9v6OY3AAAA//8DAFBLAwQUAAYACAAAACEAVwRd790AAAAMAQAADwAAAGRycy9kb3ducmV2&#10;LnhtbEyPwU7DMBBE70j8g7VI3Fo7LS0hxKkQEjc4UPgAN17igL2OYrcNfD2bE9x2d0azb+rdFLw4&#10;4Zj6SBqKpQKB1EbbU6fh/e1pUYJI2ZA1PhJq+MYEu+byojaVjWd6xdM+d4JDKFVGg8t5qKRMrcNg&#10;0jIOSKx9xDGYzOvYSTuaM4cHL1dKbWUwPfEHZwZ8dNh+7Y9Bw/NNcfeipBvWpfVGfv60yY9J6+ur&#10;6eEeRMYp/5lhxmd0aJjpEI9kk/AaFpvtLVtZUGvuMDtWheLpMJ82Jcimlv9LNL8AAAD//wMAUEsB&#10;Ai0AFAAGAAgAAAAhALaDOJL+AAAA4QEAABMAAAAAAAAAAAAAAAAAAAAAAFtDb250ZW50X1R5cGVz&#10;XS54bWxQSwECLQAUAAYACAAAACEAOP0h/9YAAACUAQAACwAAAAAAAAAAAAAAAAAvAQAAX3JlbHMv&#10;LnJlbHNQSwECLQAUAAYACAAAACEAPYMZTmMCAACLBQAADgAAAAAAAAAAAAAAAAAuAgAAZHJzL2Uy&#10;b0RvYy54bWxQSwECLQAUAAYACAAAACEAVwRd790AAAAMAQAADwAAAAAAAAAAAAAAAAC9BAAAZHJz&#10;L2Rvd25yZXYueG1sUEsFBgAAAAAEAAQA8wAAAMcFAAAAAA==&#10;" strokeweight="3pt"/>
          </w:pict>
        </mc:Fallback>
      </mc:AlternateContent>
    </w:r>
    <w:r>
      <w:rPr>
        <w:noProof/>
      </w:rPr>
      <mc:AlternateContent>
        <mc:Choice Requires="wps">
          <w:drawing>
            <wp:anchor distT="0" distB="0" distL="114300" distR="114300" simplePos="0" relativeHeight="251660288" behindDoc="0" locked="0" layoutInCell="0" allowOverlap="1" wp14:anchorId="1793856D" wp14:editId="766F3996">
              <wp:simplePos x="0" y="0"/>
              <wp:positionH relativeFrom="margin">
                <wp:posOffset>2881424</wp:posOffset>
              </wp:positionH>
              <wp:positionV relativeFrom="topMargin">
                <wp:posOffset>236707</wp:posOffset>
              </wp:positionV>
              <wp:extent cx="4011398" cy="202018"/>
              <wp:effectExtent l="0" t="0" r="0" b="762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1398" cy="202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118C4" w14:textId="6131A24D" w:rsidR="00B01F1B" w:rsidRPr="00E818C4" w:rsidRDefault="00B01F1B" w:rsidP="00E818C4">
                          <w:pPr>
                            <w:spacing w:line="240" w:lineRule="auto"/>
                            <w:ind w:left="-567" w:firstLine="567"/>
                            <w:jc w:val="center"/>
                            <w:rPr>
                              <w:noProof/>
                              <w:color w:val="A6A6A6" w:themeColor="background1" w:themeShade="A6"/>
                            </w:rPr>
                          </w:pPr>
                          <w:r>
                            <w:rPr>
                              <w:noProof/>
                              <w:color w:val="A6A6A6" w:themeColor="background1" w:themeShade="A6"/>
                            </w:rPr>
                            <w:t xml:space="preserve">                 </w:t>
                          </w:r>
                          <w:r w:rsidRPr="00E818C4">
                            <w:rPr>
                              <w:noProof/>
                              <w:color w:val="A6A6A6" w:themeColor="background1" w:themeShade="A6"/>
                            </w:rPr>
                            <w:t>MALIGN</w:t>
                          </w:r>
                          <w:r>
                            <w:rPr>
                              <w:noProof/>
                              <w:color w:val="A6A6A6" w:themeColor="background1" w:themeShade="A6"/>
                            </w:rPr>
                            <w:t>A</w:t>
                          </w:r>
                          <w:r w:rsidRPr="00E818C4">
                            <w:rPr>
                              <w:noProof/>
                              <w:color w:val="A6A6A6" w:themeColor="background1" w:themeShade="A6"/>
                            </w:rPr>
                            <w:t>NT COMMENTS CLASSIFICATION</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793856D" id="_x0000_t202" coordsize="21600,21600" o:spt="202" path="m,l,21600r21600,l21600,xe">
              <v:stroke joinstyle="miter"/>
              <v:path gradientshapeok="t" o:connecttype="rect"/>
            </v:shapetype>
            <v:shape id="Text Box 220" o:spid="_x0000_s1028" type="#_x0000_t202" style="position:absolute;left:0;text-align:left;margin-left:226.9pt;margin-top:18.65pt;width:315.85pt;height:1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GW8AEAAMQDAAAOAAAAZHJzL2Uyb0RvYy54bWysU8GO0zAQvSPxD5bvNEmp0G7UdLXsahHS&#10;Aivt8gETx2ksEo8Zu03K1zN22lLghrhY9sz4zZvn5/XNNPRir8kbtJUsFrkU2ipsjN1W8uvLw5sr&#10;KXwA20CPVlfyoL282bx+tR5dqZfYYd9oEgxifTm6SnYhuDLLvOr0AH6BTltOtkgDBD7SNmsIRkYf&#10;+myZ5++yEalxhEp7z9H7OSk3Cb9ttQpf2tbrIPpKMreQVkprHddss4ZyS+A6o4404B9YDGAsNz1D&#10;3UMAsSPzF9RgFKHHNiwUDhm2rVE6zcDTFPkf0zx34HSahcXx7iyT/3+w6vP+iYRpKrlcsj4WBn6k&#10;Fz0F8R4nEWOs0Oh8yYXPjkvDxAl+6TStd4+ovnlh8a4Du9W3RDh2GhpmWMSb2cXVGcdHkHr8hA03&#10;gl3ABDS1NET5WBDB6MzkcH6dSEZxcJUXxdtr9pPi3DJnva5SCyhPtx358EHjIOKmksSvn9Bh/+hD&#10;ZAPlqSQ2s/hg+j45oLe/BbgwRhL7SHimHqZ6OqpRY3PgOQhnQ/EH4E2H9EOKkc1USf99B6Sl6D9a&#10;1uK6WK2i+9KBN3QZrU9RsIohKqkCSTEf7sLs1Z0js+24x6y7xVtWrjVpqCjxzOfImK2SZj3aOnrx&#10;8pyqfn2+zU8AAAD//wMAUEsDBBQABgAIAAAAIQBzPdK34gAAAAoBAAAPAAAAZHJzL2Rvd25yZXYu&#10;eG1sTI9BT8JAFITvJv6HzTPxYmS3lgLWvhJDgtEjCEZuS3dtq7tvm+4C9d+znPQ4mcnMN8V8sIYd&#10;de9bRwjJSADTVDnVUo2weV/ez4D5IElJ40gj/GoP8/L6qpC5cida6eM61CyWkM8lQhNCl3Puq0Zb&#10;6Ueu0xS9L9dbGaLsa656eYrl1vAHISbcypbiQiM7vWh09bM+WATzke74drsQ9LZMXnbZ6vXz+26M&#10;eHszPD8BC3oIf2G44Ed0KCPT3h1IeWYQxlka0QNCOk2BXQJilmXA9giTxwR4WfD/F8ozAAAA//8D&#10;AFBLAQItABQABgAIAAAAIQC2gziS/gAAAOEBAAATAAAAAAAAAAAAAAAAAAAAAABbQ29udGVudF9U&#10;eXBlc10ueG1sUEsBAi0AFAAGAAgAAAAhADj9If/WAAAAlAEAAAsAAAAAAAAAAAAAAAAALwEAAF9y&#10;ZWxzLy5yZWxzUEsBAi0AFAAGAAgAAAAhAMGrwZbwAQAAxAMAAA4AAAAAAAAAAAAAAAAALgIAAGRy&#10;cy9lMm9Eb2MueG1sUEsBAi0AFAAGAAgAAAAhAHM90rfiAAAACgEAAA8AAAAAAAAAAAAAAAAASgQA&#10;AGRycy9kb3ducmV2LnhtbFBLBQYAAAAABAAEAPMAAABZBQAAAAA=&#10;" o:allowincell="f" filled="f" stroked="f">
              <v:textbox inset=",0,,0">
                <w:txbxContent>
                  <w:p w14:paraId="079118C4" w14:textId="6131A24D" w:rsidR="00B01F1B" w:rsidRPr="00E818C4" w:rsidRDefault="00B01F1B" w:rsidP="00E818C4">
                    <w:pPr>
                      <w:spacing w:line="240" w:lineRule="auto"/>
                      <w:ind w:left="-567" w:firstLine="567"/>
                      <w:jc w:val="center"/>
                      <w:rPr>
                        <w:noProof/>
                        <w:color w:val="A6A6A6" w:themeColor="background1" w:themeShade="A6"/>
                      </w:rPr>
                    </w:pPr>
                    <w:r>
                      <w:rPr>
                        <w:noProof/>
                        <w:color w:val="A6A6A6" w:themeColor="background1" w:themeShade="A6"/>
                      </w:rPr>
                      <w:t xml:space="preserve">                 </w:t>
                    </w:r>
                    <w:r w:rsidRPr="00E818C4">
                      <w:rPr>
                        <w:noProof/>
                        <w:color w:val="A6A6A6" w:themeColor="background1" w:themeShade="A6"/>
                      </w:rPr>
                      <w:t>MALIGN</w:t>
                    </w:r>
                    <w:r>
                      <w:rPr>
                        <w:noProof/>
                        <w:color w:val="A6A6A6" w:themeColor="background1" w:themeShade="A6"/>
                      </w:rPr>
                      <w:t>A</w:t>
                    </w:r>
                    <w:r w:rsidRPr="00E818C4">
                      <w:rPr>
                        <w:noProof/>
                        <w:color w:val="A6A6A6" w:themeColor="background1" w:themeShade="A6"/>
                      </w:rPr>
                      <w:t>NT COMMENTS CLASSIFICATION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BA2D4D0" wp14:editId="35C558F2">
              <wp:simplePos x="0" y="0"/>
              <wp:positionH relativeFrom="page">
                <wp:align>right</wp:align>
              </wp:positionH>
              <wp:positionV relativeFrom="topMargin">
                <wp:posOffset>230194</wp:posOffset>
              </wp:positionV>
              <wp:extent cx="911860" cy="170815"/>
              <wp:effectExtent l="0" t="0" r="1905"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lumMod val="50000"/>
                          <a:lumOff val="50000"/>
                        </a:schemeClr>
                      </a:solidFill>
                      <a:ln>
                        <a:noFill/>
                      </a:ln>
                    </wps:spPr>
                    <wps:txbx>
                      <w:txbxContent>
                        <w:p w14:paraId="646FC07D" w14:textId="77777777" w:rsidR="00B01F1B" w:rsidRDefault="00B01F1B">
                          <w:pPr>
                            <w:spacing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BA2D4D0" id="Text Box 221" o:spid="_x0000_s1029" type="#_x0000_t202" style="position:absolute;left:0;text-align:left;margin-left:20.6pt;margin-top:18.15pt;width:71.8pt;height:13.45pt;z-index:251659264;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gEHAIAAC0EAAAOAAAAZHJzL2Uyb0RvYy54bWysU21v0zAQ/o7Ef7D8naapttFFTafRqQhp&#10;MKSNH+A6TmPh+MzZbVJ+PWe7LWV8Q+SDlXvxc889d17cjb1he4Veg615OZlypqyERtttzb+9rN/N&#10;OfNB2EYYsKrmB+X53fLtm8XgKjWDDkyjkBGI9dXgat6F4Kqi8LJTvfATcMpSsAXsRSATt0WDYiD0&#10;3hSz6fSmGAAbhyCV9+R9yEG+TPhtq2R4aluvAjM1J24hnZjOTTyL5UJUWxSu0/JIQ/wDi15oS0XP&#10;UA8iCLZD/RdUryWChzZMJPQFtK2WKvVA3ZTTV908d8Kp1AuJ491ZJv//YOWX/Vdkuqn5bFZyZkVP&#10;Q3pRY2AfYGTRRwoNzleU+OwoNYwUoEmnbr17BPndMwurTtitukeEoVOiIYbpZnFxNeP4CLIZPkND&#10;hcQuQAIaW+yjfCQII3Sa1OE8nUhGkvO2LOc3FJEUKt9P5+V15FaI6nTZoQ8fFfQs/tQcafgJXOwf&#10;fcipp5RYy4PRzVobk4y4cGplkO0FrUoYc4Nm1xPT7Lue0pcXhty0Vq/cxCStbURJvP4oYGwsYyEW&#10;zFyiJ+kTJcnihHEzpmGcZd9AcyDBEPLm0kujnw7wJ2cDbW3N/Y+dQMWZ+WRJ9Nvy6iqueTLoBy+9&#10;m5NXWEkQNZcBOcvGKuRHsXOotx3VOA34nka01km+OMvM50icdjI1enw/cekv7ZT1+5UvfwEAAP//&#10;AwBQSwMEFAAGAAgAAAAhAPSmya3cAAAABgEAAA8AAABkcnMvZG93bnJldi54bWxMj0FLxDAUhO+C&#10;/yE8wYu4qVspWvu6iCKety6Kt2zzbKrNS2nS3ba/3uxJj8MMM98Um8l24kCDbx0j3KwSEMS10y03&#10;CLu3l+s7ED4o1qpzTAgzediU52eFyrU78pYOVWhELGGfKwQTQp9L6WtDVvmV64mj9+UGq0KUQyP1&#10;oI6x3HZynSSZtKrluGBUT0+G6p9qtAjv8/xqPsdleV5231tzNXFF9x+IlxfT4wOIQFP4C8MJP6JD&#10;GZn2bmTtRYcQjwSENEtBnNzbNAOxR8jSNciykP/xy18AAAD//wMAUEsBAi0AFAAGAAgAAAAhALaD&#10;OJL+AAAA4QEAABMAAAAAAAAAAAAAAAAAAAAAAFtDb250ZW50X1R5cGVzXS54bWxQSwECLQAUAAYA&#10;CAAAACEAOP0h/9YAAACUAQAACwAAAAAAAAAAAAAAAAAvAQAAX3JlbHMvLnJlbHNQSwECLQAUAAYA&#10;CAAAACEAIRQ4BBwCAAAtBAAADgAAAAAAAAAAAAAAAAAuAgAAZHJzL2Uyb0RvYy54bWxQSwECLQAU&#10;AAYACAAAACEA9KbJrdwAAAAGAQAADwAAAAAAAAAAAAAAAAB2BAAAZHJzL2Rvd25yZXYueG1sUEsF&#10;BgAAAAAEAAQA8wAAAH8FAAAAAA==&#10;" o:allowincell="f" fillcolor="gray [1629]" stroked="f">
              <v:textbox style="mso-fit-shape-to-text:t" inset=",0,,0">
                <w:txbxContent>
                  <w:p w14:paraId="646FC07D" w14:textId="77777777" w:rsidR="00B01F1B" w:rsidRDefault="00B01F1B">
                    <w:pPr>
                      <w:spacing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390339F"/>
    <w:multiLevelType w:val="multilevel"/>
    <w:tmpl w:val="2E68C7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E0A62D2"/>
    <w:multiLevelType w:val="hybridMultilevel"/>
    <w:tmpl w:val="10FE3916"/>
    <w:lvl w:ilvl="0" w:tplc="75CC6E0A">
      <w:start w:val="1"/>
      <w:numFmt w:val="bullet"/>
      <w:lvlText w:val="o"/>
      <w:lvlJc w:val="left"/>
      <w:pPr>
        <w:ind w:left="720" w:hanging="360"/>
      </w:pPr>
      <w:rPr>
        <w:rFonts w:ascii="Courier New" w:hAnsi="Courier New" w:cs="Courier New"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A252DE"/>
    <w:multiLevelType w:val="hybridMultilevel"/>
    <w:tmpl w:val="A9DAB98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1"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1"/>
  </w:num>
  <w:num w:numId="4">
    <w:abstractNumId w:val="22"/>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 w:numId="18">
    <w:abstractNumId w:val="10"/>
  </w:num>
  <w:num w:numId="19">
    <w:abstractNumId w:val="13"/>
  </w:num>
  <w:num w:numId="20">
    <w:abstractNumId w:val="16"/>
  </w:num>
  <w:num w:numId="21">
    <w:abstractNumId w:val="9"/>
  </w:num>
  <w:num w:numId="22">
    <w:abstractNumId w:val="18"/>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38"/>
    <w:rsid w:val="000174F2"/>
    <w:rsid w:val="00046374"/>
    <w:rsid w:val="00067C92"/>
    <w:rsid w:val="000A23DD"/>
    <w:rsid w:val="000B3FA3"/>
    <w:rsid w:val="000B46A2"/>
    <w:rsid w:val="000E7A72"/>
    <w:rsid w:val="00110295"/>
    <w:rsid w:val="00131A31"/>
    <w:rsid w:val="00136006"/>
    <w:rsid w:val="00140AEB"/>
    <w:rsid w:val="001449EC"/>
    <w:rsid w:val="00146CD2"/>
    <w:rsid w:val="00160BFB"/>
    <w:rsid w:val="001670A7"/>
    <w:rsid w:val="001B361F"/>
    <w:rsid w:val="001F0AF0"/>
    <w:rsid w:val="00216558"/>
    <w:rsid w:val="002178B9"/>
    <w:rsid w:val="00266FFB"/>
    <w:rsid w:val="00291712"/>
    <w:rsid w:val="002B3724"/>
    <w:rsid w:val="002E0194"/>
    <w:rsid w:val="00303EF8"/>
    <w:rsid w:val="003620E2"/>
    <w:rsid w:val="003B33C5"/>
    <w:rsid w:val="003E437E"/>
    <w:rsid w:val="003F5051"/>
    <w:rsid w:val="00407CF7"/>
    <w:rsid w:val="00407FDB"/>
    <w:rsid w:val="00420DF5"/>
    <w:rsid w:val="004371B6"/>
    <w:rsid w:val="00444C7B"/>
    <w:rsid w:val="0048718B"/>
    <w:rsid w:val="0049185C"/>
    <w:rsid w:val="00496541"/>
    <w:rsid w:val="004F2231"/>
    <w:rsid w:val="005112D1"/>
    <w:rsid w:val="00514B0C"/>
    <w:rsid w:val="005445DB"/>
    <w:rsid w:val="0055035B"/>
    <w:rsid w:val="005C3643"/>
    <w:rsid w:val="0068500D"/>
    <w:rsid w:val="007057F4"/>
    <w:rsid w:val="00737BEC"/>
    <w:rsid w:val="007417B3"/>
    <w:rsid w:val="00742102"/>
    <w:rsid w:val="00750AC4"/>
    <w:rsid w:val="00773B66"/>
    <w:rsid w:val="007C2441"/>
    <w:rsid w:val="007C7473"/>
    <w:rsid w:val="007D26F1"/>
    <w:rsid w:val="007E5499"/>
    <w:rsid w:val="00814076"/>
    <w:rsid w:val="00822EF3"/>
    <w:rsid w:val="008253A5"/>
    <w:rsid w:val="008342E7"/>
    <w:rsid w:val="008417CE"/>
    <w:rsid w:val="00841ED9"/>
    <w:rsid w:val="0084277E"/>
    <w:rsid w:val="00854600"/>
    <w:rsid w:val="00886808"/>
    <w:rsid w:val="008A3C95"/>
    <w:rsid w:val="008B267A"/>
    <w:rsid w:val="008C302A"/>
    <w:rsid w:val="008C386D"/>
    <w:rsid w:val="008C5106"/>
    <w:rsid w:val="008D1D52"/>
    <w:rsid w:val="008D5829"/>
    <w:rsid w:val="00945EFF"/>
    <w:rsid w:val="00946F55"/>
    <w:rsid w:val="00965BD5"/>
    <w:rsid w:val="009875C8"/>
    <w:rsid w:val="00991D08"/>
    <w:rsid w:val="009B38B9"/>
    <w:rsid w:val="009C11B6"/>
    <w:rsid w:val="009C5B52"/>
    <w:rsid w:val="00A63DE6"/>
    <w:rsid w:val="00A84AF6"/>
    <w:rsid w:val="00AB3875"/>
    <w:rsid w:val="00B00CF7"/>
    <w:rsid w:val="00B01F1B"/>
    <w:rsid w:val="00B0688D"/>
    <w:rsid w:val="00B07ED8"/>
    <w:rsid w:val="00B1160A"/>
    <w:rsid w:val="00B40525"/>
    <w:rsid w:val="00B41D82"/>
    <w:rsid w:val="00B62FBC"/>
    <w:rsid w:val="00B90346"/>
    <w:rsid w:val="00BB6CAC"/>
    <w:rsid w:val="00BC1486"/>
    <w:rsid w:val="00BC2488"/>
    <w:rsid w:val="00BD31E6"/>
    <w:rsid w:val="00BE7253"/>
    <w:rsid w:val="00C50DEE"/>
    <w:rsid w:val="00C6081F"/>
    <w:rsid w:val="00C8435D"/>
    <w:rsid w:val="00CA16E0"/>
    <w:rsid w:val="00CB547F"/>
    <w:rsid w:val="00CC6391"/>
    <w:rsid w:val="00CE0BC9"/>
    <w:rsid w:val="00CF4EF4"/>
    <w:rsid w:val="00D2045C"/>
    <w:rsid w:val="00D540AF"/>
    <w:rsid w:val="00D6093C"/>
    <w:rsid w:val="00D638C1"/>
    <w:rsid w:val="00D67643"/>
    <w:rsid w:val="00D73D44"/>
    <w:rsid w:val="00D82D1E"/>
    <w:rsid w:val="00D932CF"/>
    <w:rsid w:val="00D967AC"/>
    <w:rsid w:val="00E03228"/>
    <w:rsid w:val="00E04310"/>
    <w:rsid w:val="00E50A4D"/>
    <w:rsid w:val="00E758BC"/>
    <w:rsid w:val="00E818C4"/>
    <w:rsid w:val="00E95AFE"/>
    <w:rsid w:val="00EB3F77"/>
    <w:rsid w:val="00ED3756"/>
    <w:rsid w:val="00F43A02"/>
    <w:rsid w:val="00F45884"/>
    <w:rsid w:val="00F553FE"/>
    <w:rsid w:val="00F63939"/>
    <w:rsid w:val="00F91AD0"/>
    <w:rsid w:val="00FA0D83"/>
    <w:rsid w:val="00FA4838"/>
    <w:rsid w:val="00FB05E4"/>
    <w:rsid w:val="00FC4062"/>
    <w:rsid w:val="00FE274F"/>
    <w:rsid w:val="00FE3F9C"/>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70CA75"/>
  <w15:chartTrackingRefBased/>
  <w15:docId w15:val="{47E6594D-A0D4-4ED8-AE9B-87E464A83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00000"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F0A22E"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F0A22E"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00000"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F0A22E"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00000"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1"/>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00000"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AD1F1F"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C77C0E"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00000" w:themeColor="text1"/>
      <w:sz w:val="28"/>
      <w:lang w:eastAsia="en-US"/>
    </w:rPr>
  </w:style>
  <w:style w:type="paragraph" w:styleId="BodyText">
    <w:name w:val="Body Text"/>
    <w:basedOn w:val="Normal"/>
    <w:link w:val="BodyTextChar"/>
    <w:uiPriority w:val="1"/>
    <w:qFormat/>
    <w:rsid w:val="00E818C4"/>
    <w:pPr>
      <w:widowControl w:val="0"/>
      <w:autoSpaceDE w:val="0"/>
      <w:autoSpaceDN w:val="0"/>
      <w:spacing w:line="240" w:lineRule="auto"/>
    </w:pPr>
    <w:rPr>
      <w:rFonts w:ascii="Times New Roman" w:eastAsia="Times New Roman" w:hAnsi="Times New Roman" w:cs="Times New Roman"/>
      <w:b w:val="0"/>
      <w:color w:val="auto"/>
      <w:sz w:val="24"/>
      <w:szCs w:val="24"/>
      <w:lang w:bidi="en-US"/>
    </w:rPr>
  </w:style>
  <w:style w:type="character" w:customStyle="1" w:styleId="BodyTextChar">
    <w:name w:val="Body Text Char"/>
    <w:basedOn w:val="DefaultParagraphFont"/>
    <w:link w:val="BodyText"/>
    <w:uiPriority w:val="1"/>
    <w:rsid w:val="00E818C4"/>
    <w:rPr>
      <w:rFonts w:ascii="Times New Roman" w:eastAsia="Times New Roman" w:hAnsi="Times New Roman" w:cs="Times New Roman"/>
      <w:sz w:val="24"/>
      <w:szCs w:val="24"/>
      <w:lang w:eastAsia="en-US" w:bidi="en-US"/>
    </w:rPr>
  </w:style>
  <w:style w:type="paragraph" w:styleId="ListParagraph">
    <w:name w:val="List Paragraph"/>
    <w:basedOn w:val="Normal"/>
    <w:uiPriority w:val="34"/>
    <w:qFormat/>
    <w:rsid w:val="00110295"/>
    <w:pPr>
      <w:spacing w:after="160" w:line="256" w:lineRule="auto"/>
      <w:ind w:left="720"/>
      <w:contextualSpacing/>
    </w:pPr>
    <w:rPr>
      <w:rFonts w:eastAsiaTheme="minorHAnsi"/>
      <w:b w:val="0"/>
      <w:color w:val="auto"/>
      <w:sz w:val="22"/>
      <w:lang w:val="en-IN"/>
    </w:rPr>
  </w:style>
  <w:style w:type="character" w:styleId="Strong">
    <w:name w:val="Strong"/>
    <w:basedOn w:val="DefaultParagraphFont"/>
    <w:uiPriority w:val="22"/>
    <w:qFormat/>
    <w:rsid w:val="000E7A72"/>
    <w:rPr>
      <w:b/>
      <w:bCs/>
    </w:rPr>
  </w:style>
  <w:style w:type="paragraph" w:styleId="HTMLPreformatted">
    <w:name w:val="HTML Preformatted"/>
    <w:basedOn w:val="Normal"/>
    <w:link w:val="HTMLPreformattedChar"/>
    <w:uiPriority w:val="99"/>
    <w:unhideWhenUsed/>
    <w:rsid w:val="003E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3E437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07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07/relationships/hdphoto" Target="media/hdphoto6.wdp"/><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sv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g"/><Relationship Id="rId17" Type="http://schemas.microsoft.com/office/2007/relationships/hdphoto" Target="media/hdphoto2.wdp"/><Relationship Id="rId25" Type="http://schemas.microsoft.com/office/2007/relationships/hdphoto" Target="media/hdphoto4.wd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67CF173EEE4D8BBB7BE8BB6C95528F"/>
        <w:category>
          <w:name w:val="General"/>
          <w:gallery w:val="placeholder"/>
        </w:category>
        <w:types>
          <w:type w:val="bbPlcHdr"/>
        </w:types>
        <w:behaviors>
          <w:behavior w:val="content"/>
        </w:behaviors>
        <w:guid w:val="{CD71A485-EAAE-46C9-8EB7-5AC1832ACC42}"/>
      </w:docPartPr>
      <w:docPartBody>
        <w:p w:rsidR="00000000" w:rsidRDefault="00892EDF">
          <w:pPr>
            <w:pStyle w:val="AE67CF173EEE4D8BBB7BE8BB6C95528F"/>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EDF"/>
    <w:rsid w:val="00892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67CF173EEE4D8BBB7BE8BB6C95528F">
    <w:name w:val="AE67CF173EEE4D8BBB7BE8BB6C95528F"/>
  </w:style>
  <w:style w:type="paragraph" w:customStyle="1" w:styleId="DF729D64D50943E684FA981E7B3D044E">
    <w:name w:val="DF729D64D50943E684FA981E7B3D044E"/>
  </w:style>
  <w:style w:type="paragraph" w:customStyle="1" w:styleId="2AC0C130412347738AE101416DECBDB0">
    <w:name w:val="2AC0C130412347738AE101416DECBDB0"/>
  </w:style>
  <w:style w:type="paragraph" w:customStyle="1" w:styleId="79D385E4A2F5498FA4D88842C3D51001">
    <w:name w:val="79D385E4A2F5498FA4D88842C3D51001"/>
  </w:style>
  <w:style w:type="paragraph" w:customStyle="1" w:styleId="AE7C49D3BB7446AEBD71D4923C08B00D">
    <w:name w:val="AE7C49D3BB7446AEBD71D4923C08B00D"/>
  </w:style>
  <w:style w:type="paragraph" w:customStyle="1" w:styleId="42236902EFD141CC99E14CC09E7123DE">
    <w:name w:val="42236902EFD141CC99E14CC09E7123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Repor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DC127-2C77-4F12-924D-0ED0D271B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1028</TotalTime>
  <Pages>33</Pages>
  <Words>3117</Words>
  <Characters>17771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mishra</dc:creator>
  <cp:keywords/>
  <dc:description/>
  <cp:lastModifiedBy>Abhishek mishra</cp:lastModifiedBy>
  <cp:revision>21</cp:revision>
  <dcterms:created xsi:type="dcterms:W3CDTF">2020-12-05T13:55:00Z</dcterms:created>
  <dcterms:modified xsi:type="dcterms:W3CDTF">2020-12-06T08:42:00Z</dcterms:modified>
</cp:coreProperties>
</file>